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ED96C" w14:textId="77777777" w:rsidR="00890B47" w:rsidRDefault="00890B47" w:rsidP="001B2A37">
      <w:pPr>
        <w:pStyle w:val="DeckblattTypArbeit"/>
      </w:pPr>
    </w:p>
    <w:p w14:paraId="6807B203" w14:textId="77777777" w:rsidR="00E11FFD" w:rsidRDefault="005109DF" w:rsidP="00E11FFD">
      <w:pPr>
        <w:pStyle w:val="DeckblattTypArbeit"/>
      </w:pPr>
      <w:r>
        <w:t>Projektarbeit</w:t>
      </w:r>
    </w:p>
    <w:p w14:paraId="0A451C9F" w14:textId="77777777" w:rsidR="00E11FFD" w:rsidRPr="00C6747A" w:rsidRDefault="00E11FFD" w:rsidP="00C6747A">
      <w:pPr>
        <w:pStyle w:val="DeckblattSemesterangaben"/>
      </w:pPr>
      <w:r w:rsidRPr="00C6747A">
        <w:t>zum Thema</w:t>
      </w:r>
    </w:p>
    <w:p w14:paraId="1867B916" w14:textId="77777777" w:rsidR="00C6747A" w:rsidRDefault="00C6747A" w:rsidP="009A30F7">
      <w:pPr>
        <w:pStyle w:val="DeckblattTypArbeit"/>
      </w:pPr>
    </w:p>
    <w:p w14:paraId="5E3432BE" w14:textId="77777777" w:rsidR="00C6747A" w:rsidRDefault="00C6747A" w:rsidP="009A30F7">
      <w:pPr>
        <w:pStyle w:val="DeckblattTypArbeit"/>
      </w:pPr>
    </w:p>
    <w:p w14:paraId="138B943E" w14:textId="77777777" w:rsidR="00C6747A" w:rsidRPr="00BB6CB9" w:rsidRDefault="00E23A21" w:rsidP="00C6747A">
      <w:pPr>
        <w:pStyle w:val="DeckblattTitelderArbeit"/>
        <w:rPr>
          <w:sz w:val="48"/>
          <w:lang w:val="en-US"/>
        </w:rPr>
      </w:pPr>
      <w:proofErr w:type="spellStart"/>
      <w:r>
        <w:rPr>
          <w:sz w:val="48"/>
          <w:lang w:val="en-US"/>
        </w:rPr>
        <w:t>PersonalFit</w:t>
      </w:r>
      <w:proofErr w:type="spellEnd"/>
    </w:p>
    <w:p w14:paraId="6CC2D39B" w14:textId="77777777" w:rsidR="00C6747A" w:rsidRPr="00233AB4" w:rsidRDefault="00C6747A" w:rsidP="009A30F7">
      <w:pPr>
        <w:pStyle w:val="DeckblattTypArbeit"/>
        <w:rPr>
          <w:lang w:val="en-US"/>
        </w:rPr>
      </w:pPr>
    </w:p>
    <w:p w14:paraId="093CCD49" w14:textId="77777777" w:rsidR="00003AD8" w:rsidRPr="00233AB4" w:rsidRDefault="00003AD8" w:rsidP="009A30F7">
      <w:pPr>
        <w:pStyle w:val="DeckblattTypArbeit"/>
        <w:rPr>
          <w:lang w:val="en-US"/>
        </w:rPr>
      </w:pPr>
    </w:p>
    <w:p w14:paraId="7C9C1340" w14:textId="77777777" w:rsidR="00003AD8" w:rsidRPr="00233AB4" w:rsidRDefault="00003AD8" w:rsidP="009A30F7">
      <w:pPr>
        <w:pStyle w:val="DeckblattTypArbeit"/>
        <w:rPr>
          <w:lang w:val="en-US"/>
        </w:rPr>
      </w:pPr>
    </w:p>
    <w:p w14:paraId="0A9B8520" w14:textId="77777777" w:rsidR="00F144F5" w:rsidRPr="00233AB4" w:rsidRDefault="00F144F5" w:rsidP="009A30F7">
      <w:pPr>
        <w:pStyle w:val="DeckblattSemesterangaben"/>
        <w:rPr>
          <w:lang w:val="en-US"/>
        </w:rPr>
      </w:pPr>
      <w:bookmarkStart w:id="0" w:name="_Ref420210244"/>
      <w:bookmarkEnd w:id="0"/>
    </w:p>
    <w:p w14:paraId="0B4ECE4E" w14:textId="77777777" w:rsidR="00F144F5" w:rsidRPr="00233AB4" w:rsidRDefault="00F144F5" w:rsidP="009A30F7">
      <w:pPr>
        <w:rPr>
          <w:lang w:val="en-US"/>
        </w:rPr>
      </w:pPr>
    </w:p>
    <w:p w14:paraId="694D4A38" w14:textId="77777777" w:rsidR="008601DB" w:rsidRPr="00233AB4" w:rsidRDefault="008601DB" w:rsidP="001B14D2">
      <w:pPr>
        <w:rPr>
          <w:lang w:val="en-US"/>
        </w:rPr>
      </w:pPr>
    </w:p>
    <w:p w14:paraId="552535E9" w14:textId="77777777" w:rsidR="00F144F5" w:rsidRPr="00233AB4" w:rsidRDefault="00F144F5" w:rsidP="009A30F7">
      <w:pPr>
        <w:pStyle w:val="DeckblattSemesterangaben"/>
        <w:rPr>
          <w:lang w:val="en-US"/>
        </w:rPr>
        <w:sectPr w:rsidR="00F144F5" w:rsidRPr="00233AB4" w:rsidSect="00890B47">
          <w:footerReference w:type="even" r:id="rId8"/>
          <w:footerReference w:type="default" r:id="rId9"/>
          <w:headerReference w:type="first" r:id="rId10"/>
          <w:footerReference w:type="first" r:id="rId11"/>
          <w:pgSz w:w="11906" w:h="16838"/>
          <w:pgMar w:top="2127" w:right="1418" w:bottom="1134" w:left="2268" w:header="708" w:footer="1406" w:gutter="0"/>
          <w:pgNumType w:fmt="upperRoman" w:start="1"/>
          <w:cols w:space="708"/>
          <w:titlePg/>
        </w:sectPr>
      </w:pPr>
    </w:p>
    <w:p w14:paraId="0F92173F" w14:textId="77777777" w:rsidR="008667B6" w:rsidRPr="00496219" w:rsidRDefault="00DE5D76" w:rsidP="008667B6">
      <w:pPr>
        <w:pStyle w:val="berschrift1nichtimVerzeichnis"/>
      </w:pPr>
      <w:r>
        <w:lastRenderedPageBreak/>
        <w:t>Kurzfassung</w:t>
      </w:r>
    </w:p>
    <w:p w14:paraId="72927911" w14:textId="77777777" w:rsidR="008667B6" w:rsidRDefault="008667B6" w:rsidP="008667B6">
      <w:r>
        <w:rPr>
          <w:rFonts w:cs="Arial"/>
        </w:rPr>
        <w:t>[</w:t>
      </w:r>
      <w:r w:rsidR="00DD26CF">
        <w:rPr>
          <w:rFonts w:cs="Arial"/>
        </w:rPr>
        <w:t xml:space="preserve">Eine Zusammenfassung der Arbeit in deutscher Sprache (ist die Arbeit selbst nicht in deutscher Sprache kann dies wegfallen) - </w:t>
      </w:r>
      <w:r>
        <w:rPr>
          <w:rFonts w:cs="Arial"/>
        </w:rPr>
        <w:t xml:space="preserve">Umfang: 1/2 bis 1 Seite] </w:t>
      </w:r>
    </w:p>
    <w:p w14:paraId="783B6F51" w14:textId="77777777" w:rsidR="008667B6" w:rsidRDefault="008667B6" w:rsidP="008667B6">
      <w:pPr>
        <w:sectPr w:rsidR="008667B6" w:rsidSect="001657BE">
          <w:headerReference w:type="default" r:id="rId12"/>
          <w:pgSz w:w="11906" w:h="16838"/>
          <w:pgMar w:top="1134" w:right="1418" w:bottom="1134" w:left="2268" w:header="708" w:footer="708" w:gutter="0"/>
          <w:pgNumType w:fmt="upperRoman"/>
          <w:cols w:space="708"/>
        </w:sectPr>
      </w:pPr>
    </w:p>
    <w:p w14:paraId="1B2A773B" w14:textId="77777777" w:rsidR="008667B6" w:rsidRPr="00496219" w:rsidRDefault="008667B6" w:rsidP="008667B6">
      <w:pPr>
        <w:pStyle w:val="berschrift1nichtimVerzeichnis"/>
      </w:pPr>
      <w:r>
        <w:lastRenderedPageBreak/>
        <w:t>Abstract</w:t>
      </w:r>
    </w:p>
    <w:p w14:paraId="472CCF33" w14:textId="77777777" w:rsidR="008667B6" w:rsidRDefault="008667B6" w:rsidP="008667B6">
      <w:r>
        <w:rPr>
          <w:rFonts w:cs="Arial"/>
        </w:rPr>
        <w:t>[</w:t>
      </w:r>
      <w:r w:rsidR="00DD26CF">
        <w:rPr>
          <w:rFonts w:cs="Arial"/>
        </w:rPr>
        <w:t xml:space="preserve">Eine zusätzliche Zusammenfassung der Arbeit in englischer Sprache - </w:t>
      </w:r>
      <w:r>
        <w:rPr>
          <w:rFonts w:cs="Arial"/>
        </w:rPr>
        <w:t xml:space="preserve">Umfang: 1/2 bis 1 Seite] </w:t>
      </w:r>
    </w:p>
    <w:p w14:paraId="1D15BD48" w14:textId="77777777" w:rsidR="008667B6" w:rsidRDefault="008667B6" w:rsidP="008667B6">
      <w:pPr>
        <w:spacing w:before="0" w:after="0" w:line="240" w:lineRule="auto"/>
        <w:jc w:val="left"/>
      </w:pPr>
    </w:p>
    <w:p w14:paraId="660B4041" w14:textId="77777777" w:rsidR="00B837EF" w:rsidRDefault="00B837EF" w:rsidP="0099415D">
      <w:pPr>
        <w:sectPr w:rsidR="00B837EF" w:rsidSect="00DD26CF">
          <w:headerReference w:type="default" r:id="rId13"/>
          <w:footerReference w:type="default" r:id="rId14"/>
          <w:headerReference w:type="first" r:id="rId15"/>
          <w:footerReference w:type="first" r:id="rId16"/>
          <w:pgSz w:w="11906" w:h="16838"/>
          <w:pgMar w:top="1134" w:right="1418" w:bottom="1134" w:left="2268" w:header="708" w:footer="708" w:gutter="0"/>
          <w:pgNumType w:fmt="upperRoman"/>
          <w:cols w:space="708"/>
        </w:sectPr>
      </w:pPr>
    </w:p>
    <w:p w14:paraId="58ACFA4B" w14:textId="77777777" w:rsidR="0099415D" w:rsidRDefault="00B837EF" w:rsidP="00E160FA">
      <w:pPr>
        <w:pStyle w:val="berschrift1nichtimVerzeichnis"/>
      </w:pPr>
      <w:r w:rsidRPr="00E160FA">
        <w:lastRenderedPageBreak/>
        <w:t>Inhaltsverzeichnis</w:t>
      </w:r>
    </w:p>
    <w:p w14:paraId="756FEEAD" w14:textId="77777777" w:rsidR="000B785F" w:rsidRDefault="001F6620">
      <w:pPr>
        <w:pStyle w:val="Verzeichnis1"/>
        <w:rPr>
          <w:rFonts w:asciiTheme="minorHAnsi" w:eastAsiaTheme="minorEastAsia" w:hAnsiTheme="minorHAnsi" w:cstheme="minorBidi"/>
          <w:b w:val="0"/>
          <w:sz w:val="24"/>
          <w:szCs w:val="24"/>
        </w:rPr>
      </w:pPr>
      <w:r>
        <w:rPr>
          <w:b w:val="0"/>
        </w:rPr>
        <w:fldChar w:fldCharType="begin"/>
      </w:r>
      <w:r w:rsidR="00B837EF">
        <w:rPr>
          <w:b w:val="0"/>
        </w:rPr>
        <w:instrText xml:space="preserve"> TOC \o "1-</w:instrText>
      </w:r>
      <w:r w:rsidR="00DE5D76">
        <w:rPr>
          <w:b w:val="0"/>
        </w:rPr>
        <w:instrText>4</w:instrText>
      </w:r>
      <w:r w:rsidR="00B837EF">
        <w:rPr>
          <w:b w:val="0"/>
        </w:rPr>
        <w:instrText xml:space="preserve">" \h \z \u </w:instrText>
      </w:r>
      <w:r>
        <w:rPr>
          <w:b w:val="0"/>
        </w:rPr>
        <w:fldChar w:fldCharType="separate"/>
      </w:r>
      <w:hyperlink w:anchor="_Toc490941493" w:history="1">
        <w:r w:rsidR="000B785F" w:rsidRPr="006F6EC8">
          <w:rPr>
            <w:rStyle w:val="Link"/>
          </w:rPr>
          <w:t>Abbildungsverzeichnis</w:t>
        </w:r>
        <w:r w:rsidR="000B785F">
          <w:rPr>
            <w:webHidden/>
          </w:rPr>
          <w:tab/>
        </w:r>
        <w:r w:rsidR="000B785F">
          <w:rPr>
            <w:webHidden/>
          </w:rPr>
          <w:fldChar w:fldCharType="begin"/>
        </w:r>
        <w:r w:rsidR="000B785F">
          <w:rPr>
            <w:webHidden/>
          </w:rPr>
          <w:instrText xml:space="preserve"> PAGEREF _Toc490941493 \h </w:instrText>
        </w:r>
        <w:r w:rsidR="000B785F">
          <w:rPr>
            <w:webHidden/>
          </w:rPr>
        </w:r>
        <w:r w:rsidR="000B785F">
          <w:rPr>
            <w:webHidden/>
          </w:rPr>
          <w:fldChar w:fldCharType="separate"/>
        </w:r>
        <w:r w:rsidR="000B785F">
          <w:rPr>
            <w:webHidden/>
          </w:rPr>
          <w:t>V</w:t>
        </w:r>
        <w:r w:rsidR="000B785F">
          <w:rPr>
            <w:webHidden/>
          </w:rPr>
          <w:fldChar w:fldCharType="end"/>
        </w:r>
      </w:hyperlink>
    </w:p>
    <w:p w14:paraId="62244EE4" w14:textId="77777777" w:rsidR="000B785F" w:rsidRDefault="0069346A">
      <w:pPr>
        <w:pStyle w:val="Verzeichnis1"/>
        <w:rPr>
          <w:rFonts w:asciiTheme="minorHAnsi" w:eastAsiaTheme="minorEastAsia" w:hAnsiTheme="minorHAnsi" w:cstheme="minorBidi"/>
          <w:b w:val="0"/>
          <w:sz w:val="24"/>
          <w:szCs w:val="24"/>
        </w:rPr>
      </w:pPr>
      <w:hyperlink w:anchor="_Toc490941494" w:history="1">
        <w:r w:rsidR="000B785F" w:rsidRPr="006F6EC8">
          <w:rPr>
            <w:rStyle w:val="Link"/>
          </w:rPr>
          <w:t>Tabellenverzeichnis</w:t>
        </w:r>
        <w:r w:rsidR="000B785F">
          <w:rPr>
            <w:webHidden/>
          </w:rPr>
          <w:tab/>
        </w:r>
        <w:r w:rsidR="000B785F">
          <w:rPr>
            <w:webHidden/>
          </w:rPr>
          <w:fldChar w:fldCharType="begin"/>
        </w:r>
        <w:r w:rsidR="000B785F">
          <w:rPr>
            <w:webHidden/>
          </w:rPr>
          <w:instrText xml:space="preserve"> PAGEREF _Toc490941494 \h </w:instrText>
        </w:r>
        <w:r w:rsidR="000B785F">
          <w:rPr>
            <w:webHidden/>
          </w:rPr>
        </w:r>
        <w:r w:rsidR="000B785F">
          <w:rPr>
            <w:webHidden/>
          </w:rPr>
          <w:fldChar w:fldCharType="separate"/>
        </w:r>
        <w:r w:rsidR="000B785F">
          <w:rPr>
            <w:webHidden/>
          </w:rPr>
          <w:t>VI</w:t>
        </w:r>
        <w:r w:rsidR="000B785F">
          <w:rPr>
            <w:webHidden/>
          </w:rPr>
          <w:fldChar w:fldCharType="end"/>
        </w:r>
      </w:hyperlink>
    </w:p>
    <w:p w14:paraId="25F37E56" w14:textId="77777777" w:rsidR="000B785F" w:rsidRDefault="0069346A">
      <w:pPr>
        <w:pStyle w:val="Verzeichnis1"/>
        <w:rPr>
          <w:rFonts w:asciiTheme="minorHAnsi" w:eastAsiaTheme="minorEastAsia" w:hAnsiTheme="minorHAnsi" w:cstheme="minorBidi"/>
          <w:b w:val="0"/>
          <w:sz w:val="24"/>
          <w:szCs w:val="24"/>
        </w:rPr>
      </w:pPr>
      <w:hyperlink w:anchor="_Toc490941495" w:history="1">
        <w:r w:rsidR="000B785F" w:rsidRPr="006F6EC8">
          <w:rPr>
            <w:rStyle w:val="Link"/>
          </w:rPr>
          <w:t>1</w:t>
        </w:r>
        <w:r w:rsidR="000B785F">
          <w:rPr>
            <w:rFonts w:asciiTheme="minorHAnsi" w:eastAsiaTheme="minorEastAsia" w:hAnsiTheme="minorHAnsi" w:cstheme="minorBidi"/>
            <w:b w:val="0"/>
            <w:sz w:val="24"/>
            <w:szCs w:val="24"/>
          </w:rPr>
          <w:tab/>
        </w:r>
        <w:r w:rsidR="000B785F" w:rsidRPr="006F6EC8">
          <w:rPr>
            <w:rStyle w:val="Link"/>
          </w:rPr>
          <w:t>Einleitung</w:t>
        </w:r>
        <w:r w:rsidR="000B785F">
          <w:rPr>
            <w:webHidden/>
          </w:rPr>
          <w:tab/>
        </w:r>
        <w:r w:rsidR="000B785F">
          <w:rPr>
            <w:webHidden/>
          </w:rPr>
          <w:fldChar w:fldCharType="begin"/>
        </w:r>
        <w:r w:rsidR="000B785F">
          <w:rPr>
            <w:webHidden/>
          </w:rPr>
          <w:instrText xml:space="preserve"> PAGEREF _Toc490941495 \h </w:instrText>
        </w:r>
        <w:r w:rsidR="000B785F">
          <w:rPr>
            <w:webHidden/>
          </w:rPr>
        </w:r>
        <w:r w:rsidR="000B785F">
          <w:rPr>
            <w:webHidden/>
          </w:rPr>
          <w:fldChar w:fldCharType="separate"/>
        </w:r>
        <w:r w:rsidR="000B785F">
          <w:rPr>
            <w:webHidden/>
          </w:rPr>
          <w:t>1</w:t>
        </w:r>
        <w:r w:rsidR="000B785F">
          <w:rPr>
            <w:webHidden/>
          </w:rPr>
          <w:fldChar w:fldCharType="end"/>
        </w:r>
      </w:hyperlink>
    </w:p>
    <w:p w14:paraId="0942663D" w14:textId="77777777" w:rsidR="000B785F" w:rsidRDefault="0069346A">
      <w:pPr>
        <w:pStyle w:val="Verzeichnis2"/>
        <w:rPr>
          <w:rFonts w:asciiTheme="minorHAnsi" w:eastAsiaTheme="minorEastAsia" w:hAnsiTheme="minorHAnsi" w:cstheme="minorBidi"/>
          <w:sz w:val="24"/>
          <w:szCs w:val="24"/>
        </w:rPr>
      </w:pPr>
      <w:hyperlink w:anchor="_Toc490941496" w:history="1">
        <w:r w:rsidR="000B785F" w:rsidRPr="006F6EC8">
          <w:rPr>
            <w:rStyle w:val="Link"/>
          </w:rPr>
          <w:t>1.1</w:t>
        </w:r>
        <w:r w:rsidR="000B785F">
          <w:rPr>
            <w:rFonts w:asciiTheme="minorHAnsi" w:eastAsiaTheme="minorEastAsia" w:hAnsiTheme="minorHAnsi" w:cstheme="minorBidi"/>
            <w:sz w:val="24"/>
            <w:szCs w:val="24"/>
          </w:rPr>
          <w:tab/>
        </w:r>
        <w:r w:rsidR="000B785F" w:rsidRPr="006F6EC8">
          <w:rPr>
            <w:rStyle w:val="Link"/>
          </w:rPr>
          <w:t>Projektbeschreibung</w:t>
        </w:r>
        <w:r w:rsidR="000B785F">
          <w:rPr>
            <w:webHidden/>
          </w:rPr>
          <w:tab/>
        </w:r>
        <w:r w:rsidR="000B785F">
          <w:rPr>
            <w:webHidden/>
          </w:rPr>
          <w:fldChar w:fldCharType="begin"/>
        </w:r>
        <w:r w:rsidR="000B785F">
          <w:rPr>
            <w:webHidden/>
          </w:rPr>
          <w:instrText xml:space="preserve"> PAGEREF _Toc490941496 \h </w:instrText>
        </w:r>
        <w:r w:rsidR="000B785F">
          <w:rPr>
            <w:webHidden/>
          </w:rPr>
        </w:r>
        <w:r w:rsidR="000B785F">
          <w:rPr>
            <w:webHidden/>
          </w:rPr>
          <w:fldChar w:fldCharType="separate"/>
        </w:r>
        <w:r w:rsidR="000B785F">
          <w:rPr>
            <w:webHidden/>
          </w:rPr>
          <w:t>1</w:t>
        </w:r>
        <w:r w:rsidR="000B785F">
          <w:rPr>
            <w:webHidden/>
          </w:rPr>
          <w:fldChar w:fldCharType="end"/>
        </w:r>
      </w:hyperlink>
    </w:p>
    <w:p w14:paraId="5358E017" w14:textId="77777777" w:rsidR="000B785F" w:rsidRDefault="0069346A">
      <w:pPr>
        <w:pStyle w:val="Verzeichnis2"/>
        <w:rPr>
          <w:rFonts w:asciiTheme="minorHAnsi" w:eastAsiaTheme="minorEastAsia" w:hAnsiTheme="minorHAnsi" w:cstheme="minorBidi"/>
          <w:sz w:val="24"/>
          <w:szCs w:val="24"/>
        </w:rPr>
      </w:pPr>
      <w:hyperlink w:anchor="_Toc490941497" w:history="1">
        <w:r w:rsidR="000B785F" w:rsidRPr="006F6EC8">
          <w:rPr>
            <w:rStyle w:val="Link"/>
          </w:rPr>
          <w:t>1.2</w:t>
        </w:r>
        <w:r w:rsidR="000B785F">
          <w:rPr>
            <w:rFonts w:asciiTheme="minorHAnsi" w:eastAsiaTheme="minorEastAsia" w:hAnsiTheme="minorHAnsi" w:cstheme="minorBidi"/>
            <w:sz w:val="24"/>
            <w:szCs w:val="24"/>
          </w:rPr>
          <w:tab/>
        </w:r>
        <w:r w:rsidR="000B785F" w:rsidRPr="006F6EC8">
          <w:rPr>
            <w:rStyle w:val="Link"/>
          </w:rPr>
          <w:t>Projektplanung</w:t>
        </w:r>
        <w:r w:rsidR="000B785F">
          <w:rPr>
            <w:webHidden/>
          </w:rPr>
          <w:tab/>
        </w:r>
        <w:r w:rsidR="000B785F">
          <w:rPr>
            <w:webHidden/>
          </w:rPr>
          <w:fldChar w:fldCharType="begin"/>
        </w:r>
        <w:r w:rsidR="000B785F">
          <w:rPr>
            <w:webHidden/>
          </w:rPr>
          <w:instrText xml:space="preserve"> PAGEREF _Toc490941497 \h </w:instrText>
        </w:r>
        <w:r w:rsidR="000B785F">
          <w:rPr>
            <w:webHidden/>
          </w:rPr>
        </w:r>
        <w:r w:rsidR="000B785F">
          <w:rPr>
            <w:webHidden/>
          </w:rPr>
          <w:fldChar w:fldCharType="separate"/>
        </w:r>
        <w:r w:rsidR="000B785F">
          <w:rPr>
            <w:webHidden/>
          </w:rPr>
          <w:t>1</w:t>
        </w:r>
        <w:r w:rsidR="000B785F">
          <w:rPr>
            <w:webHidden/>
          </w:rPr>
          <w:fldChar w:fldCharType="end"/>
        </w:r>
      </w:hyperlink>
    </w:p>
    <w:p w14:paraId="1399B976" w14:textId="77777777" w:rsidR="000B785F" w:rsidRDefault="0069346A">
      <w:pPr>
        <w:pStyle w:val="Verzeichnis3"/>
        <w:rPr>
          <w:rFonts w:asciiTheme="minorHAnsi" w:eastAsiaTheme="minorEastAsia" w:hAnsiTheme="minorHAnsi" w:cstheme="minorBidi"/>
          <w:sz w:val="24"/>
          <w:szCs w:val="24"/>
        </w:rPr>
      </w:pPr>
      <w:hyperlink w:anchor="_Toc490941498" w:history="1">
        <w:r w:rsidR="000B785F" w:rsidRPr="006F6EC8">
          <w:rPr>
            <w:rStyle w:val="Link"/>
          </w:rPr>
          <w:t>1.2.1</w:t>
        </w:r>
        <w:r w:rsidR="000B785F">
          <w:rPr>
            <w:rFonts w:asciiTheme="minorHAnsi" w:eastAsiaTheme="minorEastAsia" w:hAnsiTheme="minorHAnsi" w:cstheme="minorBidi"/>
            <w:sz w:val="24"/>
            <w:szCs w:val="24"/>
          </w:rPr>
          <w:tab/>
        </w:r>
        <w:r w:rsidR="000B785F" w:rsidRPr="006F6EC8">
          <w:rPr>
            <w:rStyle w:val="Link"/>
          </w:rPr>
          <w:t>Aufgabenverteilung</w:t>
        </w:r>
        <w:r w:rsidR="000B785F">
          <w:rPr>
            <w:webHidden/>
          </w:rPr>
          <w:tab/>
        </w:r>
        <w:r w:rsidR="000B785F">
          <w:rPr>
            <w:webHidden/>
          </w:rPr>
          <w:fldChar w:fldCharType="begin"/>
        </w:r>
        <w:r w:rsidR="000B785F">
          <w:rPr>
            <w:webHidden/>
          </w:rPr>
          <w:instrText xml:space="preserve"> PAGEREF _Toc490941498 \h </w:instrText>
        </w:r>
        <w:r w:rsidR="000B785F">
          <w:rPr>
            <w:webHidden/>
          </w:rPr>
        </w:r>
        <w:r w:rsidR="000B785F">
          <w:rPr>
            <w:webHidden/>
          </w:rPr>
          <w:fldChar w:fldCharType="separate"/>
        </w:r>
        <w:r w:rsidR="000B785F">
          <w:rPr>
            <w:webHidden/>
          </w:rPr>
          <w:t>1</w:t>
        </w:r>
        <w:r w:rsidR="000B785F">
          <w:rPr>
            <w:webHidden/>
          </w:rPr>
          <w:fldChar w:fldCharType="end"/>
        </w:r>
      </w:hyperlink>
    </w:p>
    <w:p w14:paraId="0B6C94F3" w14:textId="77777777" w:rsidR="000B785F" w:rsidRDefault="0069346A">
      <w:pPr>
        <w:pStyle w:val="Verzeichnis3"/>
        <w:rPr>
          <w:rFonts w:asciiTheme="minorHAnsi" w:eastAsiaTheme="minorEastAsia" w:hAnsiTheme="minorHAnsi" w:cstheme="minorBidi"/>
          <w:sz w:val="24"/>
          <w:szCs w:val="24"/>
        </w:rPr>
      </w:pPr>
      <w:hyperlink w:anchor="_Toc490941499" w:history="1">
        <w:r w:rsidR="000B785F" w:rsidRPr="006F6EC8">
          <w:rPr>
            <w:rStyle w:val="Link"/>
          </w:rPr>
          <w:t>1.2.2</w:t>
        </w:r>
        <w:r w:rsidR="000B785F">
          <w:rPr>
            <w:rFonts w:asciiTheme="minorHAnsi" w:eastAsiaTheme="minorEastAsia" w:hAnsiTheme="minorHAnsi" w:cstheme="minorBidi"/>
            <w:sz w:val="24"/>
            <w:szCs w:val="24"/>
          </w:rPr>
          <w:tab/>
        </w:r>
        <w:r w:rsidR="000B785F" w:rsidRPr="006F6EC8">
          <w:rPr>
            <w:rStyle w:val="Link"/>
          </w:rPr>
          <w:t>Meilensteine</w:t>
        </w:r>
        <w:r w:rsidR="000B785F">
          <w:rPr>
            <w:webHidden/>
          </w:rPr>
          <w:tab/>
        </w:r>
        <w:r w:rsidR="000B785F">
          <w:rPr>
            <w:webHidden/>
          </w:rPr>
          <w:fldChar w:fldCharType="begin"/>
        </w:r>
        <w:r w:rsidR="000B785F">
          <w:rPr>
            <w:webHidden/>
          </w:rPr>
          <w:instrText xml:space="preserve"> PAGEREF _Toc490941499 \h </w:instrText>
        </w:r>
        <w:r w:rsidR="000B785F">
          <w:rPr>
            <w:webHidden/>
          </w:rPr>
        </w:r>
        <w:r w:rsidR="000B785F">
          <w:rPr>
            <w:webHidden/>
          </w:rPr>
          <w:fldChar w:fldCharType="separate"/>
        </w:r>
        <w:r w:rsidR="000B785F">
          <w:rPr>
            <w:webHidden/>
          </w:rPr>
          <w:t>1</w:t>
        </w:r>
        <w:r w:rsidR="000B785F">
          <w:rPr>
            <w:webHidden/>
          </w:rPr>
          <w:fldChar w:fldCharType="end"/>
        </w:r>
      </w:hyperlink>
    </w:p>
    <w:p w14:paraId="5F9AE0C7" w14:textId="77777777" w:rsidR="000B785F" w:rsidRDefault="0069346A">
      <w:pPr>
        <w:pStyle w:val="Verzeichnis3"/>
        <w:rPr>
          <w:rFonts w:asciiTheme="minorHAnsi" w:eastAsiaTheme="minorEastAsia" w:hAnsiTheme="minorHAnsi" w:cstheme="minorBidi"/>
          <w:sz w:val="24"/>
          <w:szCs w:val="24"/>
        </w:rPr>
      </w:pPr>
      <w:hyperlink w:anchor="_Toc490941500" w:history="1">
        <w:r w:rsidR="000B785F" w:rsidRPr="006F6EC8">
          <w:rPr>
            <w:rStyle w:val="Link"/>
          </w:rPr>
          <w:t>1.2.3</w:t>
        </w:r>
        <w:r w:rsidR="000B785F">
          <w:rPr>
            <w:rFonts w:asciiTheme="minorHAnsi" w:eastAsiaTheme="minorEastAsia" w:hAnsiTheme="minorHAnsi" w:cstheme="minorBidi"/>
            <w:sz w:val="24"/>
            <w:szCs w:val="24"/>
          </w:rPr>
          <w:tab/>
        </w:r>
        <w:r w:rsidR="000B785F" w:rsidRPr="006F6EC8">
          <w:rPr>
            <w:rStyle w:val="Link"/>
          </w:rPr>
          <w:t>Herausforderungen</w:t>
        </w:r>
        <w:r w:rsidR="000B785F">
          <w:rPr>
            <w:webHidden/>
          </w:rPr>
          <w:tab/>
        </w:r>
        <w:r w:rsidR="000B785F">
          <w:rPr>
            <w:webHidden/>
          </w:rPr>
          <w:fldChar w:fldCharType="begin"/>
        </w:r>
        <w:r w:rsidR="000B785F">
          <w:rPr>
            <w:webHidden/>
          </w:rPr>
          <w:instrText xml:space="preserve"> PAGEREF _Toc490941500 \h </w:instrText>
        </w:r>
        <w:r w:rsidR="000B785F">
          <w:rPr>
            <w:webHidden/>
          </w:rPr>
        </w:r>
        <w:r w:rsidR="000B785F">
          <w:rPr>
            <w:webHidden/>
          </w:rPr>
          <w:fldChar w:fldCharType="separate"/>
        </w:r>
        <w:r w:rsidR="000B785F">
          <w:rPr>
            <w:webHidden/>
          </w:rPr>
          <w:t>1</w:t>
        </w:r>
        <w:r w:rsidR="000B785F">
          <w:rPr>
            <w:webHidden/>
          </w:rPr>
          <w:fldChar w:fldCharType="end"/>
        </w:r>
      </w:hyperlink>
    </w:p>
    <w:p w14:paraId="53AE1C77" w14:textId="77777777" w:rsidR="000B785F" w:rsidRDefault="0069346A">
      <w:pPr>
        <w:pStyle w:val="Verzeichnis1"/>
        <w:rPr>
          <w:rFonts w:asciiTheme="minorHAnsi" w:eastAsiaTheme="minorEastAsia" w:hAnsiTheme="minorHAnsi" w:cstheme="minorBidi"/>
          <w:b w:val="0"/>
          <w:sz w:val="24"/>
          <w:szCs w:val="24"/>
        </w:rPr>
      </w:pPr>
      <w:hyperlink w:anchor="_Toc490941501" w:history="1">
        <w:r w:rsidR="000B785F" w:rsidRPr="006F6EC8">
          <w:rPr>
            <w:rStyle w:val="Link"/>
          </w:rPr>
          <w:t>2</w:t>
        </w:r>
        <w:r w:rsidR="000B785F">
          <w:rPr>
            <w:rFonts w:asciiTheme="minorHAnsi" w:eastAsiaTheme="minorEastAsia" w:hAnsiTheme="minorHAnsi" w:cstheme="minorBidi"/>
            <w:b w:val="0"/>
            <w:sz w:val="24"/>
            <w:szCs w:val="24"/>
          </w:rPr>
          <w:tab/>
        </w:r>
        <w:r w:rsidR="000B785F" w:rsidRPr="006F6EC8">
          <w:rPr>
            <w:rStyle w:val="Link"/>
          </w:rPr>
          <w:t>Analyse bestehender Fitness-Apps</w:t>
        </w:r>
        <w:r w:rsidR="000B785F">
          <w:rPr>
            <w:webHidden/>
          </w:rPr>
          <w:tab/>
        </w:r>
        <w:r w:rsidR="000B785F">
          <w:rPr>
            <w:webHidden/>
          </w:rPr>
          <w:fldChar w:fldCharType="begin"/>
        </w:r>
        <w:r w:rsidR="000B785F">
          <w:rPr>
            <w:webHidden/>
          </w:rPr>
          <w:instrText xml:space="preserve"> PAGEREF _Toc490941501 \h </w:instrText>
        </w:r>
        <w:r w:rsidR="000B785F">
          <w:rPr>
            <w:webHidden/>
          </w:rPr>
        </w:r>
        <w:r w:rsidR="000B785F">
          <w:rPr>
            <w:webHidden/>
          </w:rPr>
          <w:fldChar w:fldCharType="separate"/>
        </w:r>
        <w:r w:rsidR="000B785F">
          <w:rPr>
            <w:webHidden/>
          </w:rPr>
          <w:t>2</w:t>
        </w:r>
        <w:r w:rsidR="000B785F">
          <w:rPr>
            <w:webHidden/>
          </w:rPr>
          <w:fldChar w:fldCharType="end"/>
        </w:r>
      </w:hyperlink>
    </w:p>
    <w:p w14:paraId="5986E9D4" w14:textId="77777777" w:rsidR="000B785F" w:rsidRDefault="0069346A">
      <w:pPr>
        <w:pStyle w:val="Verzeichnis1"/>
        <w:rPr>
          <w:rFonts w:asciiTheme="minorHAnsi" w:eastAsiaTheme="minorEastAsia" w:hAnsiTheme="minorHAnsi" w:cstheme="minorBidi"/>
          <w:b w:val="0"/>
          <w:sz w:val="24"/>
          <w:szCs w:val="24"/>
        </w:rPr>
      </w:pPr>
      <w:hyperlink w:anchor="_Toc490941502" w:history="1">
        <w:r w:rsidR="000B785F" w:rsidRPr="006F6EC8">
          <w:rPr>
            <w:rStyle w:val="Link"/>
          </w:rPr>
          <w:t>3</w:t>
        </w:r>
        <w:r w:rsidR="000B785F">
          <w:rPr>
            <w:rFonts w:asciiTheme="minorHAnsi" w:eastAsiaTheme="minorEastAsia" w:hAnsiTheme="minorHAnsi" w:cstheme="minorBidi"/>
            <w:b w:val="0"/>
            <w:sz w:val="24"/>
            <w:szCs w:val="24"/>
          </w:rPr>
          <w:tab/>
        </w:r>
        <w:r w:rsidR="000B785F" w:rsidRPr="006F6EC8">
          <w:rPr>
            <w:rStyle w:val="Link"/>
          </w:rPr>
          <w:t>Projektübersicht</w:t>
        </w:r>
        <w:r w:rsidR="000B785F">
          <w:rPr>
            <w:webHidden/>
          </w:rPr>
          <w:tab/>
        </w:r>
        <w:r w:rsidR="000B785F">
          <w:rPr>
            <w:webHidden/>
          </w:rPr>
          <w:fldChar w:fldCharType="begin"/>
        </w:r>
        <w:r w:rsidR="000B785F">
          <w:rPr>
            <w:webHidden/>
          </w:rPr>
          <w:instrText xml:space="preserve"> PAGEREF _Toc490941502 \h </w:instrText>
        </w:r>
        <w:r w:rsidR="000B785F">
          <w:rPr>
            <w:webHidden/>
          </w:rPr>
        </w:r>
        <w:r w:rsidR="000B785F">
          <w:rPr>
            <w:webHidden/>
          </w:rPr>
          <w:fldChar w:fldCharType="separate"/>
        </w:r>
        <w:r w:rsidR="000B785F">
          <w:rPr>
            <w:webHidden/>
          </w:rPr>
          <w:t>3</w:t>
        </w:r>
        <w:r w:rsidR="000B785F">
          <w:rPr>
            <w:webHidden/>
          </w:rPr>
          <w:fldChar w:fldCharType="end"/>
        </w:r>
      </w:hyperlink>
    </w:p>
    <w:p w14:paraId="27C559BC" w14:textId="77777777" w:rsidR="000B785F" w:rsidRDefault="0069346A">
      <w:pPr>
        <w:pStyle w:val="Verzeichnis2"/>
        <w:rPr>
          <w:rFonts w:asciiTheme="minorHAnsi" w:eastAsiaTheme="minorEastAsia" w:hAnsiTheme="minorHAnsi" w:cstheme="minorBidi"/>
          <w:sz w:val="24"/>
          <w:szCs w:val="24"/>
        </w:rPr>
      </w:pPr>
      <w:hyperlink w:anchor="_Toc490941503" w:history="1">
        <w:r w:rsidR="000B785F" w:rsidRPr="006F6EC8">
          <w:rPr>
            <w:rStyle w:val="Link"/>
          </w:rPr>
          <w:t>3.1</w:t>
        </w:r>
        <w:r w:rsidR="000B785F">
          <w:rPr>
            <w:rFonts w:asciiTheme="minorHAnsi" w:eastAsiaTheme="minorEastAsia" w:hAnsiTheme="minorHAnsi" w:cstheme="minorBidi"/>
            <w:sz w:val="24"/>
            <w:szCs w:val="24"/>
          </w:rPr>
          <w:tab/>
        </w:r>
        <w:r w:rsidR="000B785F" w:rsidRPr="006F6EC8">
          <w:rPr>
            <w:rStyle w:val="Link"/>
          </w:rPr>
          <w:t>Zielgruppe</w:t>
        </w:r>
        <w:r w:rsidR="000B785F">
          <w:rPr>
            <w:webHidden/>
          </w:rPr>
          <w:tab/>
        </w:r>
        <w:r w:rsidR="000B785F">
          <w:rPr>
            <w:webHidden/>
          </w:rPr>
          <w:fldChar w:fldCharType="begin"/>
        </w:r>
        <w:r w:rsidR="000B785F">
          <w:rPr>
            <w:webHidden/>
          </w:rPr>
          <w:instrText xml:space="preserve"> PAGEREF _Toc490941503 \h </w:instrText>
        </w:r>
        <w:r w:rsidR="000B785F">
          <w:rPr>
            <w:webHidden/>
          </w:rPr>
        </w:r>
        <w:r w:rsidR="000B785F">
          <w:rPr>
            <w:webHidden/>
          </w:rPr>
          <w:fldChar w:fldCharType="separate"/>
        </w:r>
        <w:r w:rsidR="000B785F">
          <w:rPr>
            <w:webHidden/>
          </w:rPr>
          <w:t>3</w:t>
        </w:r>
        <w:r w:rsidR="000B785F">
          <w:rPr>
            <w:webHidden/>
          </w:rPr>
          <w:fldChar w:fldCharType="end"/>
        </w:r>
      </w:hyperlink>
    </w:p>
    <w:p w14:paraId="59105477" w14:textId="77777777" w:rsidR="000B785F" w:rsidRDefault="0069346A">
      <w:pPr>
        <w:pStyle w:val="Verzeichnis2"/>
        <w:rPr>
          <w:rFonts w:asciiTheme="minorHAnsi" w:eastAsiaTheme="minorEastAsia" w:hAnsiTheme="minorHAnsi" w:cstheme="minorBidi"/>
          <w:sz w:val="24"/>
          <w:szCs w:val="24"/>
        </w:rPr>
      </w:pPr>
      <w:hyperlink w:anchor="_Toc490941504" w:history="1">
        <w:r w:rsidR="000B785F" w:rsidRPr="006F6EC8">
          <w:rPr>
            <w:rStyle w:val="Link"/>
          </w:rPr>
          <w:t>3.2</w:t>
        </w:r>
        <w:r w:rsidR="000B785F">
          <w:rPr>
            <w:rFonts w:asciiTheme="minorHAnsi" w:eastAsiaTheme="minorEastAsia" w:hAnsiTheme="minorHAnsi" w:cstheme="minorBidi"/>
            <w:sz w:val="24"/>
            <w:szCs w:val="24"/>
          </w:rPr>
          <w:tab/>
        </w:r>
        <w:r w:rsidR="000B785F" w:rsidRPr="006F6EC8">
          <w:rPr>
            <w:rStyle w:val="Link"/>
          </w:rPr>
          <w:t>Anforderungen</w:t>
        </w:r>
        <w:r w:rsidR="000B785F">
          <w:rPr>
            <w:webHidden/>
          </w:rPr>
          <w:tab/>
        </w:r>
        <w:r w:rsidR="000B785F">
          <w:rPr>
            <w:webHidden/>
          </w:rPr>
          <w:fldChar w:fldCharType="begin"/>
        </w:r>
        <w:r w:rsidR="000B785F">
          <w:rPr>
            <w:webHidden/>
          </w:rPr>
          <w:instrText xml:space="preserve"> PAGEREF _Toc490941504 \h </w:instrText>
        </w:r>
        <w:r w:rsidR="000B785F">
          <w:rPr>
            <w:webHidden/>
          </w:rPr>
        </w:r>
        <w:r w:rsidR="000B785F">
          <w:rPr>
            <w:webHidden/>
          </w:rPr>
          <w:fldChar w:fldCharType="separate"/>
        </w:r>
        <w:r w:rsidR="000B785F">
          <w:rPr>
            <w:webHidden/>
          </w:rPr>
          <w:t>5</w:t>
        </w:r>
        <w:r w:rsidR="000B785F">
          <w:rPr>
            <w:webHidden/>
          </w:rPr>
          <w:fldChar w:fldCharType="end"/>
        </w:r>
      </w:hyperlink>
    </w:p>
    <w:p w14:paraId="62854AE5" w14:textId="77777777" w:rsidR="000B785F" w:rsidRDefault="0069346A">
      <w:pPr>
        <w:pStyle w:val="Verzeichnis3"/>
        <w:rPr>
          <w:rFonts w:asciiTheme="minorHAnsi" w:eastAsiaTheme="minorEastAsia" w:hAnsiTheme="minorHAnsi" w:cstheme="minorBidi"/>
          <w:sz w:val="24"/>
          <w:szCs w:val="24"/>
        </w:rPr>
      </w:pPr>
      <w:hyperlink w:anchor="_Toc490941505" w:history="1">
        <w:r w:rsidR="000B785F" w:rsidRPr="006F6EC8">
          <w:rPr>
            <w:rStyle w:val="Link"/>
          </w:rPr>
          <w:t>3.2.1</w:t>
        </w:r>
        <w:r w:rsidR="000B785F">
          <w:rPr>
            <w:rFonts w:asciiTheme="minorHAnsi" w:eastAsiaTheme="minorEastAsia" w:hAnsiTheme="minorHAnsi" w:cstheme="minorBidi"/>
            <w:sz w:val="24"/>
            <w:szCs w:val="24"/>
          </w:rPr>
          <w:tab/>
        </w:r>
        <w:r w:rsidR="000B785F" w:rsidRPr="006F6EC8">
          <w:rPr>
            <w:rStyle w:val="Link"/>
          </w:rPr>
          <w:t>User-Stories</w:t>
        </w:r>
        <w:r w:rsidR="000B785F">
          <w:rPr>
            <w:webHidden/>
          </w:rPr>
          <w:tab/>
        </w:r>
        <w:r w:rsidR="000B785F">
          <w:rPr>
            <w:webHidden/>
          </w:rPr>
          <w:fldChar w:fldCharType="begin"/>
        </w:r>
        <w:r w:rsidR="000B785F">
          <w:rPr>
            <w:webHidden/>
          </w:rPr>
          <w:instrText xml:space="preserve"> PAGEREF _Toc490941505 \h </w:instrText>
        </w:r>
        <w:r w:rsidR="000B785F">
          <w:rPr>
            <w:webHidden/>
          </w:rPr>
        </w:r>
        <w:r w:rsidR="000B785F">
          <w:rPr>
            <w:webHidden/>
          </w:rPr>
          <w:fldChar w:fldCharType="separate"/>
        </w:r>
        <w:r w:rsidR="000B785F">
          <w:rPr>
            <w:webHidden/>
          </w:rPr>
          <w:t>5</w:t>
        </w:r>
        <w:r w:rsidR="000B785F">
          <w:rPr>
            <w:webHidden/>
          </w:rPr>
          <w:fldChar w:fldCharType="end"/>
        </w:r>
      </w:hyperlink>
    </w:p>
    <w:p w14:paraId="2E972216" w14:textId="77777777" w:rsidR="000B785F" w:rsidRDefault="0069346A">
      <w:pPr>
        <w:pStyle w:val="Verzeichnis3"/>
        <w:rPr>
          <w:rFonts w:asciiTheme="minorHAnsi" w:eastAsiaTheme="minorEastAsia" w:hAnsiTheme="minorHAnsi" w:cstheme="minorBidi"/>
          <w:sz w:val="24"/>
          <w:szCs w:val="24"/>
        </w:rPr>
      </w:pPr>
      <w:hyperlink w:anchor="_Toc490941506" w:history="1">
        <w:r w:rsidR="000B785F" w:rsidRPr="006F6EC8">
          <w:rPr>
            <w:rStyle w:val="Link"/>
          </w:rPr>
          <w:t>3.2.2</w:t>
        </w:r>
        <w:r w:rsidR="000B785F">
          <w:rPr>
            <w:rFonts w:asciiTheme="minorHAnsi" w:eastAsiaTheme="minorEastAsia" w:hAnsiTheme="minorHAnsi" w:cstheme="minorBidi"/>
            <w:sz w:val="24"/>
            <w:szCs w:val="24"/>
          </w:rPr>
          <w:tab/>
        </w:r>
        <w:r w:rsidR="000B785F" w:rsidRPr="006F6EC8">
          <w:rPr>
            <w:rStyle w:val="Link"/>
          </w:rPr>
          <w:t>Funktionale Anforderungen</w:t>
        </w:r>
        <w:r w:rsidR="000B785F">
          <w:rPr>
            <w:webHidden/>
          </w:rPr>
          <w:tab/>
        </w:r>
        <w:r w:rsidR="000B785F">
          <w:rPr>
            <w:webHidden/>
          </w:rPr>
          <w:fldChar w:fldCharType="begin"/>
        </w:r>
        <w:r w:rsidR="000B785F">
          <w:rPr>
            <w:webHidden/>
          </w:rPr>
          <w:instrText xml:space="preserve"> PAGEREF _Toc490941506 \h </w:instrText>
        </w:r>
        <w:r w:rsidR="000B785F">
          <w:rPr>
            <w:webHidden/>
          </w:rPr>
        </w:r>
        <w:r w:rsidR="000B785F">
          <w:rPr>
            <w:webHidden/>
          </w:rPr>
          <w:fldChar w:fldCharType="separate"/>
        </w:r>
        <w:r w:rsidR="000B785F">
          <w:rPr>
            <w:webHidden/>
          </w:rPr>
          <w:t>5</w:t>
        </w:r>
        <w:r w:rsidR="000B785F">
          <w:rPr>
            <w:webHidden/>
          </w:rPr>
          <w:fldChar w:fldCharType="end"/>
        </w:r>
      </w:hyperlink>
    </w:p>
    <w:p w14:paraId="7703793C" w14:textId="77777777" w:rsidR="000B785F" w:rsidRDefault="0069346A">
      <w:pPr>
        <w:pStyle w:val="Verzeichnis3"/>
        <w:rPr>
          <w:rFonts w:asciiTheme="minorHAnsi" w:eastAsiaTheme="minorEastAsia" w:hAnsiTheme="minorHAnsi" w:cstheme="minorBidi"/>
          <w:sz w:val="24"/>
          <w:szCs w:val="24"/>
        </w:rPr>
      </w:pPr>
      <w:hyperlink w:anchor="_Toc490941507" w:history="1">
        <w:r w:rsidR="000B785F" w:rsidRPr="006F6EC8">
          <w:rPr>
            <w:rStyle w:val="Link"/>
          </w:rPr>
          <w:t>3.2.3</w:t>
        </w:r>
        <w:r w:rsidR="000B785F">
          <w:rPr>
            <w:rFonts w:asciiTheme="minorHAnsi" w:eastAsiaTheme="minorEastAsia" w:hAnsiTheme="minorHAnsi" w:cstheme="minorBidi"/>
            <w:sz w:val="24"/>
            <w:szCs w:val="24"/>
          </w:rPr>
          <w:tab/>
        </w:r>
        <w:r w:rsidR="000B785F" w:rsidRPr="006F6EC8">
          <w:rPr>
            <w:rStyle w:val="Link"/>
          </w:rPr>
          <w:t>Nicht-funktionale Anforderungen</w:t>
        </w:r>
        <w:r w:rsidR="000B785F">
          <w:rPr>
            <w:webHidden/>
          </w:rPr>
          <w:tab/>
        </w:r>
        <w:r w:rsidR="000B785F">
          <w:rPr>
            <w:webHidden/>
          </w:rPr>
          <w:fldChar w:fldCharType="begin"/>
        </w:r>
        <w:r w:rsidR="000B785F">
          <w:rPr>
            <w:webHidden/>
          </w:rPr>
          <w:instrText xml:space="preserve"> PAGEREF _Toc490941507 \h </w:instrText>
        </w:r>
        <w:r w:rsidR="000B785F">
          <w:rPr>
            <w:webHidden/>
          </w:rPr>
        </w:r>
        <w:r w:rsidR="000B785F">
          <w:rPr>
            <w:webHidden/>
          </w:rPr>
          <w:fldChar w:fldCharType="separate"/>
        </w:r>
        <w:r w:rsidR="000B785F">
          <w:rPr>
            <w:webHidden/>
          </w:rPr>
          <w:t>7</w:t>
        </w:r>
        <w:r w:rsidR="000B785F">
          <w:rPr>
            <w:webHidden/>
          </w:rPr>
          <w:fldChar w:fldCharType="end"/>
        </w:r>
      </w:hyperlink>
    </w:p>
    <w:p w14:paraId="5B4EEB6E" w14:textId="77777777" w:rsidR="000B785F" w:rsidRDefault="0069346A">
      <w:pPr>
        <w:pStyle w:val="Verzeichnis3"/>
        <w:rPr>
          <w:rFonts w:asciiTheme="minorHAnsi" w:eastAsiaTheme="minorEastAsia" w:hAnsiTheme="minorHAnsi" w:cstheme="minorBidi"/>
          <w:sz w:val="24"/>
          <w:szCs w:val="24"/>
        </w:rPr>
      </w:pPr>
      <w:hyperlink w:anchor="_Toc490941508" w:history="1">
        <w:r w:rsidR="000B785F" w:rsidRPr="006F6EC8">
          <w:rPr>
            <w:rStyle w:val="Link"/>
          </w:rPr>
          <w:t>3.2.4</w:t>
        </w:r>
        <w:r w:rsidR="000B785F">
          <w:rPr>
            <w:rFonts w:asciiTheme="minorHAnsi" w:eastAsiaTheme="minorEastAsia" w:hAnsiTheme="minorHAnsi" w:cstheme="minorBidi"/>
            <w:sz w:val="24"/>
            <w:szCs w:val="24"/>
          </w:rPr>
          <w:tab/>
        </w:r>
        <w:r w:rsidR="000B785F" w:rsidRPr="006F6EC8">
          <w:rPr>
            <w:rStyle w:val="Link"/>
          </w:rPr>
          <w:t>Data Dictionary</w:t>
        </w:r>
        <w:r w:rsidR="000B785F">
          <w:rPr>
            <w:webHidden/>
          </w:rPr>
          <w:tab/>
        </w:r>
        <w:r w:rsidR="000B785F">
          <w:rPr>
            <w:webHidden/>
          </w:rPr>
          <w:fldChar w:fldCharType="begin"/>
        </w:r>
        <w:r w:rsidR="000B785F">
          <w:rPr>
            <w:webHidden/>
          </w:rPr>
          <w:instrText xml:space="preserve"> PAGEREF _Toc490941508 \h </w:instrText>
        </w:r>
        <w:r w:rsidR="000B785F">
          <w:rPr>
            <w:webHidden/>
          </w:rPr>
        </w:r>
        <w:r w:rsidR="000B785F">
          <w:rPr>
            <w:webHidden/>
          </w:rPr>
          <w:fldChar w:fldCharType="separate"/>
        </w:r>
        <w:r w:rsidR="000B785F">
          <w:rPr>
            <w:webHidden/>
          </w:rPr>
          <w:t>8</w:t>
        </w:r>
        <w:r w:rsidR="000B785F">
          <w:rPr>
            <w:webHidden/>
          </w:rPr>
          <w:fldChar w:fldCharType="end"/>
        </w:r>
      </w:hyperlink>
    </w:p>
    <w:p w14:paraId="7DAAC5E1" w14:textId="77777777" w:rsidR="000B785F" w:rsidRDefault="0069346A">
      <w:pPr>
        <w:pStyle w:val="Verzeichnis2"/>
        <w:rPr>
          <w:rFonts w:asciiTheme="minorHAnsi" w:eastAsiaTheme="minorEastAsia" w:hAnsiTheme="minorHAnsi" w:cstheme="minorBidi"/>
          <w:sz w:val="24"/>
          <w:szCs w:val="24"/>
        </w:rPr>
      </w:pPr>
      <w:hyperlink w:anchor="_Toc490941509" w:history="1">
        <w:r w:rsidR="000B785F" w:rsidRPr="006F6EC8">
          <w:rPr>
            <w:rStyle w:val="Link"/>
          </w:rPr>
          <w:t>3.3</w:t>
        </w:r>
        <w:r w:rsidR="000B785F">
          <w:rPr>
            <w:rFonts w:asciiTheme="minorHAnsi" w:eastAsiaTheme="minorEastAsia" w:hAnsiTheme="minorHAnsi" w:cstheme="minorBidi"/>
            <w:sz w:val="24"/>
            <w:szCs w:val="24"/>
          </w:rPr>
          <w:tab/>
        </w:r>
        <w:r w:rsidR="000B785F" w:rsidRPr="006F6EC8">
          <w:rPr>
            <w:rStyle w:val="Link"/>
          </w:rPr>
          <w:t>Modelle</w:t>
        </w:r>
        <w:r w:rsidR="000B785F">
          <w:rPr>
            <w:webHidden/>
          </w:rPr>
          <w:tab/>
        </w:r>
        <w:r w:rsidR="000B785F">
          <w:rPr>
            <w:webHidden/>
          </w:rPr>
          <w:fldChar w:fldCharType="begin"/>
        </w:r>
        <w:r w:rsidR="000B785F">
          <w:rPr>
            <w:webHidden/>
          </w:rPr>
          <w:instrText xml:space="preserve"> PAGEREF _Toc490941509 \h </w:instrText>
        </w:r>
        <w:r w:rsidR="000B785F">
          <w:rPr>
            <w:webHidden/>
          </w:rPr>
        </w:r>
        <w:r w:rsidR="000B785F">
          <w:rPr>
            <w:webHidden/>
          </w:rPr>
          <w:fldChar w:fldCharType="separate"/>
        </w:r>
        <w:r w:rsidR="000B785F">
          <w:rPr>
            <w:webHidden/>
          </w:rPr>
          <w:t>14</w:t>
        </w:r>
        <w:r w:rsidR="000B785F">
          <w:rPr>
            <w:webHidden/>
          </w:rPr>
          <w:fldChar w:fldCharType="end"/>
        </w:r>
      </w:hyperlink>
    </w:p>
    <w:p w14:paraId="1B7650A9" w14:textId="77777777" w:rsidR="000B785F" w:rsidRDefault="0069346A">
      <w:pPr>
        <w:pStyle w:val="Verzeichnis3"/>
        <w:rPr>
          <w:rFonts w:asciiTheme="minorHAnsi" w:eastAsiaTheme="minorEastAsia" w:hAnsiTheme="minorHAnsi" w:cstheme="minorBidi"/>
          <w:sz w:val="24"/>
          <w:szCs w:val="24"/>
        </w:rPr>
      </w:pPr>
      <w:hyperlink w:anchor="_Toc490941510" w:history="1">
        <w:r w:rsidR="000B785F" w:rsidRPr="006F6EC8">
          <w:rPr>
            <w:rStyle w:val="Link"/>
          </w:rPr>
          <w:t>3.3.1</w:t>
        </w:r>
        <w:r w:rsidR="000B785F">
          <w:rPr>
            <w:rFonts w:asciiTheme="minorHAnsi" w:eastAsiaTheme="minorEastAsia" w:hAnsiTheme="minorHAnsi" w:cstheme="minorBidi"/>
            <w:sz w:val="24"/>
            <w:szCs w:val="24"/>
          </w:rPr>
          <w:tab/>
        </w:r>
        <w:r w:rsidR="000B785F" w:rsidRPr="006F6EC8">
          <w:rPr>
            <w:rStyle w:val="Link"/>
          </w:rPr>
          <w:t>Sitemap</w:t>
        </w:r>
        <w:r w:rsidR="000B785F">
          <w:rPr>
            <w:webHidden/>
          </w:rPr>
          <w:tab/>
        </w:r>
        <w:r w:rsidR="000B785F">
          <w:rPr>
            <w:webHidden/>
          </w:rPr>
          <w:fldChar w:fldCharType="begin"/>
        </w:r>
        <w:r w:rsidR="000B785F">
          <w:rPr>
            <w:webHidden/>
          </w:rPr>
          <w:instrText xml:space="preserve"> PAGEREF _Toc490941510 \h </w:instrText>
        </w:r>
        <w:r w:rsidR="000B785F">
          <w:rPr>
            <w:webHidden/>
          </w:rPr>
        </w:r>
        <w:r w:rsidR="000B785F">
          <w:rPr>
            <w:webHidden/>
          </w:rPr>
          <w:fldChar w:fldCharType="separate"/>
        </w:r>
        <w:r w:rsidR="000B785F">
          <w:rPr>
            <w:webHidden/>
          </w:rPr>
          <w:t>14</w:t>
        </w:r>
        <w:r w:rsidR="000B785F">
          <w:rPr>
            <w:webHidden/>
          </w:rPr>
          <w:fldChar w:fldCharType="end"/>
        </w:r>
      </w:hyperlink>
    </w:p>
    <w:p w14:paraId="25012A0E" w14:textId="77777777" w:rsidR="000B785F" w:rsidRDefault="0069346A">
      <w:pPr>
        <w:pStyle w:val="Verzeichnis3"/>
        <w:rPr>
          <w:rFonts w:asciiTheme="minorHAnsi" w:eastAsiaTheme="minorEastAsia" w:hAnsiTheme="minorHAnsi" w:cstheme="minorBidi"/>
          <w:sz w:val="24"/>
          <w:szCs w:val="24"/>
        </w:rPr>
      </w:pPr>
      <w:hyperlink w:anchor="_Toc490941511" w:history="1">
        <w:r w:rsidR="000B785F" w:rsidRPr="006F6EC8">
          <w:rPr>
            <w:rStyle w:val="Link"/>
          </w:rPr>
          <w:t>3.3.2</w:t>
        </w:r>
        <w:r w:rsidR="000B785F">
          <w:rPr>
            <w:rFonts w:asciiTheme="minorHAnsi" w:eastAsiaTheme="minorEastAsia" w:hAnsiTheme="minorHAnsi" w:cstheme="minorBidi"/>
            <w:sz w:val="24"/>
            <w:szCs w:val="24"/>
          </w:rPr>
          <w:tab/>
        </w:r>
        <w:r w:rsidR="000B785F" w:rsidRPr="006F6EC8">
          <w:rPr>
            <w:rStyle w:val="Link"/>
          </w:rPr>
          <w:t>UML-Klassendiagramm</w:t>
        </w:r>
        <w:r w:rsidR="000B785F">
          <w:rPr>
            <w:webHidden/>
          </w:rPr>
          <w:tab/>
        </w:r>
        <w:r w:rsidR="000B785F">
          <w:rPr>
            <w:webHidden/>
          </w:rPr>
          <w:fldChar w:fldCharType="begin"/>
        </w:r>
        <w:r w:rsidR="000B785F">
          <w:rPr>
            <w:webHidden/>
          </w:rPr>
          <w:instrText xml:space="preserve"> PAGEREF _Toc490941511 \h </w:instrText>
        </w:r>
        <w:r w:rsidR="000B785F">
          <w:rPr>
            <w:webHidden/>
          </w:rPr>
        </w:r>
        <w:r w:rsidR="000B785F">
          <w:rPr>
            <w:webHidden/>
          </w:rPr>
          <w:fldChar w:fldCharType="separate"/>
        </w:r>
        <w:r w:rsidR="000B785F">
          <w:rPr>
            <w:webHidden/>
          </w:rPr>
          <w:t>15</w:t>
        </w:r>
        <w:r w:rsidR="000B785F">
          <w:rPr>
            <w:webHidden/>
          </w:rPr>
          <w:fldChar w:fldCharType="end"/>
        </w:r>
      </w:hyperlink>
    </w:p>
    <w:p w14:paraId="38B71994" w14:textId="77777777" w:rsidR="000B785F" w:rsidRDefault="0069346A">
      <w:pPr>
        <w:pStyle w:val="Verzeichnis2"/>
        <w:rPr>
          <w:rFonts w:asciiTheme="minorHAnsi" w:eastAsiaTheme="minorEastAsia" w:hAnsiTheme="minorHAnsi" w:cstheme="minorBidi"/>
          <w:sz w:val="24"/>
          <w:szCs w:val="24"/>
        </w:rPr>
      </w:pPr>
      <w:hyperlink w:anchor="_Toc490941512" w:history="1">
        <w:r w:rsidR="000B785F" w:rsidRPr="006F6EC8">
          <w:rPr>
            <w:rStyle w:val="Link"/>
          </w:rPr>
          <w:t>3.4</w:t>
        </w:r>
        <w:r w:rsidR="000B785F">
          <w:rPr>
            <w:rFonts w:asciiTheme="minorHAnsi" w:eastAsiaTheme="minorEastAsia" w:hAnsiTheme="minorHAnsi" w:cstheme="minorBidi"/>
            <w:sz w:val="24"/>
            <w:szCs w:val="24"/>
          </w:rPr>
          <w:tab/>
        </w:r>
        <w:r w:rsidR="000B785F" w:rsidRPr="006F6EC8">
          <w:rPr>
            <w:rStyle w:val="Link"/>
          </w:rPr>
          <w:t>Prototypen</w:t>
        </w:r>
        <w:r w:rsidR="000B785F">
          <w:rPr>
            <w:webHidden/>
          </w:rPr>
          <w:tab/>
        </w:r>
        <w:r w:rsidR="000B785F">
          <w:rPr>
            <w:webHidden/>
          </w:rPr>
          <w:fldChar w:fldCharType="begin"/>
        </w:r>
        <w:r w:rsidR="000B785F">
          <w:rPr>
            <w:webHidden/>
          </w:rPr>
          <w:instrText xml:space="preserve"> PAGEREF _Toc490941512 \h </w:instrText>
        </w:r>
        <w:r w:rsidR="000B785F">
          <w:rPr>
            <w:webHidden/>
          </w:rPr>
        </w:r>
        <w:r w:rsidR="000B785F">
          <w:rPr>
            <w:webHidden/>
          </w:rPr>
          <w:fldChar w:fldCharType="separate"/>
        </w:r>
        <w:r w:rsidR="000B785F">
          <w:rPr>
            <w:webHidden/>
          </w:rPr>
          <w:t>15</w:t>
        </w:r>
        <w:r w:rsidR="000B785F">
          <w:rPr>
            <w:webHidden/>
          </w:rPr>
          <w:fldChar w:fldCharType="end"/>
        </w:r>
      </w:hyperlink>
    </w:p>
    <w:p w14:paraId="635D08F9" w14:textId="77777777" w:rsidR="000B785F" w:rsidRDefault="0069346A">
      <w:pPr>
        <w:pStyle w:val="Verzeichnis3"/>
        <w:rPr>
          <w:rFonts w:asciiTheme="minorHAnsi" w:eastAsiaTheme="minorEastAsia" w:hAnsiTheme="minorHAnsi" w:cstheme="minorBidi"/>
          <w:sz w:val="24"/>
          <w:szCs w:val="24"/>
        </w:rPr>
      </w:pPr>
      <w:hyperlink w:anchor="_Toc490941513" w:history="1">
        <w:r w:rsidR="000B785F" w:rsidRPr="006F6EC8">
          <w:rPr>
            <w:rStyle w:val="Link"/>
          </w:rPr>
          <w:t>3.4.1</w:t>
        </w:r>
        <w:r w:rsidR="000B785F">
          <w:rPr>
            <w:rFonts w:asciiTheme="minorHAnsi" w:eastAsiaTheme="minorEastAsia" w:hAnsiTheme="minorHAnsi" w:cstheme="minorBidi"/>
            <w:sz w:val="24"/>
            <w:szCs w:val="24"/>
          </w:rPr>
          <w:tab/>
        </w:r>
        <w:r w:rsidR="000B785F" w:rsidRPr="006F6EC8">
          <w:rPr>
            <w:rStyle w:val="Link"/>
          </w:rPr>
          <w:t>Papierprototypen</w:t>
        </w:r>
        <w:r w:rsidR="000B785F">
          <w:rPr>
            <w:webHidden/>
          </w:rPr>
          <w:tab/>
        </w:r>
        <w:r w:rsidR="000B785F">
          <w:rPr>
            <w:webHidden/>
          </w:rPr>
          <w:fldChar w:fldCharType="begin"/>
        </w:r>
        <w:r w:rsidR="000B785F">
          <w:rPr>
            <w:webHidden/>
          </w:rPr>
          <w:instrText xml:space="preserve"> PAGEREF _Toc490941513 \h </w:instrText>
        </w:r>
        <w:r w:rsidR="000B785F">
          <w:rPr>
            <w:webHidden/>
          </w:rPr>
        </w:r>
        <w:r w:rsidR="000B785F">
          <w:rPr>
            <w:webHidden/>
          </w:rPr>
          <w:fldChar w:fldCharType="separate"/>
        </w:r>
        <w:r w:rsidR="000B785F">
          <w:rPr>
            <w:webHidden/>
          </w:rPr>
          <w:t>17</w:t>
        </w:r>
        <w:r w:rsidR="000B785F">
          <w:rPr>
            <w:webHidden/>
          </w:rPr>
          <w:fldChar w:fldCharType="end"/>
        </w:r>
      </w:hyperlink>
    </w:p>
    <w:p w14:paraId="032E19DE" w14:textId="77777777" w:rsidR="000B785F" w:rsidRDefault="0069346A">
      <w:pPr>
        <w:pStyle w:val="Verzeichnis3"/>
        <w:rPr>
          <w:rFonts w:asciiTheme="minorHAnsi" w:eastAsiaTheme="minorEastAsia" w:hAnsiTheme="minorHAnsi" w:cstheme="minorBidi"/>
          <w:sz w:val="24"/>
          <w:szCs w:val="24"/>
        </w:rPr>
      </w:pPr>
      <w:hyperlink w:anchor="_Toc490941514" w:history="1">
        <w:r w:rsidR="000B785F" w:rsidRPr="006F6EC8">
          <w:rPr>
            <w:rStyle w:val="Link"/>
          </w:rPr>
          <w:t>3.4.2</w:t>
        </w:r>
        <w:r w:rsidR="000B785F">
          <w:rPr>
            <w:rFonts w:asciiTheme="minorHAnsi" w:eastAsiaTheme="minorEastAsia" w:hAnsiTheme="minorHAnsi" w:cstheme="minorBidi"/>
            <w:sz w:val="24"/>
            <w:szCs w:val="24"/>
          </w:rPr>
          <w:tab/>
        </w:r>
        <w:r w:rsidR="000B785F" w:rsidRPr="006F6EC8">
          <w:rPr>
            <w:rStyle w:val="Link"/>
          </w:rPr>
          <w:t>Wireframes</w:t>
        </w:r>
        <w:r w:rsidR="000B785F">
          <w:rPr>
            <w:webHidden/>
          </w:rPr>
          <w:tab/>
        </w:r>
        <w:r w:rsidR="000B785F">
          <w:rPr>
            <w:webHidden/>
          </w:rPr>
          <w:fldChar w:fldCharType="begin"/>
        </w:r>
        <w:r w:rsidR="000B785F">
          <w:rPr>
            <w:webHidden/>
          </w:rPr>
          <w:instrText xml:space="preserve"> PAGEREF _Toc490941514 \h </w:instrText>
        </w:r>
        <w:r w:rsidR="000B785F">
          <w:rPr>
            <w:webHidden/>
          </w:rPr>
        </w:r>
        <w:r w:rsidR="000B785F">
          <w:rPr>
            <w:webHidden/>
          </w:rPr>
          <w:fldChar w:fldCharType="separate"/>
        </w:r>
        <w:r w:rsidR="000B785F">
          <w:rPr>
            <w:webHidden/>
          </w:rPr>
          <w:t>18</w:t>
        </w:r>
        <w:r w:rsidR="000B785F">
          <w:rPr>
            <w:webHidden/>
          </w:rPr>
          <w:fldChar w:fldCharType="end"/>
        </w:r>
      </w:hyperlink>
    </w:p>
    <w:p w14:paraId="1AA31239" w14:textId="77777777" w:rsidR="000B785F" w:rsidRDefault="0069346A">
      <w:pPr>
        <w:pStyle w:val="Verzeichnis3"/>
        <w:rPr>
          <w:rFonts w:asciiTheme="minorHAnsi" w:eastAsiaTheme="minorEastAsia" w:hAnsiTheme="minorHAnsi" w:cstheme="minorBidi"/>
          <w:sz w:val="24"/>
          <w:szCs w:val="24"/>
        </w:rPr>
      </w:pPr>
      <w:hyperlink w:anchor="_Toc490941515" w:history="1">
        <w:r w:rsidR="000B785F" w:rsidRPr="006F6EC8">
          <w:rPr>
            <w:rStyle w:val="Link"/>
          </w:rPr>
          <w:t>3.4.3</w:t>
        </w:r>
        <w:r w:rsidR="000B785F">
          <w:rPr>
            <w:rFonts w:asciiTheme="minorHAnsi" w:eastAsiaTheme="minorEastAsia" w:hAnsiTheme="minorHAnsi" w:cstheme="minorBidi"/>
            <w:sz w:val="24"/>
            <w:szCs w:val="24"/>
          </w:rPr>
          <w:tab/>
        </w:r>
        <w:r w:rsidR="000B785F" w:rsidRPr="006F6EC8">
          <w:rPr>
            <w:rStyle w:val="Link"/>
          </w:rPr>
          <w:t>Mock-Ups</w:t>
        </w:r>
        <w:r w:rsidR="000B785F">
          <w:rPr>
            <w:webHidden/>
          </w:rPr>
          <w:tab/>
        </w:r>
        <w:r w:rsidR="000B785F">
          <w:rPr>
            <w:webHidden/>
          </w:rPr>
          <w:fldChar w:fldCharType="begin"/>
        </w:r>
        <w:r w:rsidR="000B785F">
          <w:rPr>
            <w:webHidden/>
          </w:rPr>
          <w:instrText xml:space="preserve"> PAGEREF _Toc490941515 \h </w:instrText>
        </w:r>
        <w:r w:rsidR="000B785F">
          <w:rPr>
            <w:webHidden/>
          </w:rPr>
        </w:r>
        <w:r w:rsidR="000B785F">
          <w:rPr>
            <w:webHidden/>
          </w:rPr>
          <w:fldChar w:fldCharType="separate"/>
        </w:r>
        <w:r w:rsidR="000B785F">
          <w:rPr>
            <w:webHidden/>
          </w:rPr>
          <w:t>28</w:t>
        </w:r>
        <w:r w:rsidR="000B785F">
          <w:rPr>
            <w:webHidden/>
          </w:rPr>
          <w:fldChar w:fldCharType="end"/>
        </w:r>
      </w:hyperlink>
    </w:p>
    <w:p w14:paraId="7CFECD80" w14:textId="77777777" w:rsidR="000B785F" w:rsidRDefault="0069346A">
      <w:pPr>
        <w:pStyle w:val="Verzeichnis2"/>
        <w:rPr>
          <w:rFonts w:asciiTheme="minorHAnsi" w:eastAsiaTheme="minorEastAsia" w:hAnsiTheme="minorHAnsi" w:cstheme="minorBidi"/>
          <w:sz w:val="24"/>
          <w:szCs w:val="24"/>
        </w:rPr>
      </w:pPr>
      <w:hyperlink w:anchor="_Toc490941516" w:history="1">
        <w:r w:rsidR="000B785F" w:rsidRPr="006F6EC8">
          <w:rPr>
            <w:rStyle w:val="Link"/>
          </w:rPr>
          <w:t>3.5</w:t>
        </w:r>
        <w:r w:rsidR="000B785F">
          <w:rPr>
            <w:rFonts w:asciiTheme="minorHAnsi" w:eastAsiaTheme="minorEastAsia" w:hAnsiTheme="minorHAnsi" w:cstheme="minorBidi"/>
            <w:sz w:val="24"/>
            <w:szCs w:val="24"/>
          </w:rPr>
          <w:tab/>
        </w:r>
        <w:r w:rsidR="000B785F" w:rsidRPr="006F6EC8">
          <w:rPr>
            <w:rStyle w:val="Link"/>
          </w:rPr>
          <w:t>SWOT-Analyse</w:t>
        </w:r>
        <w:r w:rsidR="000B785F">
          <w:rPr>
            <w:webHidden/>
          </w:rPr>
          <w:tab/>
        </w:r>
        <w:r w:rsidR="000B785F">
          <w:rPr>
            <w:webHidden/>
          </w:rPr>
          <w:fldChar w:fldCharType="begin"/>
        </w:r>
        <w:r w:rsidR="000B785F">
          <w:rPr>
            <w:webHidden/>
          </w:rPr>
          <w:instrText xml:space="preserve"> PAGEREF _Toc490941516 \h </w:instrText>
        </w:r>
        <w:r w:rsidR="000B785F">
          <w:rPr>
            <w:webHidden/>
          </w:rPr>
        </w:r>
        <w:r w:rsidR="000B785F">
          <w:rPr>
            <w:webHidden/>
          </w:rPr>
          <w:fldChar w:fldCharType="separate"/>
        </w:r>
        <w:r w:rsidR="000B785F">
          <w:rPr>
            <w:webHidden/>
          </w:rPr>
          <w:t>42</w:t>
        </w:r>
        <w:r w:rsidR="000B785F">
          <w:rPr>
            <w:webHidden/>
          </w:rPr>
          <w:fldChar w:fldCharType="end"/>
        </w:r>
      </w:hyperlink>
    </w:p>
    <w:p w14:paraId="561EB291" w14:textId="77777777" w:rsidR="000B785F" w:rsidRDefault="0069346A">
      <w:pPr>
        <w:pStyle w:val="Verzeichnis1"/>
        <w:rPr>
          <w:rFonts w:asciiTheme="minorHAnsi" w:eastAsiaTheme="minorEastAsia" w:hAnsiTheme="minorHAnsi" w:cstheme="minorBidi"/>
          <w:b w:val="0"/>
          <w:sz w:val="24"/>
          <w:szCs w:val="24"/>
        </w:rPr>
      </w:pPr>
      <w:hyperlink w:anchor="_Toc490941517" w:history="1">
        <w:r w:rsidR="000B785F" w:rsidRPr="006F6EC8">
          <w:rPr>
            <w:rStyle w:val="Link"/>
          </w:rPr>
          <w:t>4</w:t>
        </w:r>
        <w:r w:rsidR="000B785F">
          <w:rPr>
            <w:rFonts w:asciiTheme="minorHAnsi" w:eastAsiaTheme="minorEastAsia" w:hAnsiTheme="minorHAnsi" w:cstheme="minorBidi"/>
            <w:b w:val="0"/>
            <w:sz w:val="24"/>
            <w:szCs w:val="24"/>
          </w:rPr>
          <w:tab/>
        </w:r>
        <w:r w:rsidR="000B785F" w:rsidRPr="006F6EC8">
          <w:rPr>
            <w:rStyle w:val="Link"/>
          </w:rPr>
          <w:t>Zusammenfassung &amp; Fazit</w:t>
        </w:r>
        <w:r w:rsidR="000B785F">
          <w:rPr>
            <w:webHidden/>
          </w:rPr>
          <w:tab/>
        </w:r>
        <w:r w:rsidR="000B785F">
          <w:rPr>
            <w:webHidden/>
          </w:rPr>
          <w:fldChar w:fldCharType="begin"/>
        </w:r>
        <w:r w:rsidR="000B785F">
          <w:rPr>
            <w:webHidden/>
          </w:rPr>
          <w:instrText xml:space="preserve"> PAGEREF _Toc490941517 \h </w:instrText>
        </w:r>
        <w:r w:rsidR="000B785F">
          <w:rPr>
            <w:webHidden/>
          </w:rPr>
        </w:r>
        <w:r w:rsidR="000B785F">
          <w:rPr>
            <w:webHidden/>
          </w:rPr>
          <w:fldChar w:fldCharType="separate"/>
        </w:r>
        <w:r w:rsidR="000B785F">
          <w:rPr>
            <w:webHidden/>
          </w:rPr>
          <w:t>43</w:t>
        </w:r>
        <w:r w:rsidR="000B785F">
          <w:rPr>
            <w:webHidden/>
          </w:rPr>
          <w:fldChar w:fldCharType="end"/>
        </w:r>
      </w:hyperlink>
    </w:p>
    <w:p w14:paraId="72B5434F" w14:textId="77777777" w:rsidR="000B785F" w:rsidRDefault="0069346A">
      <w:pPr>
        <w:pStyle w:val="Verzeichnis1"/>
        <w:rPr>
          <w:rFonts w:asciiTheme="minorHAnsi" w:eastAsiaTheme="minorEastAsia" w:hAnsiTheme="minorHAnsi" w:cstheme="minorBidi"/>
          <w:b w:val="0"/>
          <w:sz w:val="24"/>
          <w:szCs w:val="24"/>
        </w:rPr>
      </w:pPr>
      <w:hyperlink w:anchor="_Toc490941518" w:history="1">
        <w:r w:rsidR="000B785F" w:rsidRPr="006F6EC8">
          <w:rPr>
            <w:rStyle w:val="Link"/>
          </w:rPr>
          <w:t>5</w:t>
        </w:r>
        <w:r w:rsidR="000B785F">
          <w:rPr>
            <w:rFonts w:asciiTheme="minorHAnsi" w:eastAsiaTheme="minorEastAsia" w:hAnsiTheme="minorHAnsi" w:cstheme="minorBidi"/>
            <w:b w:val="0"/>
            <w:sz w:val="24"/>
            <w:szCs w:val="24"/>
          </w:rPr>
          <w:tab/>
        </w:r>
        <w:r w:rsidR="000B785F" w:rsidRPr="006F6EC8">
          <w:rPr>
            <w:rStyle w:val="Link"/>
          </w:rPr>
          <w:t>Ausblick</w:t>
        </w:r>
        <w:r w:rsidR="000B785F">
          <w:rPr>
            <w:webHidden/>
          </w:rPr>
          <w:tab/>
        </w:r>
        <w:r w:rsidR="000B785F">
          <w:rPr>
            <w:webHidden/>
          </w:rPr>
          <w:fldChar w:fldCharType="begin"/>
        </w:r>
        <w:r w:rsidR="000B785F">
          <w:rPr>
            <w:webHidden/>
          </w:rPr>
          <w:instrText xml:space="preserve"> PAGEREF _Toc490941518 \h </w:instrText>
        </w:r>
        <w:r w:rsidR="000B785F">
          <w:rPr>
            <w:webHidden/>
          </w:rPr>
        </w:r>
        <w:r w:rsidR="000B785F">
          <w:rPr>
            <w:webHidden/>
          </w:rPr>
          <w:fldChar w:fldCharType="separate"/>
        </w:r>
        <w:r w:rsidR="000B785F">
          <w:rPr>
            <w:webHidden/>
          </w:rPr>
          <w:t>44</w:t>
        </w:r>
        <w:r w:rsidR="000B785F">
          <w:rPr>
            <w:webHidden/>
          </w:rPr>
          <w:fldChar w:fldCharType="end"/>
        </w:r>
      </w:hyperlink>
    </w:p>
    <w:p w14:paraId="2EE41759" w14:textId="77777777" w:rsidR="000B785F" w:rsidRDefault="0069346A">
      <w:pPr>
        <w:pStyle w:val="Verzeichnis1"/>
        <w:rPr>
          <w:rFonts w:asciiTheme="minorHAnsi" w:eastAsiaTheme="minorEastAsia" w:hAnsiTheme="minorHAnsi" w:cstheme="minorBidi"/>
          <w:b w:val="0"/>
          <w:sz w:val="24"/>
          <w:szCs w:val="24"/>
        </w:rPr>
      </w:pPr>
      <w:hyperlink w:anchor="_Toc490941519" w:history="1">
        <w:r w:rsidR="000B785F" w:rsidRPr="006F6EC8">
          <w:rPr>
            <w:rStyle w:val="Link"/>
          </w:rPr>
          <w:t>Literaturverzeichnis</w:t>
        </w:r>
        <w:r w:rsidR="000B785F">
          <w:rPr>
            <w:webHidden/>
          </w:rPr>
          <w:tab/>
        </w:r>
        <w:r w:rsidR="000B785F">
          <w:rPr>
            <w:webHidden/>
          </w:rPr>
          <w:fldChar w:fldCharType="begin"/>
        </w:r>
        <w:r w:rsidR="000B785F">
          <w:rPr>
            <w:webHidden/>
          </w:rPr>
          <w:instrText xml:space="preserve"> PAGEREF _Toc490941519 \h </w:instrText>
        </w:r>
        <w:r w:rsidR="000B785F">
          <w:rPr>
            <w:webHidden/>
          </w:rPr>
        </w:r>
        <w:r w:rsidR="000B785F">
          <w:rPr>
            <w:webHidden/>
          </w:rPr>
          <w:fldChar w:fldCharType="separate"/>
        </w:r>
        <w:r w:rsidR="000B785F">
          <w:rPr>
            <w:webHidden/>
          </w:rPr>
          <w:t>45</w:t>
        </w:r>
        <w:r w:rsidR="000B785F">
          <w:rPr>
            <w:webHidden/>
          </w:rPr>
          <w:fldChar w:fldCharType="end"/>
        </w:r>
      </w:hyperlink>
    </w:p>
    <w:p w14:paraId="7F608FAA" w14:textId="77777777" w:rsidR="000B785F" w:rsidRDefault="0069346A">
      <w:pPr>
        <w:pStyle w:val="Verzeichnis1"/>
        <w:rPr>
          <w:rFonts w:asciiTheme="minorHAnsi" w:eastAsiaTheme="minorEastAsia" w:hAnsiTheme="minorHAnsi" w:cstheme="minorBidi"/>
          <w:b w:val="0"/>
          <w:sz w:val="24"/>
          <w:szCs w:val="24"/>
        </w:rPr>
      </w:pPr>
      <w:hyperlink w:anchor="_Toc490941520" w:history="1">
        <w:r w:rsidR="000B785F" w:rsidRPr="006F6EC8">
          <w:rPr>
            <w:rStyle w:val="Link"/>
          </w:rPr>
          <w:t>6</w:t>
        </w:r>
        <w:r w:rsidR="000B785F">
          <w:rPr>
            <w:rFonts w:asciiTheme="minorHAnsi" w:eastAsiaTheme="minorEastAsia" w:hAnsiTheme="minorHAnsi" w:cstheme="minorBidi"/>
            <w:b w:val="0"/>
            <w:sz w:val="24"/>
            <w:szCs w:val="24"/>
          </w:rPr>
          <w:tab/>
        </w:r>
        <w:r w:rsidR="000B785F" w:rsidRPr="006F6EC8">
          <w:rPr>
            <w:rStyle w:val="Link"/>
          </w:rPr>
          <w:t>Literatur</w:t>
        </w:r>
        <w:r w:rsidR="000B785F">
          <w:rPr>
            <w:webHidden/>
          </w:rPr>
          <w:tab/>
        </w:r>
        <w:r w:rsidR="000B785F">
          <w:rPr>
            <w:webHidden/>
          </w:rPr>
          <w:fldChar w:fldCharType="begin"/>
        </w:r>
        <w:r w:rsidR="000B785F">
          <w:rPr>
            <w:webHidden/>
          </w:rPr>
          <w:instrText xml:space="preserve"> PAGEREF _Toc490941520 \h </w:instrText>
        </w:r>
        <w:r w:rsidR="000B785F">
          <w:rPr>
            <w:webHidden/>
          </w:rPr>
        </w:r>
        <w:r w:rsidR="000B785F">
          <w:rPr>
            <w:webHidden/>
          </w:rPr>
          <w:fldChar w:fldCharType="separate"/>
        </w:r>
        <w:r w:rsidR="000B785F">
          <w:rPr>
            <w:webHidden/>
          </w:rPr>
          <w:t>47</w:t>
        </w:r>
        <w:r w:rsidR="000B785F">
          <w:rPr>
            <w:webHidden/>
          </w:rPr>
          <w:fldChar w:fldCharType="end"/>
        </w:r>
      </w:hyperlink>
    </w:p>
    <w:p w14:paraId="4352C82C" w14:textId="77777777" w:rsidR="00AC1D50" w:rsidRDefault="001F6620" w:rsidP="00087382">
      <w:pPr>
        <w:pStyle w:val="Verzeichnis1"/>
        <w:rPr>
          <w:b w:val="0"/>
        </w:rPr>
        <w:sectPr w:rsidR="00AC1D50" w:rsidSect="002A3017">
          <w:headerReference w:type="default" r:id="rId17"/>
          <w:pgSz w:w="11906" w:h="16838"/>
          <w:pgMar w:top="1134" w:right="1418" w:bottom="1134" w:left="2268" w:header="708" w:footer="708" w:gutter="0"/>
          <w:pgNumType w:fmt="upperRoman"/>
          <w:cols w:space="708"/>
        </w:sectPr>
      </w:pPr>
      <w:r>
        <w:rPr>
          <w:b w:val="0"/>
        </w:rPr>
        <w:fldChar w:fldCharType="end"/>
      </w:r>
    </w:p>
    <w:p w14:paraId="59D62104" w14:textId="77777777" w:rsidR="00B837EF" w:rsidRDefault="00B837EF" w:rsidP="00B837EF">
      <w:pPr>
        <w:pStyle w:val="berschrift1ohneNummerierung"/>
      </w:pPr>
      <w:bookmarkStart w:id="1" w:name="_Toc490941493"/>
      <w:r>
        <w:lastRenderedPageBreak/>
        <w:t>Abbildungsverzeichnis</w:t>
      </w:r>
      <w:bookmarkEnd w:id="1"/>
    </w:p>
    <w:p w14:paraId="72E27F9A" w14:textId="77777777" w:rsidR="000B785F" w:rsidRDefault="001F6620">
      <w:pPr>
        <w:pStyle w:val="Abbildungsverzeichnis"/>
        <w:rPr>
          <w:rFonts w:asciiTheme="minorHAnsi" w:eastAsiaTheme="minorEastAsia" w:hAnsiTheme="minorHAnsi" w:cstheme="minorBidi"/>
          <w:noProof/>
          <w:sz w:val="24"/>
          <w:szCs w:val="24"/>
        </w:rPr>
      </w:pPr>
      <w:r>
        <w:rPr>
          <w:sz w:val="22"/>
        </w:rPr>
        <w:fldChar w:fldCharType="begin"/>
      </w:r>
      <w:r w:rsidR="00B837EF">
        <w:rPr>
          <w:sz w:val="22"/>
        </w:rPr>
        <w:instrText xml:space="preserve"> TOC \c "Abbildung" </w:instrText>
      </w:r>
      <w:r>
        <w:rPr>
          <w:sz w:val="22"/>
        </w:rPr>
        <w:fldChar w:fldCharType="separate"/>
      </w:r>
      <w:r w:rsidR="000B785F">
        <w:rPr>
          <w:noProof/>
        </w:rPr>
        <w:t>Abbildung 1: Zusammenfassung der Auswirkungen von körperlicher Aktivität auf die Gesundheit</w:t>
      </w:r>
      <w:r w:rsidR="000B785F">
        <w:rPr>
          <w:noProof/>
        </w:rPr>
        <w:tab/>
      </w:r>
      <w:r w:rsidR="000B785F">
        <w:rPr>
          <w:noProof/>
        </w:rPr>
        <w:fldChar w:fldCharType="begin"/>
      </w:r>
      <w:r w:rsidR="000B785F">
        <w:rPr>
          <w:noProof/>
        </w:rPr>
        <w:instrText xml:space="preserve"> PAGEREF _Toc490941415 \h </w:instrText>
      </w:r>
      <w:r w:rsidR="000B785F">
        <w:rPr>
          <w:noProof/>
        </w:rPr>
      </w:r>
      <w:r w:rsidR="000B785F">
        <w:rPr>
          <w:noProof/>
        </w:rPr>
        <w:fldChar w:fldCharType="separate"/>
      </w:r>
      <w:r w:rsidR="000B785F">
        <w:rPr>
          <w:noProof/>
        </w:rPr>
        <w:t>4</w:t>
      </w:r>
      <w:r w:rsidR="000B785F">
        <w:rPr>
          <w:noProof/>
        </w:rPr>
        <w:fldChar w:fldCharType="end"/>
      </w:r>
    </w:p>
    <w:p w14:paraId="76462277" w14:textId="77777777" w:rsidR="000B785F" w:rsidRDefault="000B785F">
      <w:pPr>
        <w:pStyle w:val="Abbildungsverzeichnis"/>
        <w:rPr>
          <w:rFonts w:asciiTheme="minorHAnsi" w:eastAsiaTheme="minorEastAsia" w:hAnsiTheme="minorHAnsi" w:cstheme="minorBidi"/>
          <w:noProof/>
          <w:sz w:val="24"/>
          <w:szCs w:val="24"/>
        </w:rPr>
      </w:pPr>
      <w:r>
        <w:rPr>
          <w:noProof/>
        </w:rPr>
        <w:t>Abbildung 2: Sidemap</w:t>
      </w:r>
      <w:r>
        <w:rPr>
          <w:noProof/>
        </w:rPr>
        <w:tab/>
      </w:r>
      <w:r>
        <w:rPr>
          <w:noProof/>
        </w:rPr>
        <w:fldChar w:fldCharType="begin"/>
      </w:r>
      <w:r>
        <w:rPr>
          <w:noProof/>
        </w:rPr>
        <w:instrText xml:space="preserve"> PAGEREF _Toc490941416 \h </w:instrText>
      </w:r>
      <w:r>
        <w:rPr>
          <w:noProof/>
        </w:rPr>
      </w:r>
      <w:r>
        <w:rPr>
          <w:noProof/>
        </w:rPr>
        <w:fldChar w:fldCharType="separate"/>
      </w:r>
      <w:r>
        <w:rPr>
          <w:noProof/>
        </w:rPr>
        <w:t>14</w:t>
      </w:r>
      <w:r>
        <w:rPr>
          <w:noProof/>
        </w:rPr>
        <w:fldChar w:fldCharType="end"/>
      </w:r>
    </w:p>
    <w:p w14:paraId="7BA5223E" w14:textId="77777777" w:rsidR="000B785F" w:rsidRDefault="000B785F">
      <w:pPr>
        <w:pStyle w:val="Abbildungsverzeichnis"/>
        <w:rPr>
          <w:rFonts w:asciiTheme="minorHAnsi" w:eastAsiaTheme="minorEastAsia" w:hAnsiTheme="minorHAnsi" w:cstheme="minorBidi"/>
          <w:noProof/>
          <w:sz w:val="24"/>
          <w:szCs w:val="24"/>
        </w:rPr>
      </w:pPr>
      <w:r>
        <w:rPr>
          <w:noProof/>
        </w:rPr>
        <w:t>Abbildung 3: Sitemap</w:t>
      </w:r>
      <w:r>
        <w:rPr>
          <w:noProof/>
        </w:rPr>
        <w:tab/>
      </w:r>
      <w:r>
        <w:rPr>
          <w:noProof/>
        </w:rPr>
        <w:fldChar w:fldCharType="begin"/>
      </w:r>
      <w:r>
        <w:rPr>
          <w:noProof/>
        </w:rPr>
        <w:instrText xml:space="preserve"> PAGEREF _Toc490941417 \h </w:instrText>
      </w:r>
      <w:r>
        <w:rPr>
          <w:noProof/>
        </w:rPr>
      </w:r>
      <w:r>
        <w:rPr>
          <w:noProof/>
        </w:rPr>
        <w:fldChar w:fldCharType="separate"/>
      </w:r>
      <w:r>
        <w:rPr>
          <w:noProof/>
        </w:rPr>
        <w:t>15</w:t>
      </w:r>
      <w:r>
        <w:rPr>
          <w:noProof/>
        </w:rPr>
        <w:fldChar w:fldCharType="end"/>
      </w:r>
    </w:p>
    <w:p w14:paraId="091F9DD6" w14:textId="77777777" w:rsidR="000B785F" w:rsidRDefault="000B785F">
      <w:pPr>
        <w:pStyle w:val="Abbildungsverzeichnis"/>
        <w:rPr>
          <w:rFonts w:asciiTheme="minorHAnsi" w:eastAsiaTheme="minorEastAsia" w:hAnsiTheme="minorHAnsi" w:cstheme="minorBidi"/>
          <w:noProof/>
          <w:sz w:val="24"/>
          <w:szCs w:val="24"/>
        </w:rPr>
      </w:pPr>
      <w:r>
        <w:rPr>
          <w:noProof/>
        </w:rPr>
        <w:t>Abbildung 4: UML-Klassendiagramm</w:t>
      </w:r>
      <w:r>
        <w:rPr>
          <w:noProof/>
        </w:rPr>
        <w:tab/>
      </w:r>
      <w:r>
        <w:rPr>
          <w:noProof/>
        </w:rPr>
        <w:fldChar w:fldCharType="begin"/>
      </w:r>
      <w:r>
        <w:rPr>
          <w:noProof/>
        </w:rPr>
        <w:instrText xml:space="preserve"> PAGEREF _Toc490941418 \h </w:instrText>
      </w:r>
      <w:r>
        <w:rPr>
          <w:noProof/>
        </w:rPr>
      </w:r>
      <w:r>
        <w:rPr>
          <w:noProof/>
        </w:rPr>
        <w:fldChar w:fldCharType="separate"/>
      </w:r>
      <w:r>
        <w:rPr>
          <w:noProof/>
        </w:rPr>
        <w:t>15</w:t>
      </w:r>
      <w:r>
        <w:rPr>
          <w:noProof/>
        </w:rPr>
        <w:fldChar w:fldCharType="end"/>
      </w:r>
    </w:p>
    <w:p w14:paraId="1CF6D138" w14:textId="77777777" w:rsidR="000B785F" w:rsidRDefault="000B785F">
      <w:pPr>
        <w:pStyle w:val="Abbildungsverzeichnis"/>
        <w:rPr>
          <w:rFonts w:asciiTheme="minorHAnsi" w:eastAsiaTheme="minorEastAsia" w:hAnsiTheme="minorHAnsi" w:cstheme="minorBidi"/>
          <w:noProof/>
          <w:sz w:val="24"/>
          <w:szCs w:val="24"/>
        </w:rPr>
      </w:pPr>
      <w:r>
        <w:rPr>
          <w:noProof/>
        </w:rPr>
        <w:t>Abbildung 5 Aufmachung und Start</w:t>
      </w:r>
      <w:r>
        <w:rPr>
          <w:noProof/>
        </w:rPr>
        <w:tab/>
      </w:r>
      <w:r>
        <w:rPr>
          <w:noProof/>
        </w:rPr>
        <w:fldChar w:fldCharType="begin"/>
      </w:r>
      <w:r>
        <w:rPr>
          <w:noProof/>
        </w:rPr>
        <w:instrText xml:space="preserve"> PAGEREF _Toc490941419 \h </w:instrText>
      </w:r>
      <w:r>
        <w:rPr>
          <w:noProof/>
        </w:rPr>
      </w:r>
      <w:r>
        <w:rPr>
          <w:noProof/>
        </w:rPr>
        <w:fldChar w:fldCharType="separate"/>
      </w:r>
      <w:r>
        <w:rPr>
          <w:noProof/>
        </w:rPr>
        <w:t>18</w:t>
      </w:r>
      <w:r>
        <w:rPr>
          <w:noProof/>
        </w:rPr>
        <w:fldChar w:fldCharType="end"/>
      </w:r>
    </w:p>
    <w:p w14:paraId="43C506D8" w14:textId="77777777" w:rsidR="000B785F" w:rsidRDefault="000B785F">
      <w:pPr>
        <w:pStyle w:val="Abbildungsverzeichnis"/>
        <w:rPr>
          <w:rFonts w:asciiTheme="minorHAnsi" w:eastAsiaTheme="minorEastAsia" w:hAnsiTheme="minorHAnsi" w:cstheme="minorBidi"/>
          <w:noProof/>
          <w:sz w:val="24"/>
          <w:szCs w:val="24"/>
        </w:rPr>
      </w:pPr>
      <w:r>
        <w:rPr>
          <w:noProof/>
        </w:rPr>
        <w:t>Abbildung 6: Authenfication</w:t>
      </w:r>
      <w:r>
        <w:rPr>
          <w:noProof/>
        </w:rPr>
        <w:tab/>
      </w:r>
      <w:r>
        <w:rPr>
          <w:noProof/>
        </w:rPr>
        <w:fldChar w:fldCharType="begin"/>
      </w:r>
      <w:r>
        <w:rPr>
          <w:noProof/>
        </w:rPr>
        <w:instrText xml:space="preserve"> PAGEREF _Toc490941420 \h </w:instrText>
      </w:r>
      <w:r>
        <w:rPr>
          <w:noProof/>
        </w:rPr>
      </w:r>
      <w:r>
        <w:rPr>
          <w:noProof/>
        </w:rPr>
        <w:fldChar w:fldCharType="separate"/>
      </w:r>
      <w:r>
        <w:rPr>
          <w:noProof/>
        </w:rPr>
        <w:t>30</w:t>
      </w:r>
      <w:r>
        <w:rPr>
          <w:noProof/>
        </w:rPr>
        <w:fldChar w:fldCharType="end"/>
      </w:r>
    </w:p>
    <w:p w14:paraId="78A45A77" w14:textId="77777777" w:rsidR="000B785F" w:rsidRDefault="000B785F">
      <w:pPr>
        <w:pStyle w:val="Abbildungsverzeichnis"/>
        <w:rPr>
          <w:rFonts w:asciiTheme="minorHAnsi" w:eastAsiaTheme="minorEastAsia" w:hAnsiTheme="minorHAnsi" w:cstheme="minorBidi"/>
          <w:noProof/>
          <w:sz w:val="24"/>
          <w:szCs w:val="24"/>
        </w:rPr>
      </w:pPr>
      <w:r>
        <w:rPr>
          <w:noProof/>
        </w:rPr>
        <w:t>Abbildung 7: iOS Feedback</w:t>
      </w:r>
      <w:r>
        <w:rPr>
          <w:noProof/>
        </w:rPr>
        <w:tab/>
      </w:r>
      <w:r>
        <w:rPr>
          <w:noProof/>
        </w:rPr>
        <w:fldChar w:fldCharType="begin"/>
      </w:r>
      <w:r>
        <w:rPr>
          <w:noProof/>
        </w:rPr>
        <w:instrText xml:space="preserve"> PAGEREF _Toc490941421 \h </w:instrText>
      </w:r>
      <w:r>
        <w:rPr>
          <w:noProof/>
        </w:rPr>
      </w:r>
      <w:r>
        <w:rPr>
          <w:noProof/>
        </w:rPr>
        <w:fldChar w:fldCharType="separate"/>
      </w:r>
      <w:r>
        <w:rPr>
          <w:noProof/>
        </w:rPr>
        <w:t>31</w:t>
      </w:r>
      <w:r>
        <w:rPr>
          <w:noProof/>
        </w:rPr>
        <w:fldChar w:fldCharType="end"/>
      </w:r>
    </w:p>
    <w:p w14:paraId="542F8ACE" w14:textId="77777777" w:rsidR="000B785F" w:rsidRDefault="000B785F">
      <w:pPr>
        <w:pStyle w:val="Abbildungsverzeichnis"/>
        <w:rPr>
          <w:rFonts w:asciiTheme="minorHAnsi" w:eastAsiaTheme="minorEastAsia" w:hAnsiTheme="minorHAnsi" w:cstheme="minorBidi"/>
          <w:noProof/>
          <w:sz w:val="24"/>
          <w:szCs w:val="24"/>
        </w:rPr>
      </w:pPr>
      <w:r>
        <w:rPr>
          <w:noProof/>
        </w:rPr>
        <w:t>Abbildung 8: Color</w:t>
      </w:r>
      <w:r>
        <w:rPr>
          <w:noProof/>
        </w:rPr>
        <w:tab/>
      </w:r>
      <w:r>
        <w:rPr>
          <w:noProof/>
        </w:rPr>
        <w:fldChar w:fldCharType="begin"/>
      </w:r>
      <w:r>
        <w:rPr>
          <w:noProof/>
        </w:rPr>
        <w:instrText xml:space="preserve"> PAGEREF _Toc490941422 \h </w:instrText>
      </w:r>
      <w:r>
        <w:rPr>
          <w:noProof/>
        </w:rPr>
      </w:r>
      <w:r>
        <w:rPr>
          <w:noProof/>
        </w:rPr>
        <w:fldChar w:fldCharType="separate"/>
      </w:r>
      <w:r>
        <w:rPr>
          <w:noProof/>
        </w:rPr>
        <w:t>32</w:t>
      </w:r>
      <w:r>
        <w:rPr>
          <w:noProof/>
        </w:rPr>
        <w:fldChar w:fldCharType="end"/>
      </w:r>
    </w:p>
    <w:p w14:paraId="3EECD92D" w14:textId="77777777" w:rsidR="000B785F" w:rsidRDefault="000B785F">
      <w:pPr>
        <w:pStyle w:val="Abbildungsverzeichnis"/>
        <w:rPr>
          <w:rFonts w:asciiTheme="minorHAnsi" w:eastAsiaTheme="minorEastAsia" w:hAnsiTheme="minorHAnsi" w:cstheme="minorBidi"/>
          <w:noProof/>
          <w:sz w:val="24"/>
          <w:szCs w:val="24"/>
        </w:rPr>
      </w:pPr>
      <w:r>
        <w:rPr>
          <w:noProof/>
        </w:rPr>
        <w:t>Abbildung 9:Interaktive und Nicht-Interaktive Farben</w:t>
      </w:r>
      <w:r>
        <w:rPr>
          <w:noProof/>
        </w:rPr>
        <w:tab/>
      </w:r>
      <w:r>
        <w:rPr>
          <w:noProof/>
        </w:rPr>
        <w:fldChar w:fldCharType="begin"/>
      </w:r>
      <w:r>
        <w:rPr>
          <w:noProof/>
        </w:rPr>
        <w:instrText xml:space="preserve"> PAGEREF _Toc490941423 \h </w:instrText>
      </w:r>
      <w:r>
        <w:rPr>
          <w:noProof/>
        </w:rPr>
      </w:r>
      <w:r>
        <w:rPr>
          <w:noProof/>
        </w:rPr>
        <w:fldChar w:fldCharType="separate"/>
      </w:r>
      <w:r>
        <w:rPr>
          <w:noProof/>
        </w:rPr>
        <w:t>32</w:t>
      </w:r>
      <w:r>
        <w:rPr>
          <w:noProof/>
        </w:rPr>
        <w:fldChar w:fldCharType="end"/>
      </w:r>
    </w:p>
    <w:p w14:paraId="1F54731C" w14:textId="77777777" w:rsidR="000B785F" w:rsidRDefault="000B785F">
      <w:pPr>
        <w:pStyle w:val="Abbildungsverzeichnis"/>
        <w:rPr>
          <w:rFonts w:asciiTheme="minorHAnsi" w:eastAsiaTheme="minorEastAsia" w:hAnsiTheme="minorHAnsi" w:cstheme="minorBidi"/>
          <w:noProof/>
          <w:sz w:val="24"/>
          <w:szCs w:val="24"/>
        </w:rPr>
      </w:pPr>
      <w:r>
        <w:rPr>
          <w:noProof/>
        </w:rPr>
        <w:t>Abbildung 10 Layouts</w:t>
      </w:r>
      <w:r>
        <w:rPr>
          <w:noProof/>
        </w:rPr>
        <w:tab/>
      </w:r>
      <w:r>
        <w:rPr>
          <w:noProof/>
        </w:rPr>
        <w:fldChar w:fldCharType="begin"/>
      </w:r>
      <w:r>
        <w:rPr>
          <w:noProof/>
        </w:rPr>
        <w:instrText xml:space="preserve"> PAGEREF _Toc490941424 \h </w:instrText>
      </w:r>
      <w:r>
        <w:rPr>
          <w:noProof/>
        </w:rPr>
      </w:r>
      <w:r>
        <w:rPr>
          <w:noProof/>
        </w:rPr>
        <w:fldChar w:fldCharType="separate"/>
      </w:r>
      <w:r>
        <w:rPr>
          <w:noProof/>
        </w:rPr>
        <w:t>33</w:t>
      </w:r>
      <w:r>
        <w:rPr>
          <w:noProof/>
        </w:rPr>
        <w:fldChar w:fldCharType="end"/>
      </w:r>
    </w:p>
    <w:p w14:paraId="05D0B1E5" w14:textId="77777777" w:rsidR="000B785F" w:rsidRDefault="000B785F">
      <w:pPr>
        <w:pStyle w:val="Abbildungsverzeichnis"/>
        <w:rPr>
          <w:rFonts w:asciiTheme="minorHAnsi" w:eastAsiaTheme="minorEastAsia" w:hAnsiTheme="minorHAnsi" w:cstheme="minorBidi"/>
          <w:noProof/>
          <w:sz w:val="24"/>
          <w:szCs w:val="24"/>
        </w:rPr>
      </w:pPr>
      <w:r>
        <w:rPr>
          <w:noProof/>
        </w:rPr>
        <w:t>Abbildung 11: IOS Text Styles</w:t>
      </w:r>
      <w:r>
        <w:rPr>
          <w:noProof/>
        </w:rPr>
        <w:tab/>
      </w:r>
      <w:r>
        <w:rPr>
          <w:noProof/>
        </w:rPr>
        <w:fldChar w:fldCharType="begin"/>
      </w:r>
      <w:r>
        <w:rPr>
          <w:noProof/>
        </w:rPr>
        <w:instrText xml:space="preserve"> PAGEREF _Toc490941425 \h </w:instrText>
      </w:r>
      <w:r>
        <w:rPr>
          <w:noProof/>
        </w:rPr>
      </w:r>
      <w:r>
        <w:rPr>
          <w:noProof/>
        </w:rPr>
        <w:fldChar w:fldCharType="separate"/>
      </w:r>
      <w:r>
        <w:rPr>
          <w:noProof/>
        </w:rPr>
        <w:t>34</w:t>
      </w:r>
      <w:r>
        <w:rPr>
          <w:noProof/>
        </w:rPr>
        <w:fldChar w:fldCharType="end"/>
      </w:r>
    </w:p>
    <w:p w14:paraId="324564ED" w14:textId="77777777" w:rsidR="000B785F" w:rsidRDefault="000B785F">
      <w:pPr>
        <w:pStyle w:val="Abbildungsverzeichnis"/>
        <w:rPr>
          <w:rFonts w:asciiTheme="minorHAnsi" w:eastAsiaTheme="minorEastAsia" w:hAnsiTheme="minorHAnsi" w:cstheme="minorBidi"/>
          <w:noProof/>
          <w:sz w:val="24"/>
          <w:szCs w:val="24"/>
        </w:rPr>
      </w:pPr>
      <w:r>
        <w:rPr>
          <w:noProof/>
        </w:rPr>
        <w:t>Abbildung 12 Dynamic Typ</w:t>
      </w:r>
      <w:r>
        <w:rPr>
          <w:noProof/>
        </w:rPr>
        <w:tab/>
      </w:r>
      <w:r>
        <w:rPr>
          <w:noProof/>
        </w:rPr>
        <w:fldChar w:fldCharType="begin"/>
      </w:r>
      <w:r>
        <w:rPr>
          <w:noProof/>
        </w:rPr>
        <w:instrText xml:space="preserve"> PAGEREF _Toc490941426 \h </w:instrText>
      </w:r>
      <w:r>
        <w:rPr>
          <w:noProof/>
        </w:rPr>
      </w:r>
      <w:r>
        <w:rPr>
          <w:noProof/>
        </w:rPr>
        <w:fldChar w:fldCharType="separate"/>
      </w:r>
      <w:r>
        <w:rPr>
          <w:noProof/>
        </w:rPr>
        <w:t>35</w:t>
      </w:r>
      <w:r>
        <w:rPr>
          <w:noProof/>
        </w:rPr>
        <w:fldChar w:fldCharType="end"/>
      </w:r>
    </w:p>
    <w:p w14:paraId="2B3D9D8F" w14:textId="77777777" w:rsidR="000B785F" w:rsidRDefault="000B785F">
      <w:pPr>
        <w:pStyle w:val="Abbildungsverzeichnis"/>
        <w:rPr>
          <w:rFonts w:asciiTheme="minorHAnsi" w:eastAsiaTheme="minorEastAsia" w:hAnsiTheme="minorHAnsi" w:cstheme="minorBidi"/>
          <w:noProof/>
          <w:sz w:val="24"/>
          <w:szCs w:val="24"/>
        </w:rPr>
      </w:pPr>
      <w:r>
        <w:rPr>
          <w:noProof/>
        </w:rPr>
        <w:t>Abbildung 13 Scroll Views</w:t>
      </w:r>
      <w:r>
        <w:rPr>
          <w:noProof/>
        </w:rPr>
        <w:tab/>
      </w:r>
      <w:r>
        <w:rPr>
          <w:noProof/>
        </w:rPr>
        <w:fldChar w:fldCharType="begin"/>
      </w:r>
      <w:r>
        <w:rPr>
          <w:noProof/>
        </w:rPr>
        <w:instrText xml:space="preserve"> PAGEREF _Toc490941427 \h </w:instrText>
      </w:r>
      <w:r>
        <w:rPr>
          <w:noProof/>
        </w:rPr>
      </w:r>
      <w:r>
        <w:rPr>
          <w:noProof/>
        </w:rPr>
        <w:fldChar w:fldCharType="separate"/>
      </w:r>
      <w:r>
        <w:rPr>
          <w:noProof/>
        </w:rPr>
        <w:t>35</w:t>
      </w:r>
      <w:r>
        <w:rPr>
          <w:noProof/>
        </w:rPr>
        <w:fldChar w:fldCharType="end"/>
      </w:r>
    </w:p>
    <w:p w14:paraId="75D23908" w14:textId="77777777" w:rsidR="000B785F" w:rsidRDefault="000B785F">
      <w:pPr>
        <w:pStyle w:val="Abbildungsverzeichnis"/>
        <w:rPr>
          <w:rFonts w:asciiTheme="minorHAnsi" w:eastAsiaTheme="minorEastAsia" w:hAnsiTheme="minorHAnsi" w:cstheme="minorBidi"/>
          <w:noProof/>
          <w:sz w:val="24"/>
          <w:szCs w:val="24"/>
        </w:rPr>
      </w:pPr>
      <w:r>
        <w:rPr>
          <w:noProof/>
        </w:rPr>
        <w:t>Abbildung 14 Beispiele System Icons</w:t>
      </w:r>
      <w:r>
        <w:rPr>
          <w:noProof/>
        </w:rPr>
        <w:tab/>
      </w:r>
      <w:r>
        <w:rPr>
          <w:noProof/>
        </w:rPr>
        <w:fldChar w:fldCharType="begin"/>
      </w:r>
      <w:r>
        <w:rPr>
          <w:noProof/>
        </w:rPr>
        <w:instrText xml:space="preserve"> PAGEREF _Toc490941428 \h </w:instrText>
      </w:r>
      <w:r>
        <w:rPr>
          <w:noProof/>
        </w:rPr>
      </w:r>
      <w:r>
        <w:rPr>
          <w:noProof/>
        </w:rPr>
        <w:fldChar w:fldCharType="separate"/>
      </w:r>
      <w:r>
        <w:rPr>
          <w:noProof/>
        </w:rPr>
        <w:t>36</w:t>
      </w:r>
      <w:r>
        <w:rPr>
          <w:noProof/>
        </w:rPr>
        <w:fldChar w:fldCharType="end"/>
      </w:r>
    </w:p>
    <w:p w14:paraId="1CE2F00E" w14:textId="77777777" w:rsidR="000B785F" w:rsidRDefault="000B785F">
      <w:pPr>
        <w:pStyle w:val="Abbildungsverzeichnis"/>
        <w:rPr>
          <w:rFonts w:asciiTheme="minorHAnsi" w:eastAsiaTheme="minorEastAsia" w:hAnsiTheme="minorHAnsi" w:cstheme="minorBidi"/>
          <w:noProof/>
          <w:sz w:val="24"/>
          <w:szCs w:val="24"/>
        </w:rPr>
      </w:pPr>
      <w:r>
        <w:rPr>
          <w:noProof/>
        </w:rPr>
        <w:t>Abbildung 15 Scroll Views</w:t>
      </w:r>
      <w:r>
        <w:rPr>
          <w:noProof/>
        </w:rPr>
        <w:tab/>
      </w:r>
      <w:r>
        <w:rPr>
          <w:noProof/>
        </w:rPr>
        <w:fldChar w:fldCharType="begin"/>
      </w:r>
      <w:r>
        <w:rPr>
          <w:noProof/>
        </w:rPr>
        <w:instrText xml:space="preserve"> PAGEREF _Toc490941429 \h </w:instrText>
      </w:r>
      <w:r>
        <w:rPr>
          <w:noProof/>
        </w:rPr>
      </w:r>
      <w:r>
        <w:rPr>
          <w:noProof/>
        </w:rPr>
        <w:fldChar w:fldCharType="separate"/>
      </w:r>
      <w:r>
        <w:rPr>
          <w:noProof/>
        </w:rPr>
        <w:t>37</w:t>
      </w:r>
      <w:r>
        <w:rPr>
          <w:noProof/>
        </w:rPr>
        <w:fldChar w:fldCharType="end"/>
      </w:r>
    </w:p>
    <w:p w14:paraId="491FFE36" w14:textId="77777777" w:rsidR="000B785F" w:rsidRDefault="000B785F">
      <w:pPr>
        <w:pStyle w:val="Abbildungsverzeichnis"/>
        <w:rPr>
          <w:rFonts w:asciiTheme="minorHAnsi" w:eastAsiaTheme="minorEastAsia" w:hAnsiTheme="minorHAnsi" w:cstheme="minorBidi"/>
          <w:noProof/>
          <w:sz w:val="24"/>
          <w:szCs w:val="24"/>
        </w:rPr>
      </w:pPr>
      <w:r>
        <w:rPr>
          <w:noProof/>
        </w:rPr>
        <w:t>Abbildung 16 Beispiel Label</w:t>
      </w:r>
      <w:r>
        <w:rPr>
          <w:noProof/>
        </w:rPr>
        <w:tab/>
      </w:r>
      <w:r>
        <w:rPr>
          <w:noProof/>
        </w:rPr>
        <w:fldChar w:fldCharType="begin"/>
      </w:r>
      <w:r>
        <w:rPr>
          <w:noProof/>
        </w:rPr>
        <w:instrText xml:space="preserve"> PAGEREF _Toc490941430 \h </w:instrText>
      </w:r>
      <w:r>
        <w:rPr>
          <w:noProof/>
        </w:rPr>
      </w:r>
      <w:r>
        <w:rPr>
          <w:noProof/>
        </w:rPr>
        <w:fldChar w:fldCharType="separate"/>
      </w:r>
      <w:r>
        <w:rPr>
          <w:noProof/>
        </w:rPr>
        <w:t>39</w:t>
      </w:r>
      <w:r>
        <w:rPr>
          <w:noProof/>
        </w:rPr>
        <w:fldChar w:fldCharType="end"/>
      </w:r>
    </w:p>
    <w:p w14:paraId="6B682F23" w14:textId="77777777" w:rsidR="000B785F" w:rsidRDefault="000B785F">
      <w:pPr>
        <w:pStyle w:val="Abbildungsverzeichnis"/>
        <w:rPr>
          <w:rFonts w:asciiTheme="minorHAnsi" w:eastAsiaTheme="minorEastAsia" w:hAnsiTheme="minorHAnsi" w:cstheme="minorBidi"/>
          <w:noProof/>
          <w:sz w:val="24"/>
          <w:szCs w:val="24"/>
        </w:rPr>
      </w:pPr>
      <w:r>
        <w:rPr>
          <w:noProof/>
        </w:rPr>
        <w:t>Abbildung 17 Beispiel Sliders</w:t>
      </w:r>
      <w:r>
        <w:rPr>
          <w:noProof/>
        </w:rPr>
        <w:tab/>
      </w:r>
      <w:r>
        <w:rPr>
          <w:noProof/>
        </w:rPr>
        <w:fldChar w:fldCharType="begin"/>
      </w:r>
      <w:r>
        <w:rPr>
          <w:noProof/>
        </w:rPr>
        <w:instrText xml:space="preserve"> PAGEREF _Toc490941431 \h </w:instrText>
      </w:r>
      <w:r>
        <w:rPr>
          <w:noProof/>
        </w:rPr>
      </w:r>
      <w:r>
        <w:rPr>
          <w:noProof/>
        </w:rPr>
        <w:fldChar w:fldCharType="separate"/>
      </w:r>
      <w:r>
        <w:rPr>
          <w:noProof/>
        </w:rPr>
        <w:t>39</w:t>
      </w:r>
      <w:r>
        <w:rPr>
          <w:noProof/>
        </w:rPr>
        <w:fldChar w:fldCharType="end"/>
      </w:r>
    </w:p>
    <w:p w14:paraId="16E54389" w14:textId="77777777" w:rsidR="000B785F" w:rsidRDefault="000B785F">
      <w:pPr>
        <w:pStyle w:val="Abbildungsverzeichnis"/>
        <w:rPr>
          <w:rFonts w:asciiTheme="minorHAnsi" w:eastAsiaTheme="minorEastAsia" w:hAnsiTheme="minorHAnsi" w:cstheme="minorBidi"/>
          <w:noProof/>
          <w:sz w:val="24"/>
          <w:szCs w:val="24"/>
        </w:rPr>
      </w:pPr>
      <w:r>
        <w:rPr>
          <w:noProof/>
        </w:rPr>
        <w:t>Abbildung 18 Steppers</w:t>
      </w:r>
      <w:r>
        <w:rPr>
          <w:noProof/>
        </w:rPr>
        <w:tab/>
      </w:r>
      <w:r>
        <w:rPr>
          <w:noProof/>
        </w:rPr>
        <w:fldChar w:fldCharType="begin"/>
      </w:r>
      <w:r>
        <w:rPr>
          <w:noProof/>
        </w:rPr>
        <w:instrText xml:space="preserve"> PAGEREF _Toc490941432 \h </w:instrText>
      </w:r>
      <w:r>
        <w:rPr>
          <w:noProof/>
        </w:rPr>
      </w:r>
      <w:r>
        <w:rPr>
          <w:noProof/>
        </w:rPr>
        <w:fldChar w:fldCharType="separate"/>
      </w:r>
      <w:r>
        <w:rPr>
          <w:noProof/>
        </w:rPr>
        <w:t>40</w:t>
      </w:r>
      <w:r>
        <w:rPr>
          <w:noProof/>
        </w:rPr>
        <w:fldChar w:fldCharType="end"/>
      </w:r>
    </w:p>
    <w:p w14:paraId="745C8EF2" w14:textId="77777777" w:rsidR="000B785F" w:rsidRDefault="000B785F">
      <w:pPr>
        <w:pStyle w:val="Abbildungsverzeichnis"/>
        <w:rPr>
          <w:rFonts w:asciiTheme="minorHAnsi" w:eastAsiaTheme="minorEastAsia" w:hAnsiTheme="minorHAnsi" w:cstheme="minorBidi"/>
          <w:noProof/>
          <w:sz w:val="24"/>
          <w:szCs w:val="24"/>
        </w:rPr>
      </w:pPr>
      <w:r>
        <w:rPr>
          <w:noProof/>
        </w:rPr>
        <w:t>Abbildung 19 Beispiel Switches</w:t>
      </w:r>
      <w:r>
        <w:rPr>
          <w:noProof/>
        </w:rPr>
        <w:tab/>
      </w:r>
      <w:r>
        <w:rPr>
          <w:noProof/>
        </w:rPr>
        <w:fldChar w:fldCharType="begin"/>
      </w:r>
      <w:r>
        <w:rPr>
          <w:noProof/>
        </w:rPr>
        <w:instrText xml:space="preserve"> PAGEREF _Toc490941433 \h </w:instrText>
      </w:r>
      <w:r>
        <w:rPr>
          <w:noProof/>
        </w:rPr>
      </w:r>
      <w:r>
        <w:rPr>
          <w:noProof/>
        </w:rPr>
        <w:fldChar w:fldCharType="separate"/>
      </w:r>
      <w:r>
        <w:rPr>
          <w:noProof/>
        </w:rPr>
        <w:t>41</w:t>
      </w:r>
      <w:r>
        <w:rPr>
          <w:noProof/>
        </w:rPr>
        <w:fldChar w:fldCharType="end"/>
      </w:r>
    </w:p>
    <w:p w14:paraId="1DE4D240" w14:textId="77777777" w:rsidR="000B785F" w:rsidRDefault="000B785F">
      <w:pPr>
        <w:pStyle w:val="Abbildungsverzeichnis"/>
        <w:rPr>
          <w:rFonts w:asciiTheme="minorHAnsi" w:eastAsiaTheme="minorEastAsia" w:hAnsiTheme="minorHAnsi" w:cstheme="minorBidi"/>
          <w:noProof/>
          <w:sz w:val="24"/>
          <w:szCs w:val="24"/>
        </w:rPr>
      </w:pPr>
      <w:r>
        <w:rPr>
          <w:noProof/>
        </w:rPr>
        <w:t>Abbildung 20 Text Fields</w:t>
      </w:r>
      <w:r>
        <w:rPr>
          <w:noProof/>
        </w:rPr>
        <w:tab/>
      </w:r>
      <w:r>
        <w:rPr>
          <w:noProof/>
        </w:rPr>
        <w:fldChar w:fldCharType="begin"/>
      </w:r>
      <w:r>
        <w:rPr>
          <w:noProof/>
        </w:rPr>
        <w:instrText xml:space="preserve"> PAGEREF _Toc490941434 \h </w:instrText>
      </w:r>
      <w:r>
        <w:rPr>
          <w:noProof/>
        </w:rPr>
      </w:r>
      <w:r>
        <w:rPr>
          <w:noProof/>
        </w:rPr>
        <w:fldChar w:fldCharType="separate"/>
      </w:r>
      <w:r>
        <w:rPr>
          <w:noProof/>
        </w:rPr>
        <w:t>42</w:t>
      </w:r>
      <w:r>
        <w:rPr>
          <w:noProof/>
        </w:rPr>
        <w:fldChar w:fldCharType="end"/>
      </w:r>
    </w:p>
    <w:p w14:paraId="450FA830" w14:textId="77777777" w:rsidR="00B837EF" w:rsidRPr="00B837EF" w:rsidRDefault="001F6620" w:rsidP="00B837EF">
      <w:r>
        <w:rPr>
          <w:sz w:val="22"/>
        </w:rPr>
        <w:fldChar w:fldCharType="end"/>
      </w:r>
    </w:p>
    <w:p w14:paraId="04B40C63" w14:textId="77777777" w:rsidR="00B837EF" w:rsidRDefault="00B837EF" w:rsidP="00B837EF">
      <w:pPr>
        <w:sectPr w:rsidR="00B837EF" w:rsidSect="002A3017">
          <w:headerReference w:type="default" r:id="rId18"/>
          <w:pgSz w:w="11906" w:h="16838"/>
          <w:pgMar w:top="1134" w:right="1418" w:bottom="1134" w:left="2268" w:header="708" w:footer="708" w:gutter="0"/>
          <w:pgNumType w:fmt="upperRoman"/>
          <w:cols w:space="708"/>
        </w:sectPr>
      </w:pPr>
    </w:p>
    <w:p w14:paraId="0A4BE85E" w14:textId="77777777" w:rsidR="00B837EF" w:rsidRDefault="00B837EF" w:rsidP="00B837EF">
      <w:pPr>
        <w:pStyle w:val="berschrift1ohneNummerierung"/>
      </w:pPr>
      <w:bookmarkStart w:id="2" w:name="_Toc490941494"/>
      <w:r>
        <w:lastRenderedPageBreak/>
        <w:t>Tabellenverzeichnis</w:t>
      </w:r>
      <w:bookmarkEnd w:id="2"/>
    </w:p>
    <w:p w14:paraId="68252B4F" w14:textId="77777777" w:rsidR="000B785F" w:rsidRDefault="001F6620">
      <w:pPr>
        <w:pStyle w:val="Abbildungsverzeichnis"/>
        <w:rPr>
          <w:rFonts w:asciiTheme="minorHAnsi" w:eastAsiaTheme="minorEastAsia" w:hAnsiTheme="minorHAnsi" w:cstheme="minorBidi"/>
          <w:noProof/>
          <w:sz w:val="24"/>
          <w:szCs w:val="24"/>
        </w:rPr>
      </w:pPr>
      <w:r w:rsidRPr="00914102">
        <w:fldChar w:fldCharType="begin"/>
      </w:r>
      <w:r w:rsidR="00B837EF" w:rsidRPr="007E71FF">
        <w:instrText xml:space="preserve"> TOC \c "Tabelle" </w:instrText>
      </w:r>
      <w:r w:rsidRPr="00914102">
        <w:fldChar w:fldCharType="separate"/>
      </w:r>
      <w:r w:rsidR="000B785F">
        <w:rPr>
          <w:noProof/>
        </w:rPr>
        <w:t>Tabelle 1: Data Dictionary</w:t>
      </w:r>
      <w:r w:rsidR="000B785F">
        <w:rPr>
          <w:noProof/>
        </w:rPr>
        <w:tab/>
      </w:r>
      <w:r w:rsidR="000B785F">
        <w:rPr>
          <w:noProof/>
        </w:rPr>
        <w:fldChar w:fldCharType="begin"/>
      </w:r>
      <w:r w:rsidR="000B785F">
        <w:rPr>
          <w:noProof/>
        </w:rPr>
        <w:instrText xml:space="preserve"> PAGEREF _Toc490941435 \h </w:instrText>
      </w:r>
      <w:r w:rsidR="000B785F">
        <w:rPr>
          <w:noProof/>
        </w:rPr>
      </w:r>
      <w:r w:rsidR="000B785F">
        <w:rPr>
          <w:noProof/>
        </w:rPr>
        <w:fldChar w:fldCharType="separate"/>
      </w:r>
      <w:r w:rsidR="000B785F">
        <w:rPr>
          <w:noProof/>
        </w:rPr>
        <w:t>9</w:t>
      </w:r>
      <w:r w:rsidR="000B785F">
        <w:rPr>
          <w:noProof/>
        </w:rPr>
        <w:fldChar w:fldCharType="end"/>
      </w:r>
    </w:p>
    <w:p w14:paraId="24D94156" w14:textId="77777777" w:rsidR="00B837EF" w:rsidRDefault="001F6620" w:rsidP="00B837EF">
      <w:pPr>
        <w:sectPr w:rsidR="00B837EF" w:rsidSect="002A3017">
          <w:headerReference w:type="default" r:id="rId19"/>
          <w:pgSz w:w="11906" w:h="16838"/>
          <w:pgMar w:top="1134" w:right="1418" w:bottom="1134" w:left="2268" w:header="708" w:footer="708" w:gutter="0"/>
          <w:pgNumType w:fmt="upperRoman"/>
          <w:cols w:space="708"/>
        </w:sectPr>
      </w:pPr>
      <w:r w:rsidRPr="00914102">
        <w:fldChar w:fldCharType="end"/>
      </w:r>
    </w:p>
    <w:p w14:paraId="3DAC36B7" w14:textId="77777777" w:rsidR="008B63CD" w:rsidRDefault="008B63CD" w:rsidP="00E93DA6">
      <w:pPr>
        <w:pStyle w:val="berschrift1"/>
        <w:keepLines/>
        <w:pageBreakBefore w:val="0"/>
        <w:numPr>
          <w:ilvl w:val="0"/>
          <w:numId w:val="3"/>
        </w:numPr>
        <w:spacing w:before="480" w:after="0" w:line="276" w:lineRule="auto"/>
      </w:pPr>
      <w:bookmarkStart w:id="3" w:name="_Toc490941495"/>
      <w:bookmarkStart w:id="4" w:name="_Toc415465643"/>
      <w:bookmarkStart w:id="5" w:name="_Ref414785387"/>
      <w:bookmarkStart w:id="6" w:name="_Ref418325438"/>
      <w:bookmarkStart w:id="7" w:name="_Toc415465661"/>
      <w:bookmarkStart w:id="8" w:name="_Toc410799451"/>
      <w:bookmarkStart w:id="9" w:name="_Toc410799366"/>
      <w:bookmarkStart w:id="10" w:name="_Toc410799446"/>
      <w:bookmarkStart w:id="11" w:name="_Toc410799361"/>
      <w:r>
        <w:lastRenderedPageBreak/>
        <w:t>Einleitung</w:t>
      </w:r>
      <w:bookmarkEnd w:id="3"/>
    </w:p>
    <w:p w14:paraId="12BBE658" w14:textId="77777777" w:rsidR="008B63CD" w:rsidRDefault="008B63CD" w:rsidP="008B63CD">
      <w:r>
        <w:t>...</w:t>
      </w:r>
    </w:p>
    <w:p w14:paraId="4D808BF8" w14:textId="77777777" w:rsidR="008B63CD" w:rsidRDefault="008B63CD" w:rsidP="00E93DA6">
      <w:pPr>
        <w:pStyle w:val="berschrift2"/>
        <w:keepLines/>
        <w:tabs>
          <w:tab w:val="clear" w:pos="851"/>
        </w:tabs>
        <w:spacing w:before="40" w:after="0"/>
      </w:pPr>
      <w:bookmarkStart w:id="12" w:name="_Toc490142072"/>
      <w:bookmarkStart w:id="13" w:name="_Toc490941496"/>
      <w:r>
        <w:t>Projektbeschreibung</w:t>
      </w:r>
      <w:bookmarkEnd w:id="12"/>
      <w:bookmarkEnd w:id="13"/>
    </w:p>
    <w:p w14:paraId="5786864E" w14:textId="77777777" w:rsidR="008B63CD" w:rsidRDefault="008B63CD" w:rsidP="008B63CD">
      <w:r>
        <w:t>...</w:t>
      </w:r>
    </w:p>
    <w:p w14:paraId="5EDB36AD" w14:textId="77777777" w:rsidR="008B63CD" w:rsidRDefault="008B63CD" w:rsidP="00E93DA6">
      <w:pPr>
        <w:pStyle w:val="berschrift2"/>
        <w:keepLines/>
        <w:tabs>
          <w:tab w:val="clear" w:pos="851"/>
        </w:tabs>
        <w:spacing w:before="40" w:after="0"/>
      </w:pPr>
      <w:bookmarkStart w:id="14" w:name="_Toc490142073"/>
      <w:bookmarkStart w:id="15" w:name="_Toc490941497"/>
      <w:r>
        <w:t>Projektplanung</w:t>
      </w:r>
      <w:bookmarkEnd w:id="14"/>
      <w:bookmarkEnd w:id="15"/>
    </w:p>
    <w:p w14:paraId="1ACD6A9C" w14:textId="77777777" w:rsidR="008B63CD" w:rsidRDefault="008B63CD" w:rsidP="008B63CD">
      <w:r>
        <w:t>...</w:t>
      </w:r>
    </w:p>
    <w:p w14:paraId="557F9B64" w14:textId="77777777" w:rsidR="008B63CD" w:rsidRDefault="008B63CD" w:rsidP="00E93DA6">
      <w:pPr>
        <w:pStyle w:val="berschrift3"/>
        <w:keepLines/>
        <w:spacing w:before="40" w:after="0"/>
      </w:pPr>
      <w:bookmarkStart w:id="16" w:name="_Toc490142074"/>
      <w:bookmarkStart w:id="17" w:name="_Toc490941498"/>
      <w:r>
        <w:t>Aufgabenverteilung</w:t>
      </w:r>
      <w:bookmarkEnd w:id="16"/>
      <w:bookmarkEnd w:id="17"/>
    </w:p>
    <w:p w14:paraId="1B79386D" w14:textId="77777777" w:rsidR="008B63CD" w:rsidRDefault="008B63CD" w:rsidP="008B63CD">
      <w:r>
        <w:t>...</w:t>
      </w:r>
    </w:p>
    <w:p w14:paraId="1476730F" w14:textId="77777777" w:rsidR="008B63CD" w:rsidRDefault="008B63CD" w:rsidP="00E93DA6">
      <w:pPr>
        <w:pStyle w:val="berschrift3"/>
        <w:keepLines/>
        <w:spacing w:before="40" w:after="0"/>
      </w:pPr>
      <w:bookmarkStart w:id="18" w:name="_Toc490142075"/>
      <w:bookmarkStart w:id="19" w:name="_Toc490941499"/>
      <w:r>
        <w:t>Meilensteine</w:t>
      </w:r>
      <w:bookmarkEnd w:id="18"/>
      <w:bookmarkEnd w:id="19"/>
    </w:p>
    <w:p w14:paraId="1F28C88A" w14:textId="77777777" w:rsidR="008B63CD" w:rsidRDefault="008B63CD" w:rsidP="008B63CD">
      <w:r>
        <w:t>...</w:t>
      </w:r>
    </w:p>
    <w:p w14:paraId="7AA2118C" w14:textId="77777777" w:rsidR="008B63CD" w:rsidRDefault="008B63CD" w:rsidP="00E93DA6">
      <w:pPr>
        <w:pStyle w:val="berschrift3"/>
        <w:keepLines/>
        <w:spacing w:before="40" w:after="0"/>
      </w:pPr>
      <w:bookmarkStart w:id="20" w:name="_Toc490142076"/>
      <w:bookmarkStart w:id="21" w:name="_Toc490941500"/>
      <w:r>
        <w:t>Herausforderungen</w:t>
      </w:r>
      <w:bookmarkEnd w:id="20"/>
      <w:bookmarkEnd w:id="21"/>
    </w:p>
    <w:p w14:paraId="368829A3" w14:textId="77777777" w:rsidR="008B63CD" w:rsidRDefault="008B63CD" w:rsidP="008B63CD">
      <w:r>
        <w:t>...</w:t>
      </w:r>
    </w:p>
    <w:p w14:paraId="20B21CC5" w14:textId="77777777" w:rsidR="008B63CD" w:rsidRDefault="008B63CD" w:rsidP="008B63CD">
      <w:pPr>
        <w:rPr>
          <w:rFonts w:asciiTheme="majorHAnsi" w:eastAsiaTheme="majorEastAsia" w:hAnsiTheme="majorHAnsi" w:cstheme="majorBidi"/>
          <w:b/>
          <w:bCs/>
          <w:color w:val="365F91" w:themeColor="accent1" w:themeShade="BF"/>
          <w:sz w:val="48"/>
          <w:szCs w:val="28"/>
        </w:rPr>
      </w:pPr>
      <w:bookmarkStart w:id="22" w:name="_Toc490142077"/>
      <w:r>
        <w:br w:type="page"/>
      </w:r>
    </w:p>
    <w:p w14:paraId="6C068123" w14:textId="77777777" w:rsidR="008B63CD" w:rsidRDefault="008B63CD" w:rsidP="00E93DA6">
      <w:pPr>
        <w:pStyle w:val="berschrift1"/>
        <w:keepLines/>
        <w:pageBreakBefore w:val="0"/>
        <w:spacing w:before="480" w:after="0" w:line="276" w:lineRule="auto"/>
      </w:pPr>
      <w:bookmarkStart w:id="23" w:name="_Toc490941501"/>
      <w:r>
        <w:lastRenderedPageBreak/>
        <w:t>Analyse bestehender Fitness-Apps</w:t>
      </w:r>
      <w:bookmarkEnd w:id="22"/>
      <w:bookmarkEnd w:id="23"/>
    </w:p>
    <w:p w14:paraId="5095182C" w14:textId="77777777" w:rsidR="008B63CD" w:rsidRDefault="008B63CD" w:rsidP="008B63CD">
      <w:r>
        <w:t>...</w:t>
      </w:r>
    </w:p>
    <w:p w14:paraId="02CD1E97" w14:textId="77777777" w:rsidR="008B63CD" w:rsidRDefault="008B63CD" w:rsidP="008B63CD">
      <w:pPr>
        <w:rPr>
          <w:rFonts w:asciiTheme="majorHAnsi" w:eastAsiaTheme="majorEastAsia" w:hAnsiTheme="majorHAnsi" w:cstheme="majorBidi"/>
          <w:b/>
          <w:bCs/>
          <w:color w:val="365F91" w:themeColor="accent1" w:themeShade="BF"/>
          <w:sz w:val="48"/>
          <w:szCs w:val="28"/>
        </w:rPr>
      </w:pPr>
      <w:bookmarkStart w:id="24" w:name="_Toc490142078"/>
      <w:r>
        <w:br w:type="page"/>
      </w:r>
    </w:p>
    <w:p w14:paraId="121B28BA" w14:textId="77777777" w:rsidR="008B63CD" w:rsidRDefault="008B63CD" w:rsidP="00E93DA6">
      <w:pPr>
        <w:pStyle w:val="berschrift1"/>
        <w:keepLines/>
        <w:pageBreakBefore w:val="0"/>
        <w:spacing w:before="480" w:after="0" w:line="276" w:lineRule="auto"/>
      </w:pPr>
      <w:bookmarkStart w:id="25" w:name="_Toc490941502"/>
      <w:r>
        <w:lastRenderedPageBreak/>
        <w:t>Projektübersicht</w:t>
      </w:r>
      <w:bookmarkEnd w:id="24"/>
      <w:bookmarkEnd w:id="25"/>
    </w:p>
    <w:p w14:paraId="36F61EF2" w14:textId="77777777" w:rsidR="008B63CD" w:rsidRDefault="008B63CD" w:rsidP="008B63CD">
      <w:r>
        <w:t>...</w:t>
      </w:r>
    </w:p>
    <w:p w14:paraId="1B0DFD50" w14:textId="77777777" w:rsidR="008B63CD" w:rsidRDefault="008B63CD" w:rsidP="00E93DA6">
      <w:pPr>
        <w:pStyle w:val="berschrift2"/>
        <w:keepLines/>
        <w:tabs>
          <w:tab w:val="clear" w:pos="851"/>
        </w:tabs>
        <w:spacing w:before="40" w:after="0"/>
      </w:pPr>
      <w:bookmarkStart w:id="26" w:name="_Toc490142079"/>
      <w:bookmarkStart w:id="27" w:name="_Toc490941503"/>
      <w:r>
        <w:t>Zielgruppe</w:t>
      </w:r>
      <w:bookmarkEnd w:id="26"/>
      <w:bookmarkEnd w:id="27"/>
    </w:p>
    <w:p w14:paraId="02BB9FE9" w14:textId="6EB57297" w:rsidR="008B63CD" w:rsidRDefault="008B63CD" w:rsidP="008B63CD">
      <w:r>
        <w:t>Die Studie „Gesundheit in Deutschland aktuell 2012“ von GEDA hat gezeigt, dass in Deutschland 36% der Erwachsenen keinen Sport ausüben. Unabhängig von dem Geschlecht und Bildungsgruppe erhöht sich die Proz</w:t>
      </w:r>
      <w:r w:rsidR="00DC1FA8">
        <w:t>entzahl, die nicht Sport machen</w:t>
      </w:r>
      <w:r>
        <w:t xml:space="preserve"> ab 30 Jahre um das doppelte im Gegensatz zum Alter von 18-29 Jahren </w:t>
      </w:r>
      <w:r>
        <w:fldChar w:fldCharType="begin"/>
      </w:r>
      <w:r>
        <w:instrText>ADDIN CITAVI.PLACEHOLDER 3a68039b-2a19-45f3-ab11-e59f87d066d1 PFBsYWNlaG9sZGVyPg0KICA8QWRkSW5WZXJzaW9uPjUuNi4wLjI8L0FkZEluVmVyc2lvbj4NCiAgPElkPjNhNjgwMzliLTJhMTktNDVmMy1hYjExLWU1OWY4N2QwNjZkMTwvSWQ+DQogIDxFbnRyaWVzPg0KICAgIDxFbnRyeT4NCiAgICAgIDxJZD5jN2UzY2IxNy05N2FjLTRhZDMtODA0Ny1kNzlhODRjYjQ4NTg8L0lkPg0KICAgICAgPFJlZmVyZW5jZUlkPmM0OThiN2U0LWFhMjgtNDY5Yi04MmNjLWFmYzM3ZTVlOWUyYjwvUmVmZXJlbmNlSWQ+DQogICAgICA8UmFuZ2U+DQogICAgICAgIDxTdGFydD4wPC9TdGFydD4NCiAgICAgICAgPExlbmd0aD42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dFREEpPC9UZXh0Pg0KICAgIDwvVGV4dFVuaXQ+DQogIDwvVGV4dFVuaXRzPg0KPC9QbGFjZWhvbGRlcj4=</w:instrText>
      </w:r>
      <w:r>
        <w:fldChar w:fldCharType="separate"/>
      </w:r>
      <w:bookmarkStart w:id="28" w:name="_CTVP0013a68039b2a1945f3ab11e59f87d066d1"/>
      <w:r>
        <w:t>(GEDA, S.3)</w:t>
      </w:r>
      <w:bookmarkEnd w:id="28"/>
      <w:r>
        <w:fldChar w:fldCharType="end"/>
      </w:r>
      <w:r>
        <w:t xml:space="preserve">. Außerdem wurde bewiesen, dass bereits junge Menschen zwischen 18 und 29 Jahren durchschnittlich 195 Minuten pro Tage </w:t>
      </w:r>
      <w:r w:rsidR="00DC1FA8">
        <w:t>auf der Arbeit sitzen. Je höher die Altersgruppe ist,</w:t>
      </w:r>
      <w:r w:rsidR="00F256AB">
        <w:t xml:space="preserve"> desto mehr v</w:t>
      </w:r>
      <w:r>
        <w:t xml:space="preserve">erringert sich die Anzahl der Minuten ein wenig. Allerdings steigt bei den höheren Altersgruppen die Anzahl des Fernsehens </w:t>
      </w:r>
      <w:r>
        <w:fldChar w:fldCharType="begin"/>
      </w:r>
      <w:r>
        <w:instrText>ADDIN CITAVI.PLACEHOLDER 0719aa24-62c3-469a-ab08-7d53632e2dbc 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Qcm9mLiBEci4gSW5nbyBGcm9iw7ZzZSwgRHIuIEJpcmdpdCBXYWxsbWFubi1TcGVybGljaCk8L1RleHQ+DQogICAgPC9UZXh0VW5pdD4NCiAgPC9UZXh0VW5pdHM+DQo8L1BsYWNlaG9sZGVyPg==</w:instrText>
      </w:r>
      <w:r>
        <w:fldChar w:fldCharType="separate"/>
      </w:r>
      <w:bookmarkStart w:id="29" w:name="_CTVP0010719aa2462c3469aab087d53632e2dbc"/>
      <w:r>
        <w:t>(Prof. Dr. Ingo Froböse, Dr. Birgit Wallmann-Sperlich, S.28)</w:t>
      </w:r>
      <w:bookmarkEnd w:id="29"/>
      <w:r>
        <w:fldChar w:fldCharType="end"/>
      </w:r>
      <w:r>
        <w:t>. Sodass daraus gefolgt werden kann, dass die</w:t>
      </w:r>
      <w:r w:rsidR="00F256AB">
        <w:t xml:space="preserve"> Erwachsenen ab 30 Jahren zu wenig in Bewegung sind.</w:t>
      </w:r>
      <w:r>
        <w:t xml:space="preserve"> </w:t>
      </w:r>
      <w:r w:rsidR="00F256AB">
        <w:t>Dazu wächst d</w:t>
      </w:r>
      <w:r>
        <w:t>er Anteil der Inaktivit</w:t>
      </w:r>
      <w:r w:rsidR="00F256AB">
        <w:t>ät mit dem Alter stark an</w:t>
      </w:r>
      <w:r>
        <w:t xml:space="preserve"> </w:t>
      </w:r>
      <w:r>
        <w:fldChar w:fldCharType="begin"/>
      </w:r>
      <w:r>
        <w:instrText>ADDIN CITAVI.PLACEHOLDER 806d0d44-226a-4c45-b6d8-f5d2aa4ac636 PFBsYWNlaG9sZGVyPg0KICA8QWRkSW5WZXJzaW9uPjUuNi4wLjI8L0FkZEluVmVyc2lvbj4NCiAgPElkPjgwNmQwZDQ0LTIyNmEtNGM0NS1iNmQ4LWY1ZDJhYTRhYzYzNjwvSWQ+DQogIDxFbnRyaWVzPg0KICAgIDxFbnRyeT4NCiAgICAgIDxJZD42OWQ4NzczMS1mZmViLTRlOGMtODgyOC0xMzFiMzZhODhiMDE8L0lkPg0KICAgICAgPFJlZmVyZW5jZUlkPmNhYmY0OWZjLTIyYWEtNDhjYi1hN2UwLTRmYWJmMTZmMWE0Zj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GFobWVpZXIgMjAwOCk8L1RleHQ+DQogICAgPC9UZXh0VW5pdD4NCiAgPC9UZXh0VW5pdHM+DQo8L1BsYWNlaG9sZGVyPg==</w:instrText>
      </w:r>
      <w:r>
        <w:fldChar w:fldCharType="separate"/>
      </w:r>
      <w:bookmarkStart w:id="30" w:name="_CTVP001806d0d44226a4c45b6d8f5d2aa4ac636"/>
      <w:r>
        <w:t>(Pahmeier 2008, S. 170)</w:t>
      </w:r>
      <w:bookmarkEnd w:id="30"/>
      <w:r>
        <w:fldChar w:fldCharType="end"/>
      </w:r>
      <w:r>
        <w:t>. Durch die körperliche Inaktivität erhöht sich der gesundheitliche Risikofaktor. Ein Viertel der Bevölkerungen haben eine chronische Erkrankung, die durch mangelnde Bewegung entstanden ist. Die chronische Erkrankung kann teilweise zu Todesfällen führen. Wenn die Hälfte der inaktiven Menschen körperlichen Aktivitäten nachgehen w</w:t>
      </w:r>
      <w:r w:rsidR="00F256AB">
        <w:t xml:space="preserve">ürden, könnte die Anzahl von ungefähr </w:t>
      </w:r>
      <w:r>
        <w:t>6.500 Todesfälle</w:t>
      </w:r>
      <w:r w:rsidR="00F256AB">
        <w:t xml:space="preserve"> </w:t>
      </w:r>
      <w:r>
        <w:t xml:space="preserve">durch Herz-Kreislauf-Problemen pro Jahr </w:t>
      </w:r>
      <w:r w:rsidR="00F256AB">
        <w:t xml:space="preserve">in Deutschland </w:t>
      </w:r>
      <w:r>
        <w:t>verrin</w:t>
      </w:r>
      <w:r w:rsidR="00F256AB">
        <w:t xml:space="preserve">gert werden. Demzufolge hat </w:t>
      </w:r>
      <w:r>
        <w:t xml:space="preserve">unregelmäßige Bewegung negative </w:t>
      </w:r>
      <w:r w:rsidR="00F256AB">
        <w:t>Auswirklungen auf den Körper</w:t>
      </w:r>
      <w:r>
        <w:t xml:space="preserve">, da </w:t>
      </w:r>
      <w:r w:rsidR="00F256AB">
        <w:t xml:space="preserve">dadurch das Risiko an Krankheiten </w:t>
      </w:r>
      <w:r>
        <w:t>und Beschwerden erhöht wird. In der Tabelle</w:t>
      </w:r>
      <w:r w:rsidR="00F256AB">
        <w:t xml:space="preserve"> werden die Hauptauswirkungen geschildert</w:t>
      </w:r>
      <w:r>
        <w:t xml:space="preserve">.  </w:t>
      </w:r>
    </w:p>
    <w:p w14:paraId="72F269CF" w14:textId="77777777" w:rsidR="008B63CD" w:rsidRDefault="00F770FC" w:rsidP="008B63CD">
      <w:r>
        <w:rPr>
          <w:noProof/>
        </w:rPr>
        <w:lastRenderedPageBreak/>
        <mc:AlternateContent>
          <mc:Choice Requires="wps">
            <w:drawing>
              <wp:anchor distT="0" distB="0" distL="114300" distR="114300" simplePos="0" relativeHeight="251666944" behindDoc="0" locked="0" layoutInCell="1" allowOverlap="1" wp14:anchorId="2D729597" wp14:editId="0E5CF7E3">
                <wp:simplePos x="0" y="0"/>
                <wp:positionH relativeFrom="column">
                  <wp:posOffset>555625</wp:posOffset>
                </wp:positionH>
                <wp:positionV relativeFrom="paragraph">
                  <wp:posOffset>4312285</wp:posOffset>
                </wp:positionV>
                <wp:extent cx="4211955" cy="521970"/>
                <wp:effectExtent l="0" t="0" r="4445" b="10795"/>
                <wp:wrapTopAndBottom/>
                <wp:docPr id="21" name="Textfeld 21"/>
                <wp:cNvGraphicFramePr/>
                <a:graphic xmlns:a="http://schemas.openxmlformats.org/drawingml/2006/main">
                  <a:graphicData uri="http://schemas.microsoft.com/office/word/2010/wordprocessingShape">
                    <wps:wsp>
                      <wps:cNvSpPr txBox="1"/>
                      <wps:spPr>
                        <a:xfrm>
                          <a:off x="0" y="0"/>
                          <a:ext cx="4211955" cy="521970"/>
                        </a:xfrm>
                        <a:prstGeom prst="rect">
                          <a:avLst/>
                        </a:prstGeom>
                        <a:solidFill>
                          <a:prstClr val="white"/>
                        </a:solidFill>
                        <a:ln>
                          <a:noFill/>
                        </a:ln>
                        <a:effectLst/>
                      </wps:spPr>
                      <wps:txbx>
                        <w:txbxContent>
                          <w:p w14:paraId="53D94553" w14:textId="413E2271" w:rsidR="0069346A" w:rsidRPr="00D83DD9" w:rsidRDefault="0069346A" w:rsidP="00F770FC">
                            <w:pPr>
                              <w:pStyle w:val="Beschriftung"/>
                              <w:rPr>
                                <w:rFonts w:eastAsia="Times"/>
                                <w:noProof/>
                                <w:sz w:val="20"/>
                              </w:rPr>
                            </w:pPr>
                            <w:bookmarkStart w:id="31" w:name="_Toc490941415"/>
                            <w:r>
                              <w:t xml:space="preserve">Abbildung </w:t>
                            </w:r>
                            <w:fldSimple w:instr=" SEQ Abbildung \* ARABIC ">
                              <w:r>
                                <w:rPr>
                                  <w:noProof/>
                                </w:rPr>
                                <w:t>1</w:t>
                              </w:r>
                            </w:fldSimple>
                            <w:r>
                              <w:t>: Zusammenfassung der Auswirkungen von körperlicher Aktivität auf die Gesundheit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D729597" id="_x0000_t202" coordsize="21600,21600" o:spt="202" path="m0,0l0,21600,21600,21600,21600,0xe">
                <v:stroke joinstyle="miter"/>
                <v:path gradientshapeok="t" o:connecttype="rect"/>
              </v:shapetype>
              <v:shape id="Textfeld 21" o:spid="_x0000_s1026" type="#_x0000_t202" style="position:absolute;left:0;text-align:left;margin-left:43.75pt;margin-top:339.55pt;width:331.65pt;height:41.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" stroked="f">
                <v:textbox style="mso-fit-shape-to-text:t" inset="0,0,0,0">
                  <w:txbxContent>
                    <w:p w14:paraId="53D94553" w14:textId="413E2271" w:rsidR="0069346A" w:rsidRPr="00D83DD9" w:rsidRDefault="0069346A" w:rsidP="00F770FC">
                      <w:pPr>
                        <w:pStyle w:val="Beschriftung"/>
                        <w:rPr>
                          <w:rFonts w:eastAsia="Times"/>
                          <w:noProof/>
                          <w:sz w:val="20"/>
                        </w:rPr>
                      </w:pPr>
                      <w:bookmarkStart w:id="32" w:name="_Toc490941415"/>
                      <w:r>
                        <w:t xml:space="preserve">Abbildung </w:t>
                      </w:r>
                      <w:fldSimple w:instr=" SEQ Abbildung \* ARABIC ">
                        <w:r>
                          <w:rPr>
                            <w:noProof/>
                          </w:rPr>
                          <w:t>1</w:t>
                        </w:r>
                      </w:fldSimple>
                      <w:r>
                        <w:t>: Zusammenfassung der Auswirkungen von körperlicher Aktivität auf die Gesundheit</w:t>
                      </w:r>
                      <w:bookmarkEnd w:id="32"/>
                    </w:p>
                  </w:txbxContent>
                </v:textbox>
                <w10:wrap type="topAndBottom"/>
              </v:shape>
            </w:pict>
          </mc:Fallback>
        </mc:AlternateContent>
      </w:r>
      <w:r>
        <w:rPr>
          <w:noProof/>
        </w:rPr>
        <w:drawing>
          <wp:anchor distT="0" distB="0" distL="114300" distR="114300" simplePos="0" relativeHeight="251665920" behindDoc="0" locked="0" layoutInCell="1" allowOverlap="1" wp14:anchorId="29E5D274" wp14:editId="1F9E7C89">
            <wp:simplePos x="0" y="0"/>
            <wp:positionH relativeFrom="column">
              <wp:posOffset>555625</wp:posOffset>
            </wp:positionH>
            <wp:positionV relativeFrom="paragraph">
              <wp:posOffset>309880</wp:posOffset>
            </wp:positionV>
            <wp:extent cx="4211955" cy="3919855"/>
            <wp:effectExtent l="0" t="0" r="4445" b="0"/>
            <wp:wrapTopAndBottom/>
            <wp:docPr id="17" name="Grafik 17" descr="C:\Users\Kimngan\AppData\Local\Microsoft\Windows\INetCache\Content.Word\Zusammenfassung der Auswirklungen von körperlichen Akitivä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mngan\AppData\Local\Microsoft\Windows\INetCache\Content.Word\Zusammenfassung der Auswirklungen von körperlichen Akitivät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1955" cy="3919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9F6BB" w14:textId="77777777" w:rsidR="00E418B2" w:rsidRDefault="008B63CD" w:rsidP="008B63CD">
      <w:r>
        <w:t>Bewegung und körperliche Aktivitäten führen zu einer höheren Lebensqualität und fördert die Gesundheit. Auch das physische und mentale Wohlbefinden kann durch mehr Bewegung erhöht werden. Zum Beispiel Depressions-Erkrankten können durch Sport ihr Selb</w:t>
      </w:r>
      <w:r w:rsidR="00E418B2">
        <w:t xml:space="preserve">stvertrauen stärken. </w:t>
      </w:r>
    </w:p>
    <w:p w14:paraId="58D224EF" w14:textId="4B493300" w:rsidR="008B63CD" w:rsidRDefault="00E418B2" w:rsidP="008B63CD">
      <w:r>
        <w:t xml:space="preserve">Für </w:t>
      </w:r>
      <w:r w:rsidR="008B63CD">
        <w:t>bisher inaktive Erwachsene und ältere</w:t>
      </w:r>
      <w:r>
        <w:t xml:space="preserve"> würde</w:t>
      </w:r>
      <w:r w:rsidR="008B63CD">
        <w:t xml:space="preserve"> ein „Strammes Spazieren“</w:t>
      </w:r>
      <w:r>
        <w:t xml:space="preserve"> ausreichen</w:t>
      </w:r>
      <w:r w:rsidR="008B63CD">
        <w:t xml:space="preserve">, um das Verletzungsrisiko zu verringern </w:t>
      </w:r>
      <w:r w:rsidR="008B63CD">
        <w:fldChar w:fldCharType="begin"/>
      </w:r>
      <w:r w:rsidR="008B63CD">
        <w:instrText>ADDIN CITAVI.PLACEHOLDER d163342f-a163-42a1-908e-d16284ca5795 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Sb2JlcnQgS29jaCBJbnN0aXR1dCBTdGF0aXNjaGVzIEJ1bmRlc2FtdCk8L1RleHQ+DQogICAgPC9UZXh0VW5pdD4NCiAgPC9UZXh0VW5pdHM+DQo8L1BsYWNlaG9sZGVyPg==</w:instrText>
      </w:r>
      <w:r w:rsidR="008B63CD">
        <w:fldChar w:fldCharType="separate"/>
      </w:r>
      <w:bookmarkStart w:id="33" w:name="_CTVP001d163342fa16342a1908ed16284ca5795"/>
      <w:r w:rsidR="008B63CD">
        <w:t>(Robert Koch Institut Statisches Bundesamt, S. 1, 7, 13)</w:t>
      </w:r>
      <w:bookmarkEnd w:id="33"/>
      <w:r w:rsidR="008B63CD">
        <w:fldChar w:fldCharType="end"/>
      </w:r>
      <w:r w:rsidR="008B63CD">
        <w:t xml:space="preserve">. Die Ergebnisse der GEDA Studie 2012 „Gesundheit in Deutschland 2012“ </w:t>
      </w:r>
      <w:r>
        <w:t xml:space="preserve">hat </w:t>
      </w:r>
      <w:r w:rsidR="008B63CD">
        <w:t xml:space="preserve">bewiesen, dass die gesundheitlichen Einschränkungen mit dem Alter wachsen und ab 65 Jahre </w:t>
      </w:r>
      <w:r>
        <w:t>besonders hoch sind</w:t>
      </w:r>
      <w:r w:rsidR="008B63CD">
        <w:t xml:space="preserve">. </w:t>
      </w:r>
      <w:r w:rsidR="008B63CD">
        <w:fldChar w:fldCharType="begin"/>
      </w:r>
      <w:r w:rsidR="008B63CD">
        <w:instrText>ADDIN CITAVI.PLACEHOLDER 0af55782-323e-48d3-acb6-3a1bb96309a4 PFBsYWNlaG9sZGVyPg0KICA8QWRkSW5WZXJzaW9uPjUuNi4wLjI8L0FkZEluVmVyc2lvbj4NCiAgPElkPjBhZjU1NzgyLTMyM2UtNDhkMy1hY2I2LTNhMWJiOTYzMDlhNDwvSWQ+DQogIDxFbnRyaWVzPg0KICAgIDxFbnRyeT4NCiAgICAgIDxJZD42MWRjODM1OC02MjNkLTQ5ZGMtYjQyOC0yODZhZDRkNjcwODI8L0lkPg0KICAgICAgPFJlZmVyZW5jZUlkPjBkN2FmNGFiLWVlMTItNDk3Yi04YWQ1LWVjNzQ5MWJlZTQ0ZDwvUmVmZXJlbmNlSWQ+DQogICAgICA8UmFuZ2U+DQogICAgICAgIDxTdGFydD4wPC9TdGFydD4NCiAgICAgICAgPExlbmd0aD41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0VEQTsgR0VEQSk8L1RleHQ+DQogICAgPC9UZXh0VW5pdD4NCiAgPC9UZXh0VW5pdHM+DQo8L1BsYWNlaG9sZGVyPg==</w:instrText>
      </w:r>
      <w:r w:rsidR="008B63CD">
        <w:fldChar w:fldCharType="separate"/>
      </w:r>
      <w:bookmarkStart w:id="34" w:name="_CTVP0010af55782323e48d3acb63a1bb96309a4"/>
      <w:r w:rsidR="008B63CD">
        <w:t>(GEDA, S.3)</w:t>
      </w:r>
      <w:bookmarkEnd w:id="34"/>
      <w:r w:rsidR="008B63CD">
        <w:fldChar w:fldCharType="end"/>
      </w:r>
      <w:r w:rsidR="008B63CD">
        <w:t xml:space="preserve"> Generell wird empfohlen mindestens 30 Minute</w:t>
      </w:r>
      <w:r>
        <w:t>n täglich Sport zu machen, um sein</w:t>
      </w:r>
      <w:r w:rsidR="008B63CD">
        <w:t xml:space="preserve"> Gesundheit </w:t>
      </w:r>
      <w:r>
        <w:t>zu fördern</w:t>
      </w:r>
      <w:commentRangeStart w:id="35"/>
      <w:r w:rsidR="008B63CD">
        <w:fldChar w:fldCharType="begin"/>
      </w:r>
      <w:r w:rsidR="008B63CD">
        <w:instrText>ADDIN CITAVI.PLACEHOLDER 6dc5f71c-7d39-44a1-9d76-3e6f101e9ac6 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Sb2JlcnQgS29jaCBJbnN0aXR1dCBTdGF0aXNjaGVzIEJ1bmRlc2FtdCk8L1RleHQ+DQogICAgPC9UZXh0VW5pdD4NCiAgPC9UZXh0VW5pdHM+DQo8L1BsYWNlaG9sZGVyPg==</w:instrText>
      </w:r>
      <w:r w:rsidR="008B63CD">
        <w:fldChar w:fldCharType="separate"/>
      </w:r>
      <w:bookmarkStart w:id="36" w:name="_CTVP0016dc5f71c7d3944a19d763e6f101e9ac6"/>
      <w:r w:rsidR="008B63CD">
        <w:t>(Robert Koch Institut Statisches Bundesamt, S. 13)</w:t>
      </w:r>
      <w:bookmarkEnd w:id="36"/>
      <w:r w:rsidR="008B63CD">
        <w:fldChar w:fldCharType="end"/>
      </w:r>
      <w:commentRangeEnd w:id="35"/>
      <w:r w:rsidR="00B97F58">
        <w:rPr>
          <w:rStyle w:val="Kommentarzeichen"/>
          <w:rFonts w:ascii="Calibri" w:eastAsia="Calibri" w:hAnsi="Calibri"/>
          <w:lang w:eastAsia="en-US"/>
        </w:rPr>
        <w:commentReference w:id="35"/>
      </w:r>
      <w:r w:rsidR="008B63CD">
        <w:t xml:space="preserve">. </w:t>
      </w:r>
    </w:p>
    <w:p w14:paraId="10DFC39D" w14:textId="77777777" w:rsidR="008B63CD" w:rsidRDefault="008B63CD" w:rsidP="008B63CD">
      <w:r>
        <w:t xml:space="preserve">Auf Grund dieser Erkenntnisse wird die Zielgruppe auf die Altersgruppe der 35-65-jährigen unabhängig ihres Geschlechtes und besonders auf Arbeitnehmer, die eine Bürotätigkeiten ausführen und denen wenig Freizeit zur Verfügung steht, eingeschränkt. Weitere Kriterien sind zum einen, dass sie der deutschen Sprache mächtig sind und mobile Applikation benutzen sowie körperlich nicht erheblich eingeschränkt sind. Zum anderen wird vorausgesetzt, dass die Zielgruppe keine </w:t>
      </w:r>
      <w:r>
        <w:lastRenderedPageBreak/>
        <w:t>Leistungssportler und Fortgeschrittene ausschließt, sondern sich auf die Anfänger bzw. sportlich inaktive Personen richtet.</w:t>
      </w:r>
    </w:p>
    <w:p w14:paraId="736008E4" w14:textId="77777777" w:rsidR="008B63CD" w:rsidRPr="008323ED" w:rsidRDefault="008B63CD" w:rsidP="008B63CD"/>
    <w:p w14:paraId="46420F22" w14:textId="77777777" w:rsidR="008B63CD" w:rsidRDefault="008B63CD" w:rsidP="00E93DA6">
      <w:pPr>
        <w:pStyle w:val="berschrift2"/>
        <w:keepLines/>
        <w:tabs>
          <w:tab w:val="clear" w:pos="851"/>
        </w:tabs>
        <w:spacing w:before="40" w:after="0"/>
      </w:pPr>
      <w:bookmarkStart w:id="37" w:name="_Toc490142080"/>
      <w:bookmarkStart w:id="38" w:name="_Toc490941504"/>
      <w:r>
        <w:t>Anforderungen</w:t>
      </w:r>
      <w:bookmarkEnd w:id="37"/>
      <w:bookmarkEnd w:id="38"/>
    </w:p>
    <w:p w14:paraId="7C3446B4" w14:textId="0C9880F4" w:rsidR="00066B1F" w:rsidRDefault="00066B1F" w:rsidP="00066B1F">
      <w:r>
        <w:t>In der Systementwicklung ist es wichtig Anforderungen, Dienste und Bedingungen zu beschreiben, um ein Problem zu lösen oder das Ziel zu erreichen. Anforderungen legen die Eigenschaften für das Verhalten des Systems fest, die dem Benutzer zur Verfügung gestellt werden. Bei der Beschreibung der Anforderung müssen folgende Frage</w:t>
      </w:r>
      <w:r w:rsidR="00A0281A">
        <w:t>n</w:t>
      </w:r>
      <w:r>
        <w:t xml:space="preserve"> beantwortet werden „Was tut das System?“ und „Was soll es aufgrund der Aufgabenstellung können?“.</w:t>
      </w:r>
      <w:r w:rsidR="00A0281A">
        <w:t xml:space="preserve"> Im Folgenden werden Anforderungen mit Hilfe von unterschiedlichen Instrumenten spezifiziert.  </w:t>
      </w:r>
      <w:r>
        <w:t xml:space="preserve"> </w:t>
      </w:r>
    </w:p>
    <w:p w14:paraId="3C6FC3B6" w14:textId="77777777" w:rsidR="008B63CD" w:rsidRDefault="008B63CD" w:rsidP="00E93DA6">
      <w:pPr>
        <w:pStyle w:val="berschrift3"/>
        <w:keepLines/>
        <w:spacing w:before="40" w:after="0"/>
      </w:pPr>
      <w:bookmarkStart w:id="39" w:name="_Toc490142081"/>
      <w:bookmarkStart w:id="40" w:name="_Toc490941505"/>
      <w:r>
        <w:t>User-Stories</w:t>
      </w:r>
      <w:bookmarkEnd w:id="39"/>
      <w:bookmarkEnd w:id="40"/>
    </w:p>
    <w:p w14:paraId="26B3FA41" w14:textId="77777777" w:rsidR="008B63CD" w:rsidRDefault="008B63CD" w:rsidP="008B63CD">
      <w:r>
        <w:t>...</w:t>
      </w:r>
    </w:p>
    <w:p w14:paraId="1459876E" w14:textId="0618399E" w:rsidR="008B63CD" w:rsidRDefault="008B63CD" w:rsidP="008B63CD">
      <w:pPr>
        <w:pStyle w:val="berschrift3"/>
        <w:keepLines/>
        <w:spacing w:before="40" w:after="0"/>
      </w:pPr>
      <w:bookmarkStart w:id="41" w:name="_Toc490142082"/>
      <w:bookmarkStart w:id="42" w:name="_Toc490941506"/>
      <w:r>
        <w:t>Funktionale Anforderungen</w:t>
      </w:r>
      <w:bookmarkEnd w:id="41"/>
      <w:bookmarkEnd w:id="42"/>
    </w:p>
    <w:p w14:paraId="2E1AC31F" w14:textId="5C2C4B89" w:rsidR="008B63CD" w:rsidRDefault="008B63CD" w:rsidP="008B63CD">
      <w:r>
        <w:t xml:space="preserve">Die Funktionalen Anforderungen </w:t>
      </w:r>
      <w:r w:rsidR="00066B1F">
        <w:t xml:space="preserve">sind ein wichtiger Bestand der Spezifikation der Anforderungen, denn sie </w:t>
      </w:r>
      <w:r>
        <w:t xml:space="preserve">beschreiben die Funktionen, die vom betrachteten System erwartet werden.  Hierbei werden mehre Beschreibungs-Aspekten berücksichtigt. Zum einen die Eingaben und die zugehörigen Einschränkungen als vordefinierte Funktionsabläufe, die das System aus der Sicht des Benutzers bzw. der Systemumgebung beschreibt. Ein weiterer Aspekt ist die Ausgabe. All diese Aspekte weisen einen bestimmten Algorithmus auf. </w:t>
      </w:r>
    </w:p>
    <w:p w14:paraId="79AD8738" w14:textId="07854D3F" w:rsidR="008B63CD" w:rsidRDefault="008B63CD" w:rsidP="008B63CD">
      <w:r>
        <w:t xml:space="preserve">Die Beschreibung der Funktionalen Anforderungen umfasst die Dienste und Funktionalitäten. Die einfachste Form einer Spezifikation ist die Anwendung der natürlichen Sprache.  Die natürliche Sprache ist eine weit verbreitete Technik und somit für jeden verständlich. Die Strukturierung durch Nummerierung- und Gliederungsschemata klärt Details und veranschaulicht die Zusammenhänge. Deshalb ist es wichtig, dass die Anforderungen prägnant, einfach und soweit wie möglich zu untergliedern. Zusätzlich unterstützt dies die Systementwicklung für alle Beteiligten, da alle weiteren Entwürfe auf das dieser Spezifizierung aufbaut. Allerdings können durch starke Vereinfachung und Gliederung es schnell unübersichtlich werden und zu Missverständnissen führen. </w:t>
      </w:r>
    </w:p>
    <w:p w14:paraId="11297099" w14:textId="77777777" w:rsidR="008B63CD" w:rsidRPr="002F477A" w:rsidRDefault="008B63CD" w:rsidP="008B63CD">
      <w:pPr>
        <w:rPr>
          <w:u w:val="single"/>
        </w:rPr>
      </w:pPr>
      <w:r>
        <w:t>Nach diesem Schema wurden die Anforderungen dokumentiert:</w:t>
      </w:r>
    </w:p>
    <w:p w14:paraId="7DD15DCB" w14:textId="77777777" w:rsidR="008B63CD" w:rsidRPr="002F477A" w:rsidRDefault="008B63CD" w:rsidP="008B63CD">
      <w:pPr>
        <w:rPr>
          <w:u w:val="single"/>
        </w:rPr>
      </w:pPr>
    </w:p>
    <w:p w14:paraId="64082822"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Benutzereinrichtung </w:t>
      </w:r>
    </w:p>
    <w:p w14:paraId="27F89611"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wird nach seinem Vornamen gefragt. </w:t>
      </w:r>
    </w:p>
    <w:p w14:paraId="06A1CB5E"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lastRenderedPageBreak/>
        <w:t xml:space="preserve">Der Benutzer gibt Auskunft über sein „Geschlecht“, „Alter“, „Größe“, „Gewicht“ und „Körperumfang“. </w:t>
      </w:r>
    </w:p>
    <w:p w14:paraId="080389A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gibt seine individuelle Trainingshäufigkeit an. </w:t>
      </w:r>
    </w:p>
    <w:p w14:paraId="0AC571F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gibt an, ob er eine Trainingserinnerung von dem System erhalten möchte. </w:t>
      </w:r>
    </w:p>
    <w:p w14:paraId="53B2BCF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wählt eine Liste von unterstützen Trackinggeräten diejenige aus, die er besitzt. </w:t>
      </w:r>
    </w:p>
    <w:p w14:paraId="0B084991"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Alle getätigten Eingaben können zum beliebigen Zeitpunkt in den Einstellungen verändert werden. </w:t>
      </w:r>
    </w:p>
    <w:p w14:paraId="57FB007D"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Fitnesskategorien </w:t>
      </w:r>
    </w:p>
    <w:p w14:paraId="534E99D2"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stellt die Fitnesskategorien „Fokus“, „Kraft“, „Balance“, („Stressreduktion“) und „Straffen“ dem Benutzer bereit. </w:t>
      </w:r>
    </w:p>
    <w:p w14:paraId="096FE209"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sucht sich mindestens eine Fitnesskategorie aus. Eine maximale Beschränkung ist nicht vorhanden. </w:t>
      </w:r>
    </w:p>
    <w:p w14:paraId="243F3775"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proofErr w:type="spellStart"/>
      <w:r>
        <w:t>Levelsystem</w:t>
      </w:r>
      <w:proofErr w:type="spellEnd"/>
    </w:p>
    <w:p w14:paraId="283F423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w:t>
      </w:r>
      <w:proofErr w:type="spellStart"/>
      <w:r>
        <w:t>Levelsystem</w:t>
      </w:r>
      <w:proofErr w:type="spellEnd"/>
      <w:r>
        <w:t xml:space="preserve"> besteht aus</w:t>
      </w:r>
      <w:proofErr w:type="gramStart"/>
      <w:r>
        <w:t xml:space="preserve"> ..</w:t>
      </w:r>
      <w:proofErr w:type="gramEnd"/>
      <w:r>
        <w:t xml:space="preserve"> untergeordneten Leveln.</w:t>
      </w:r>
    </w:p>
    <w:p w14:paraId="1DDC3975"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Ein Level wird erhöht, sobald eine gegebene Anzahl an </w:t>
      </w:r>
      <w:proofErr w:type="spellStart"/>
      <w:r>
        <w:t>Workouts</w:t>
      </w:r>
      <w:proofErr w:type="spellEnd"/>
      <w:r>
        <w:t xml:space="preserve"> abgeschlossen wurde.</w:t>
      </w:r>
    </w:p>
    <w:p w14:paraId="2495128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Nach jedem Level werden fortgeschrittene Übungen freigeschaltet. </w:t>
      </w:r>
    </w:p>
    <w:p w14:paraId="05F564EC"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Einstufungstest</w:t>
      </w:r>
    </w:p>
    <w:p w14:paraId="322D5FF7"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bietet dem Benutzer zu Beginn einen Einstufungstest in den Kategorien „Kraft“, „Balance“ und „Straffen“ an, um sein Fitnesslevel zu identifizieren. </w:t>
      </w:r>
    </w:p>
    <w:p w14:paraId="11C7635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Die Dauer des Einstufungstestes wird vorab angezeigt.</w:t>
      </w:r>
    </w:p>
    <w:p w14:paraId="293AEDE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Der Benutzer hat die Möglichkeit nach jedem Level den Einstufungstest zu wiederholen.</w:t>
      </w:r>
    </w:p>
    <w:p w14:paraId="54C67776"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Trainingsplan </w:t>
      </w:r>
    </w:p>
    <w:p w14:paraId="5CE1C5F4"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proofErr w:type="spellStart"/>
      <w:r>
        <w:t>Workout</w:t>
      </w:r>
      <w:proofErr w:type="spellEnd"/>
    </w:p>
    <w:p w14:paraId="5C74048B"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gibt dem </w:t>
      </w:r>
      <w:proofErr w:type="spellStart"/>
      <w:r>
        <w:t>Workout</w:t>
      </w:r>
      <w:proofErr w:type="spellEnd"/>
      <w:r>
        <w:t xml:space="preserve"> eine bestimmte Reihenfolge der Übungen vor. </w:t>
      </w:r>
    </w:p>
    <w:p w14:paraId="69DF3FB4"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Ein </w:t>
      </w:r>
      <w:proofErr w:type="spellStart"/>
      <w:r>
        <w:t>Workout</w:t>
      </w:r>
      <w:proofErr w:type="spellEnd"/>
      <w:r>
        <w:t xml:space="preserve"> besteht </w:t>
      </w:r>
      <w:proofErr w:type="gramStart"/>
      <w:r>
        <w:t>aus ?</w:t>
      </w:r>
      <w:proofErr w:type="gramEnd"/>
      <w:r>
        <w:t xml:space="preserve"> verpflichtende Übungen und ? optionalen Übungen</w:t>
      </w:r>
    </w:p>
    <w:p w14:paraId="349BDC38"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stellt dem Benutzer eine Reihe von optionalen Übungen dar, die er selbst aus einer Liste von vorgegebenen zusammenstellen kann. </w:t>
      </w:r>
    </w:p>
    <w:p w14:paraId="5A5C2589"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Ein </w:t>
      </w:r>
      <w:proofErr w:type="spellStart"/>
      <w:r>
        <w:t>Workout</w:t>
      </w:r>
      <w:proofErr w:type="spellEnd"/>
      <w:r>
        <w:t xml:space="preserve"> ist abgeschlossen, sobald der Benutzer alle verpflichtende Übungen als auch ein Teil der optionalen Übungen beendet hat. </w:t>
      </w:r>
    </w:p>
    <w:p w14:paraId="1C18E6C4"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Wird das angefangene </w:t>
      </w:r>
      <w:proofErr w:type="spellStart"/>
      <w:r>
        <w:t>Workout</w:t>
      </w:r>
      <w:proofErr w:type="spellEnd"/>
      <w:r>
        <w:t xml:space="preserve"> nach einem Tag nicht vollständig beendet, bekommt der Benutzer eine Benachrichtigung. </w:t>
      </w:r>
    </w:p>
    <w:p w14:paraId="0259B98F"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lastRenderedPageBreak/>
        <w:t xml:space="preserve">Übungen </w:t>
      </w:r>
    </w:p>
    <w:p w14:paraId="473059F2"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stellt dem Benutzer zu der jeweiligen Übung eine Anleitung bereit.</w:t>
      </w:r>
    </w:p>
    <w:p w14:paraId="24F77F32" w14:textId="77777777" w:rsidR="008B63CD" w:rsidRDefault="008B63CD" w:rsidP="00E93DA6">
      <w:pPr>
        <w:pStyle w:val="Listenabsatz"/>
        <w:numPr>
          <w:ilvl w:val="3"/>
          <w:numId w:val="4"/>
        </w:numPr>
        <w:suppressAutoHyphens/>
        <w:autoSpaceDN w:val="0"/>
        <w:spacing w:before="0" w:after="160" w:line="254" w:lineRule="auto"/>
        <w:contextualSpacing w:val="0"/>
        <w:jc w:val="left"/>
        <w:textAlignment w:val="baseline"/>
      </w:pPr>
      <w:r>
        <w:t xml:space="preserve">Die Anleitung besteht aus einem Video, einer Beschreibung in Textform und                        eine skizzierte Veranschaulichung der jeweiligen beanspruchten Muskelpartien. </w:t>
      </w:r>
    </w:p>
    <w:p w14:paraId="45D76952"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Die Übungen passen sich dem jeweiligen Level an, in dem der Benutzer sich befindet. </w:t>
      </w:r>
    </w:p>
    <w:p w14:paraId="73F0458E"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empfiehlt dem Benutzer zu der jeweiligen Übung eine genaue Anzahl an Sätzen, Wiederholungen, Häufigkeit und Dauer der Pause zu machen.</w:t>
      </w:r>
    </w:p>
    <w:p w14:paraId="63A93F76"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erfasst, wenn möglich, die erledigte Übungen und kennzeichnet sie. </w:t>
      </w:r>
    </w:p>
    <w:p w14:paraId="6EF47AD7"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Der Benutzer kann seine abgeschlossenen Übungen manuell </w:t>
      </w:r>
      <w:proofErr w:type="spellStart"/>
      <w:r>
        <w:t>makieren</w:t>
      </w:r>
      <w:proofErr w:type="spellEnd"/>
      <w:r>
        <w:t xml:space="preserve">. </w:t>
      </w:r>
    </w:p>
    <w:p w14:paraId="3419764E"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Dashboard</w:t>
      </w:r>
    </w:p>
    <w:p w14:paraId="4FDC4CE7"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w:t>
      </w:r>
      <w:commentRangeStart w:id="43"/>
      <w:r>
        <w:t>veranschaulicht</w:t>
      </w:r>
      <w:commentRangeEnd w:id="43"/>
      <w:r>
        <w:rPr>
          <w:rStyle w:val="Kommentarzeichen"/>
        </w:rPr>
        <w:commentReference w:id="43"/>
      </w:r>
      <w:r>
        <w:t xml:space="preserve"> kurz und prägnant von den ausgewählten Statistiken einen ausgewählten Parameter an. </w:t>
      </w:r>
    </w:p>
    <w:p w14:paraId="517F071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Jedes ausgewählte Ziel stellt das System einzeln dar. </w:t>
      </w:r>
    </w:p>
    <w:p w14:paraId="11400102"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zeigt zu jedem ausgewählten Ziel auf dem Dashboard den „Namen“ des ausgewählten Ziels, „Stand des Levels“, „Häufigkeit“ an. </w:t>
      </w:r>
    </w:p>
    <w:p w14:paraId="5F7362AC"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Statistiken </w:t>
      </w:r>
    </w:p>
    <w:p w14:paraId="689D3C1F"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stellt dem Benutzer eine Auswahl von Statistiken, um seinen Fortschritt in den Bereichen „Kalorienverbrennung“, „Route“, „Pulsmesser“, „Schritte“, „Gewicht“, „Brust-, Hüft-, Oberarm-, Taillen-, Oberschenkelumfang“ einzusehen. </w:t>
      </w:r>
    </w:p>
    <w:p w14:paraId="731850B8"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Die „Kalorienverbrennung“, „Route“, „Pulsmesser“ und „Schritte“ werden eigenständig vom System bzw. vom Trackinggerät erfasst und abgespeichert. </w:t>
      </w:r>
    </w:p>
    <w:p w14:paraId="06DD8C6C"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Bei „Gewicht“, „Brust-, Hüft-, Oberarm-, Taillen-, Oberschenkelumfang“ hat der Benutzer die Möglichkeit manuell seine Daten einzugeben.</w:t>
      </w:r>
    </w:p>
    <w:p w14:paraId="7C60BC29"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kann manuell seine angezeigten Diagramme auswählen und hinzufügen. </w:t>
      </w:r>
    </w:p>
    <w:p w14:paraId="261F6230"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Die Werte sind in unterschiedlichen Skalierungen im Zeitlauf </w:t>
      </w:r>
      <w:commentRangeStart w:id="44"/>
      <w:commentRangeStart w:id="45"/>
      <w:r>
        <w:t>darzustellen</w:t>
      </w:r>
      <w:commentRangeEnd w:id="44"/>
      <w:r w:rsidR="00B97F58">
        <w:rPr>
          <w:rStyle w:val="Kommentarzeichen"/>
          <w:rFonts w:ascii="Calibri" w:eastAsia="Calibri" w:hAnsi="Calibri"/>
          <w:lang w:eastAsia="en-US"/>
        </w:rPr>
        <w:commentReference w:id="44"/>
      </w:r>
      <w:commentRangeEnd w:id="45"/>
      <w:r w:rsidR="00B97F58">
        <w:rPr>
          <w:rStyle w:val="Kommentarzeichen"/>
          <w:rFonts w:ascii="Calibri" w:eastAsia="Calibri" w:hAnsi="Calibri"/>
          <w:lang w:eastAsia="en-US"/>
        </w:rPr>
        <w:commentReference w:id="45"/>
      </w:r>
      <w:r>
        <w:t xml:space="preserve">. </w:t>
      </w:r>
    </w:p>
    <w:p w14:paraId="1D06977E" w14:textId="77777777" w:rsidR="008B63CD" w:rsidRDefault="008B63CD" w:rsidP="008B63CD"/>
    <w:p w14:paraId="20EE7E43" w14:textId="77777777" w:rsidR="008B63CD" w:rsidRDefault="008B63CD" w:rsidP="00E93DA6">
      <w:pPr>
        <w:pStyle w:val="berschrift3"/>
        <w:keepLines/>
        <w:spacing w:before="40" w:after="0"/>
      </w:pPr>
      <w:bookmarkStart w:id="46" w:name="_Toc490142083"/>
      <w:bookmarkStart w:id="47" w:name="_Toc490941507"/>
      <w:r>
        <w:t>Nicht-funktionale Anforderungen</w:t>
      </w:r>
      <w:bookmarkEnd w:id="46"/>
      <w:bookmarkEnd w:id="47"/>
    </w:p>
    <w:p w14:paraId="786EA0BC" w14:textId="77777777" w:rsidR="008B63CD" w:rsidRDefault="008B63CD" w:rsidP="008B63CD">
      <w:r>
        <w:t>...</w:t>
      </w:r>
    </w:p>
    <w:p w14:paraId="471948AD" w14:textId="291C5A12" w:rsidR="008B63CD" w:rsidRDefault="008B63CD" w:rsidP="00E93DA6">
      <w:pPr>
        <w:pStyle w:val="berschrift3"/>
        <w:keepLines/>
        <w:spacing w:before="40" w:after="0"/>
      </w:pPr>
      <w:bookmarkStart w:id="48" w:name="_Toc490142084"/>
      <w:bookmarkStart w:id="49" w:name="_Toc490941508"/>
      <w:r>
        <w:lastRenderedPageBreak/>
        <w:t xml:space="preserve">Data </w:t>
      </w:r>
      <w:proofErr w:type="spellStart"/>
      <w:r>
        <w:t>Dictionary</w:t>
      </w:r>
      <w:bookmarkEnd w:id="48"/>
      <w:bookmarkEnd w:id="49"/>
      <w:proofErr w:type="spellEnd"/>
    </w:p>
    <w:p w14:paraId="1DE88302" w14:textId="77777777" w:rsidR="00087493" w:rsidRDefault="00087493" w:rsidP="00087493">
      <w:r>
        <w:t>In der Softwareentwicklung sind verständliche, verlässliche, überprüfbare und letztendlich korrekte Daten von höchster Wichtigkeit. Nur wenn die relevanten Daten einer Domäne auf angemessene Weise in digitaler Form abgebildet werden können, ist die korrekte Funktionsweise technischer Informationssysteme möglich.</w:t>
      </w:r>
    </w:p>
    <w:p w14:paraId="7BF69D45" w14:textId="77777777" w:rsidR="00087493" w:rsidRDefault="00087493" w:rsidP="00087493">
      <w:r>
        <w:t xml:space="preserve">Da die relevanten Daten stark von der jeweiligen Domäne des Informationssystems abhängen und damit jede Domäne Besonderheiten mit sich bringt, ist der Einsatz eines Hilfsmittels zur strukturierten Erfassung der relevanten Daten ratsam. Ein mögliches Hilfsmittel für die strukturierte Erfassung dieser Daten ist ein sogenanntes </w:t>
      </w:r>
      <w:r w:rsidRPr="00561462">
        <w:rPr>
          <w:rStyle w:val="Hervorhebung"/>
        </w:rPr>
        <w:t xml:space="preserve">Data </w:t>
      </w:r>
      <w:proofErr w:type="spellStart"/>
      <w:r w:rsidRPr="00561462">
        <w:rPr>
          <w:rStyle w:val="Hervorhebung"/>
        </w:rPr>
        <w:t>Dictionary</w:t>
      </w:r>
      <w:proofErr w:type="spellEnd"/>
      <w:r w:rsidRPr="00561462">
        <w:t xml:space="preserve">. </w:t>
      </w:r>
      <w:r>
        <w:t xml:space="preserve">Darunter versteht man ein Dokument, welches Metadaten, also Daten über Daten enthält. Es liefert Definitionen für alle relevanten Begriffe des Informationssystems und weist damit Ähnlichkeiten mit einem Wörterbuch auf. Im Gegensatz zu einem klassischen Wörterbuch, welches mitunter für ein und denselben Begriff mehrere Definitionen erlaubt, umfasst das Data </w:t>
      </w:r>
      <w:proofErr w:type="spellStart"/>
      <w:r>
        <w:t>Dictionary</w:t>
      </w:r>
      <w:proofErr w:type="spellEnd"/>
      <w:r>
        <w:t xml:space="preserve"> für jeden Begriff genau eine Definition. Mithilfe dieser einheitlichen Definition können Missverständnisse bei der Kommunikation zwischen verschiedenen Stakeholdern vorgebeugt werden.</w:t>
      </w:r>
    </w:p>
    <w:p w14:paraId="3EFC4D16" w14:textId="77777777" w:rsidR="00087493" w:rsidRDefault="00087493" w:rsidP="00087493">
      <w:r>
        <w:t xml:space="preserve">Für die Konzeptionierung der Fitness-App </w:t>
      </w:r>
      <w:proofErr w:type="spellStart"/>
      <w:r>
        <w:t>PersonalFit</w:t>
      </w:r>
      <w:proofErr w:type="spellEnd"/>
      <w:r>
        <w:t xml:space="preserve"> hat sich nach wenigen Meetings gezeigt, dass die präzise Verwendung bestimmter Begrifflichkeiten für eine erfolgreiche interne sowie externe Kommunikation zwingend nötig ist. Das Data </w:t>
      </w:r>
      <w:proofErr w:type="spellStart"/>
      <w:r>
        <w:t>Dictionary</w:t>
      </w:r>
      <w:proofErr w:type="spellEnd"/>
      <w:r>
        <w:t xml:space="preserve">, welches in </w:t>
      </w:r>
      <w:r>
        <w:fldChar w:fldCharType="begin"/>
      </w:r>
      <w:r>
        <w:instrText xml:space="preserve"> REF _Ref490750308 \h </w:instrText>
      </w:r>
      <w:r>
        <w:fldChar w:fldCharType="separate"/>
      </w:r>
      <w:r>
        <w:t xml:space="preserve">Tabelle </w:t>
      </w:r>
      <w:r>
        <w:rPr>
          <w:noProof/>
        </w:rPr>
        <w:t>1</w:t>
      </w:r>
      <w:r>
        <w:fldChar w:fldCharType="end"/>
      </w:r>
      <w:r>
        <w:t xml:space="preserve"> abgebildet ist, wurde im Laufe des Projekts stetig erweitert, da auch der für die Konzeptionierung benötigte Wortschatz im Laufe des Projekts gewachsen ist. Das Data </w:t>
      </w:r>
      <w:proofErr w:type="spellStart"/>
      <w:r>
        <w:t>Dictionary</w:t>
      </w:r>
      <w:proofErr w:type="spellEnd"/>
      <w:r>
        <w:t xml:space="preserve"> wurde in Anlehnung an die ISO/IEC 11179-4 Norm erstellt. Zusätzlich zu der Definition, findet sich für den jeweiligen Begriff außerdem ein vorgeschlagener Datentyp (siehe dafür auch </w:t>
      </w:r>
      <w:r>
        <w:fldChar w:fldCharType="begin"/>
      </w:r>
      <w:r>
        <w:instrText xml:space="preserve"> REF _Ref490858207 \h </w:instrText>
      </w:r>
      <w:r>
        <w:fldChar w:fldCharType="separate"/>
      </w:r>
      <w:r>
        <w:t xml:space="preserve">Abbildung </w:t>
      </w:r>
      <w:r>
        <w:rPr>
          <w:noProof/>
        </w:rPr>
        <w:t>3</w:t>
      </w:r>
      <w:r>
        <w:fldChar w:fldCharType="end"/>
      </w:r>
      <w:r>
        <w:t>) und eine mögliche, beispielhafte Ausprägung des Begriffs.</w:t>
      </w:r>
    </w:p>
    <w:p w14:paraId="702629EB" w14:textId="77777777" w:rsidR="00087493" w:rsidRDefault="00087493" w:rsidP="00087493">
      <w:r>
        <w:t xml:space="preserve">Im Folgenden werden die Einträge des in diesem Abschnitt abgebildeten Data </w:t>
      </w:r>
      <w:proofErr w:type="spellStart"/>
      <w:r>
        <w:t>Dictionary</w:t>
      </w:r>
      <w:proofErr w:type="spellEnd"/>
      <w:r>
        <w:t xml:space="preserve"> detailliert beschrieben.</w:t>
      </w:r>
    </w:p>
    <w:p w14:paraId="3FB83E27" w14:textId="70D527A9" w:rsidR="00087493" w:rsidRDefault="00087493" w:rsidP="00087493"/>
    <w:p w14:paraId="3C5F6007" w14:textId="5CC112BE" w:rsidR="00087493" w:rsidRDefault="00087493" w:rsidP="00087493"/>
    <w:p w14:paraId="75F8F1B1" w14:textId="3A328C8C" w:rsidR="00087493" w:rsidRDefault="00087493" w:rsidP="00087493"/>
    <w:p w14:paraId="4046ABAE" w14:textId="76778BD9" w:rsidR="00087493" w:rsidRDefault="00087493" w:rsidP="00087493"/>
    <w:p w14:paraId="633CF532" w14:textId="17EDF204" w:rsidR="00087493" w:rsidRDefault="00087493" w:rsidP="00087493"/>
    <w:p w14:paraId="1E6A319D" w14:textId="5E8CA219" w:rsidR="00087493" w:rsidRDefault="00087493" w:rsidP="00087493"/>
    <w:p w14:paraId="54337159" w14:textId="548A17C1" w:rsidR="00087493" w:rsidRDefault="00087493" w:rsidP="00087493"/>
    <w:p w14:paraId="50BE36C1" w14:textId="77777777" w:rsidR="00087493" w:rsidRPr="00087493" w:rsidRDefault="00087493" w:rsidP="00087493"/>
    <w:p w14:paraId="300602C5" w14:textId="77777777" w:rsidR="00E23A21" w:rsidRDefault="00E23A21" w:rsidP="00E23A21">
      <w:pPr>
        <w:pStyle w:val="Beschriftung"/>
        <w:keepNext/>
      </w:pPr>
      <w:bookmarkStart w:id="50" w:name="_Toc490941435"/>
      <w:bookmarkStart w:id="51" w:name="_Ref490941618"/>
      <w:r>
        <w:t xml:space="preserve">Tabelle </w:t>
      </w:r>
      <w:fldSimple w:instr=" SEQ Tabelle \* ARABIC ">
        <w:r>
          <w:rPr>
            <w:noProof/>
          </w:rPr>
          <w:t>1</w:t>
        </w:r>
      </w:fldSimple>
      <w:r>
        <w:t xml:space="preserve">: Data </w:t>
      </w:r>
      <w:proofErr w:type="spellStart"/>
      <w:r>
        <w:t>Dictionary</w:t>
      </w:r>
      <w:bookmarkEnd w:id="50"/>
      <w:bookmarkEnd w:id="51"/>
      <w:proofErr w:type="spellEnd"/>
    </w:p>
    <w:tbl>
      <w:tblPr>
        <w:tblStyle w:val="Rastertabelle5dunkel"/>
        <w:tblW w:w="0" w:type="auto"/>
        <w:tblLook w:val="0420" w:firstRow="1" w:lastRow="0" w:firstColumn="0" w:lastColumn="0" w:noHBand="0" w:noVBand="1"/>
      </w:tblPr>
      <w:tblGrid>
        <w:gridCol w:w="2015"/>
        <w:gridCol w:w="1388"/>
        <w:gridCol w:w="3148"/>
        <w:gridCol w:w="1659"/>
      </w:tblGrid>
      <w:tr w:rsidR="009C399B" w14:paraId="5317A2C2" w14:textId="77777777" w:rsidTr="009C399B">
        <w:trPr>
          <w:cnfStyle w:val="100000000000" w:firstRow="1" w:lastRow="0" w:firstColumn="0" w:lastColumn="0" w:oddVBand="0" w:evenVBand="0" w:oddHBand="0" w:evenHBand="0" w:firstRowFirstColumn="0" w:firstRowLastColumn="0" w:lastRowFirstColumn="0" w:lastRowLastColumn="0"/>
          <w:trHeight w:val="300"/>
        </w:trPr>
        <w:tc>
          <w:tcPr>
            <w:tcW w:w="0" w:type="auto"/>
            <w:noWrap/>
            <w:hideMark/>
          </w:tcPr>
          <w:p w14:paraId="71A504F3" w14:textId="77777777" w:rsidR="0019514C" w:rsidRPr="009C399B" w:rsidRDefault="0019514C" w:rsidP="00B97F58">
            <w:pPr>
              <w:rPr>
                <w:rFonts w:ascii="Calibri" w:eastAsia="Times New Roman" w:hAnsi="Calibri"/>
                <w:color w:val="000000"/>
                <w:sz w:val="22"/>
                <w:szCs w:val="22"/>
              </w:rPr>
            </w:pPr>
            <w:r w:rsidRPr="009C399B">
              <w:rPr>
                <w:rFonts w:ascii="Calibri" w:eastAsia="Times New Roman" w:hAnsi="Calibri"/>
                <w:bCs w:val="0"/>
                <w:color w:val="000000"/>
                <w:sz w:val="22"/>
                <w:szCs w:val="22"/>
              </w:rPr>
              <w:t>Begriff</w:t>
            </w:r>
          </w:p>
        </w:tc>
        <w:tc>
          <w:tcPr>
            <w:tcW w:w="0" w:type="auto"/>
            <w:noWrap/>
            <w:hideMark/>
          </w:tcPr>
          <w:p w14:paraId="62BBBFC2" w14:textId="77777777" w:rsidR="0019514C" w:rsidRPr="009C399B" w:rsidRDefault="0019514C" w:rsidP="00B97F58">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Datentyp</w:t>
            </w:r>
          </w:p>
        </w:tc>
        <w:tc>
          <w:tcPr>
            <w:tcW w:w="0" w:type="auto"/>
            <w:hideMark/>
          </w:tcPr>
          <w:p w14:paraId="57B85B74" w14:textId="77777777" w:rsidR="0019514C" w:rsidRPr="009C399B" w:rsidRDefault="0019514C" w:rsidP="00B97F58">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Beschreibung</w:t>
            </w:r>
          </w:p>
        </w:tc>
        <w:tc>
          <w:tcPr>
            <w:tcW w:w="0" w:type="auto"/>
            <w:noWrap/>
            <w:hideMark/>
          </w:tcPr>
          <w:p w14:paraId="56995325" w14:textId="77777777" w:rsidR="0019514C" w:rsidRPr="009C399B" w:rsidRDefault="0019514C" w:rsidP="00B97F58">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Beispiel</w:t>
            </w:r>
          </w:p>
        </w:tc>
      </w:tr>
      <w:tr w:rsidR="009C399B" w14:paraId="0DF41B99" w14:textId="77777777" w:rsidTr="009C399B">
        <w:trPr>
          <w:cnfStyle w:val="000000100000" w:firstRow="0" w:lastRow="0" w:firstColumn="0" w:lastColumn="0" w:oddVBand="0" w:evenVBand="0" w:oddHBand="1" w:evenHBand="0" w:firstRowFirstColumn="0" w:firstRowLastColumn="0" w:lastRowFirstColumn="0" w:lastRowLastColumn="0"/>
          <w:trHeight w:val="1800"/>
        </w:trPr>
        <w:tc>
          <w:tcPr>
            <w:tcW w:w="0" w:type="auto"/>
            <w:noWrap/>
            <w:hideMark/>
          </w:tcPr>
          <w:p w14:paraId="4CCBD108" w14:textId="77777777" w:rsidR="0019514C" w:rsidRDefault="0019514C" w:rsidP="00B97F58">
            <w:pPr>
              <w:rPr>
                <w:rFonts w:ascii="Calibri" w:eastAsia="Times New Roman" w:hAnsi="Calibri"/>
                <w:color w:val="000000"/>
                <w:sz w:val="22"/>
                <w:szCs w:val="22"/>
              </w:rPr>
            </w:pPr>
            <w:proofErr w:type="spellStart"/>
            <w:r>
              <w:rPr>
                <w:rFonts w:ascii="Calibri" w:eastAsia="Times New Roman" w:hAnsi="Calibri"/>
                <w:color w:val="000000"/>
                <w:sz w:val="22"/>
                <w:szCs w:val="22"/>
              </w:rPr>
              <w:t>Workout</w:t>
            </w:r>
            <w:proofErr w:type="spellEnd"/>
          </w:p>
        </w:tc>
        <w:tc>
          <w:tcPr>
            <w:tcW w:w="0" w:type="auto"/>
            <w:noWrap/>
            <w:hideMark/>
          </w:tcPr>
          <w:p w14:paraId="421EF09B" w14:textId="77777777" w:rsidR="0019514C" w:rsidRDefault="0019514C" w:rsidP="00B97F58">
            <w:pPr>
              <w:rPr>
                <w:rFonts w:ascii="Calibri" w:eastAsia="Times New Roman" w:hAnsi="Calibri"/>
                <w:color w:val="000000"/>
                <w:sz w:val="22"/>
                <w:szCs w:val="22"/>
              </w:rPr>
            </w:pPr>
            <w:proofErr w:type="gramStart"/>
            <w:r>
              <w:rPr>
                <w:rFonts w:ascii="Calibri" w:eastAsia="Times New Roman" w:hAnsi="Calibri"/>
                <w:color w:val="000000"/>
                <w:sz w:val="22"/>
                <w:szCs w:val="22"/>
              </w:rPr>
              <w:t>Übung[</w:t>
            </w:r>
            <w:proofErr w:type="gramEnd"/>
            <w:r>
              <w:rPr>
                <w:rFonts w:ascii="Calibri" w:eastAsia="Times New Roman" w:hAnsi="Calibri"/>
                <w:color w:val="000000"/>
                <w:sz w:val="22"/>
                <w:szCs w:val="22"/>
              </w:rPr>
              <w:t>1…n]</w:t>
            </w:r>
          </w:p>
        </w:tc>
        <w:tc>
          <w:tcPr>
            <w:tcW w:w="0" w:type="auto"/>
            <w:hideMark/>
          </w:tcPr>
          <w:p w14:paraId="380135D6"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 xml:space="preserve">Ein </w:t>
            </w:r>
            <w:proofErr w:type="spellStart"/>
            <w:r>
              <w:rPr>
                <w:rFonts w:ascii="Calibri" w:eastAsia="Times New Roman" w:hAnsi="Calibri"/>
                <w:color w:val="000000"/>
                <w:sz w:val="22"/>
                <w:szCs w:val="22"/>
              </w:rPr>
              <w:t>Workout</w:t>
            </w:r>
            <w:proofErr w:type="spellEnd"/>
            <w:r>
              <w:rPr>
                <w:rFonts w:ascii="Calibri" w:eastAsia="Times New Roman" w:hAnsi="Calibri"/>
                <w:color w:val="000000"/>
                <w:sz w:val="22"/>
                <w:szCs w:val="22"/>
              </w:rPr>
              <w:t xml:space="preserve"> besteht aus mindestens 2 verpflichtenden und mindestens einer optionalen Übung. Nach Erfüllen aller nötigen Übungen des </w:t>
            </w:r>
            <w:proofErr w:type="spellStart"/>
            <w:r>
              <w:rPr>
                <w:rFonts w:ascii="Calibri" w:eastAsia="Times New Roman" w:hAnsi="Calibri"/>
                <w:color w:val="000000"/>
                <w:sz w:val="22"/>
                <w:szCs w:val="22"/>
              </w:rPr>
              <w:t>Workouts</w:t>
            </w:r>
            <w:proofErr w:type="spellEnd"/>
            <w:r>
              <w:rPr>
                <w:rFonts w:ascii="Calibri" w:eastAsia="Times New Roman" w:hAnsi="Calibri"/>
                <w:color w:val="000000"/>
                <w:sz w:val="22"/>
                <w:szCs w:val="22"/>
              </w:rPr>
              <w:t xml:space="preserve"> gilt dieses als abgeschlossen. Ein abgeschlossenes </w:t>
            </w:r>
            <w:proofErr w:type="spellStart"/>
            <w:r>
              <w:rPr>
                <w:rFonts w:ascii="Calibri" w:eastAsia="Times New Roman" w:hAnsi="Calibri"/>
                <w:color w:val="000000"/>
                <w:sz w:val="22"/>
                <w:szCs w:val="22"/>
              </w:rPr>
              <w:t>Workout</w:t>
            </w:r>
            <w:proofErr w:type="spellEnd"/>
            <w:r>
              <w:rPr>
                <w:rFonts w:ascii="Calibri" w:eastAsia="Times New Roman" w:hAnsi="Calibri"/>
                <w:color w:val="000000"/>
                <w:sz w:val="22"/>
                <w:szCs w:val="22"/>
              </w:rPr>
              <w:t xml:space="preserve"> trägt zum Fortschritt aller damit verbundenen Ziele bei. Ein </w:t>
            </w:r>
            <w:proofErr w:type="spellStart"/>
            <w:r>
              <w:rPr>
                <w:rFonts w:ascii="Calibri" w:eastAsia="Times New Roman" w:hAnsi="Calibri"/>
                <w:color w:val="000000"/>
                <w:sz w:val="22"/>
                <w:szCs w:val="22"/>
              </w:rPr>
              <w:t>Workout</w:t>
            </w:r>
            <w:proofErr w:type="spellEnd"/>
            <w:r>
              <w:rPr>
                <w:rFonts w:ascii="Calibri" w:eastAsia="Times New Roman" w:hAnsi="Calibri"/>
                <w:color w:val="000000"/>
                <w:sz w:val="22"/>
                <w:szCs w:val="22"/>
              </w:rPr>
              <w:t xml:space="preserve"> ist einem oder mehreren Zielen zugeordnet.</w:t>
            </w:r>
          </w:p>
        </w:tc>
        <w:tc>
          <w:tcPr>
            <w:tcW w:w="0" w:type="auto"/>
            <w:noWrap/>
            <w:hideMark/>
          </w:tcPr>
          <w:p w14:paraId="217B302E" w14:textId="77777777" w:rsidR="0019514C" w:rsidRDefault="0019514C" w:rsidP="00B97F58">
            <w:pPr>
              <w:rPr>
                <w:rFonts w:ascii="Calibri" w:eastAsia="Times New Roman" w:hAnsi="Calibri"/>
                <w:color w:val="000000"/>
                <w:sz w:val="22"/>
                <w:szCs w:val="22"/>
              </w:rPr>
            </w:pPr>
            <w:proofErr w:type="spellStart"/>
            <w:r>
              <w:rPr>
                <w:rFonts w:ascii="Calibri" w:eastAsia="Times New Roman" w:hAnsi="Calibri"/>
                <w:color w:val="000000"/>
                <w:sz w:val="22"/>
                <w:szCs w:val="22"/>
              </w:rPr>
              <w:t>Cardio-Workout</w:t>
            </w:r>
            <w:proofErr w:type="spellEnd"/>
          </w:p>
        </w:tc>
      </w:tr>
      <w:tr w:rsidR="009C399B" w14:paraId="7E607A35" w14:textId="77777777" w:rsidTr="009C399B">
        <w:trPr>
          <w:trHeight w:val="1200"/>
        </w:trPr>
        <w:tc>
          <w:tcPr>
            <w:tcW w:w="0" w:type="auto"/>
            <w:noWrap/>
            <w:hideMark/>
          </w:tcPr>
          <w:p w14:paraId="68D3699D"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Übung</w:t>
            </w:r>
          </w:p>
        </w:tc>
        <w:tc>
          <w:tcPr>
            <w:tcW w:w="0" w:type="auto"/>
            <w:noWrap/>
            <w:hideMark/>
          </w:tcPr>
          <w:p w14:paraId="11878C3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Übung</w:t>
            </w:r>
          </w:p>
        </w:tc>
        <w:tc>
          <w:tcPr>
            <w:tcW w:w="0" w:type="auto"/>
            <w:hideMark/>
          </w:tcPr>
          <w:p w14:paraId="181C090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Eine Übung besteht aus einer Beschreibung in Textform, einer Anleitung in Form eines Videos, einer grafischen Darstellung der beanspruchten Muskelpartien sowie Anzahl der vorgeschlagenen Sätze, Wiederholungen und Pausen.</w:t>
            </w:r>
          </w:p>
        </w:tc>
        <w:tc>
          <w:tcPr>
            <w:tcW w:w="0" w:type="auto"/>
            <w:noWrap/>
            <w:hideMark/>
          </w:tcPr>
          <w:p w14:paraId="06943276"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Liegestütz</w:t>
            </w:r>
          </w:p>
        </w:tc>
      </w:tr>
      <w:tr w:rsidR="009C399B" w14:paraId="0EF3431E" w14:textId="77777777" w:rsidTr="009C399B">
        <w:trPr>
          <w:cnfStyle w:val="000000100000" w:firstRow="0" w:lastRow="0" w:firstColumn="0" w:lastColumn="0" w:oddVBand="0" w:evenVBand="0" w:oddHBand="1" w:evenHBand="0" w:firstRowFirstColumn="0" w:firstRowLastColumn="0" w:lastRowFirstColumn="0" w:lastRowLastColumn="0"/>
          <w:trHeight w:val="1500"/>
        </w:trPr>
        <w:tc>
          <w:tcPr>
            <w:tcW w:w="0" w:type="auto"/>
            <w:noWrap/>
            <w:hideMark/>
          </w:tcPr>
          <w:p w14:paraId="563D3CF0"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Ziel</w:t>
            </w:r>
          </w:p>
        </w:tc>
        <w:tc>
          <w:tcPr>
            <w:tcW w:w="0" w:type="auto"/>
            <w:noWrap/>
            <w:hideMark/>
          </w:tcPr>
          <w:p w14:paraId="06579C6E"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Ziel</w:t>
            </w:r>
          </w:p>
        </w:tc>
        <w:tc>
          <w:tcPr>
            <w:tcW w:w="0" w:type="auto"/>
            <w:hideMark/>
          </w:tcPr>
          <w:p w14:paraId="6A18E83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 xml:space="preserve">Es existieren fünf </w:t>
            </w:r>
            <w:proofErr w:type="spellStart"/>
            <w:r>
              <w:rPr>
                <w:rFonts w:ascii="Calibri" w:eastAsia="Times New Roman" w:hAnsi="Calibri"/>
                <w:color w:val="000000"/>
                <w:sz w:val="22"/>
                <w:szCs w:val="22"/>
              </w:rPr>
              <w:t>veschiedene</w:t>
            </w:r>
            <w:proofErr w:type="spellEnd"/>
            <w:r>
              <w:rPr>
                <w:rFonts w:ascii="Calibri" w:eastAsia="Times New Roman" w:hAnsi="Calibri"/>
                <w:color w:val="000000"/>
                <w:sz w:val="22"/>
                <w:szCs w:val="22"/>
              </w:rPr>
              <w:t xml:space="preserve"> Ziele: "Fokus", "Kraft", "Balance", "Stress" und "Straffen". Der Benutzer wählt bei der Einrichtung der </w:t>
            </w:r>
            <w:proofErr w:type="spellStart"/>
            <w:r>
              <w:rPr>
                <w:rFonts w:ascii="Calibri" w:eastAsia="Times New Roman" w:hAnsi="Calibri"/>
                <w:color w:val="000000"/>
                <w:sz w:val="22"/>
                <w:szCs w:val="22"/>
              </w:rPr>
              <w:t>PersonalFit</w:t>
            </w:r>
            <w:proofErr w:type="spellEnd"/>
            <w:r>
              <w:rPr>
                <w:rFonts w:ascii="Calibri" w:eastAsia="Times New Roman" w:hAnsi="Calibri"/>
                <w:color w:val="000000"/>
                <w:sz w:val="22"/>
                <w:szCs w:val="22"/>
              </w:rPr>
              <w:t xml:space="preserve">-App mindestens eines der Ziele aus. </w:t>
            </w:r>
            <w:r>
              <w:rPr>
                <w:rFonts w:ascii="Calibri" w:eastAsia="Times New Roman" w:hAnsi="Calibri"/>
                <w:color w:val="000000"/>
                <w:sz w:val="22"/>
                <w:szCs w:val="22"/>
              </w:rPr>
              <w:lastRenderedPageBreak/>
              <w:t xml:space="preserve">Ihm stehen im Anschluss </w:t>
            </w:r>
            <w:proofErr w:type="spellStart"/>
            <w:r>
              <w:rPr>
                <w:rFonts w:ascii="Calibri" w:eastAsia="Times New Roman" w:hAnsi="Calibri"/>
                <w:color w:val="000000"/>
                <w:sz w:val="22"/>
                <w:szCs w:val="22"/>
              </w:rPr>
              <w:t>Workouts</w:t>
            </w:r>
            <w:proofErr w:type="spellEnd"/>
            <w:r>
              <w:rPr>
                <w:rFonts w:ascii="Calibri" w:eastAsia="Times New Roman" w:hAnsi="Calibri"/>
                <w:color w:val="000000"/>
                <w:sz w:val="22"/>
                <w:szCs w:val="22"/>
              </w:rPr>
              <w:t xml:space="preserve"> zu allen ausgewählten Zielen zur Verfügung.</w:t>
            </w:r>
          </w:p>
        </w:tc>
        <w:tc>
          <w:tcPr>
            <w:tcW w:w="0" w:type="auto"/>
            <w:noWrap/>
            <w:hideMark/>
          </w:tcPr>
          <w:p w14:paraId="5892B33E"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lastRenderedPageBreak/>
              <w:t>Fokus</w:t>
            </w:r>
          </w:p>
        </w:tc>
      </w:tr>
      <w:tr w:rsidR="009C399B" w14:paraId="052A3F73" w14:textId="77777777" w:rsidTr="009C399B">
        <w:trPr>
          <w:trHeight w:val="1500"/>
        </w:trPr>
        <w:tc>
          <w:tcPr>
            <w:tcW w:w="0" w:type="auto"/>
            <w:noWrap/>
            <w:hideMark/>
          </w:tcPr>
          <w:p w14:paraId="25629776"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lastRenderedPageBreak/>
              <w:t>Altersspanne</w:t>
            </w:r>
          </w:p>
        </w:tc>
        <w:tc>
          <w:tcPr>
            <w:tcW w:w="0" w:type="auto"/>
            <w:noWrap/>
            <w:hideMark/>
          </w:tcPr>
          <w:p w14:paraId="5259613C"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Altersspanne</w:t>
            </w:r>
          </w:p>
        </w:tc>
        <w:tc>
          <w:tcPr>
            <w:tcW w:w="0" w:type="auto"/>
            <w:hideMark/>
          </w:tcPr>
          <w:p w14:paraId="49F40CB1"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Der Benutzer gibt nicht sein konkretes Alter oder seinen Geburtstag an, sondern wählt die seinem Alter entsprechende Altersspanne aus. Dabei gibt es vier verschiedene Ausprägungen: "bis 29", "30-44", "45-64" und "über 65".</w:t>
            </w:r>
          </w:p>
        </w:tc>
        <w:tc>
          <w:tcPr>
            <w:tcW w:w="0" w:type="auto"/>
            <w:noWrap/>
            <w:hideMark/>
          </w:tcPr>
          <w:p w14:paraId="3297D099"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30-44</w:t>
            </w:r>
          </w:p>
        </w:tc>
      </w:tr>
      <w:tr w:rsidR="009C399B" w14:paraId="155691EF" w14:textId="77777777" w:rsidTr="009C399B">
        <w:trPr>
          <w:cnfStyle w:val="000000100000" w:firstRow="0" w:lastRow="0" w:firstColumn="0" w:lastColumn="0" w:oddVBand="0" w:evenVBand="0" w:oddHBand="1" w:evenHBand="0" w:firstRowFirstColumn="0" w:firstRowLastColumn="0" w:lastRowFirstColumn="0" w:lastRowLastColumn="0"/>
          <w:trHeight w:val="1500"/>
        </w:trPr>
        <w:tc>
          <w:tcPr>
            <w:tcW w:w="0" w:type="auto"/>
            <w:noWrap/>
            <w:hideMark/>
          </w:tcPr>
          <w:p w14:paraId="40D0C54A"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(Trainings)</w:t>
            </w:r>
            <w:proofErr w:type="spellStart"/>
            <w:r>
              <w:rPr>
                <w:rFonts w:ascii="Calibri" w:eastAsia="Times New Roman" w:hAnsi="Calibri"/>
                <w:color w:val="000000"/>
                <w:sz w:val="22"/>
                <w:szCs w:val="22"/>
              </w:rPr>
              <w:t>intensität</w:t>
            </w:r>
            <w:proofErr w:type="spellEnd"/>
          </w:p>
        </w:tc>
        <w:tc>
          <w:tcPr>
            <w:tcW w:w="0" w:type="auto"/>
            <w:noWrap/>
            <w:hideMark/>
          </w:tcPr>
          <w:p w14:paraId="242D8FA9"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Integer</w:t>
            </w:r>
          </w:p>
        </w:tc>
        <w:tc>
          <w:tcPr>
            <w:tcW w:w="0" w:type="auto"/>
            <w:hideMark/>
          </w:tcPr>
          <w:p w14:paraId="02ED0FD4"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 xml:space="preserve">Bei der Einrichtung gibt der Benutzer die gewünschte </w:t>
            </w:r>
            <w:proofErr w:type="spellStart"/>
            <w:r>
              <w:rPr>
                <w:rFonts w:ascii="Calibri" w:eastAsia="Times New Roman" w:hAnsi="Calibri"/>
                <w:color w:val="000000"/>
                <w:sz w:val="22"/>
                <w:szCs w:val="22"/>
              </w:rPr>
              <w:t>Trainginsintensität</w:t>
            </w:r>
            <w:proofErr w:type="spellEnd"/>
            <w:r>
              <w:rPr>
                <w:rFonts w:ascii="Calibri" w:eastAsia="Times New Roman" w:hAnsi="Calibri"/>
                <w:color w:val="000000"/>
                <w:sz w:val="22"/>
                <w:szCs w:val="22"/>
              </w:rPr>
              <w:t xml:space="preserve"> an. Die Intensität reicht von 1 (niedrigste Intensität) bis 5 (höchste Intensität) und wird bei der empfohlenen Anzahl der Wiederholungen und Sätze aller </w:t>
            </w:r>
            <w:proofErr w:type="spellStart"/>
            <w:r>
              <w:rPr>
                <w:rFonts w:ascii="Calibri" w:eastAsia="Times New Roman" w:hAnsi="Calibri"/>
                <w:color w:val="000000"/>
                <w:sz w:val="22"/>
                <w:szCs w:val="22"/>
              </w:rPr>
              <w:t>Workouts</w:t>
            </w:r>
            <w:proofErr w:type="spellEnd"/>
            <w:r>
              <w:rPr>
                <w:rFonts w:ascii="Calibri" w:eastAsia="Times New Roman" w:hAnsi="Calibri"/>
                <w:color w:val="000000"/>
                <w:sz w:val="22"/>
                <w:szCs w:val="22"/>
              </w:rPr>
              <w:t xml:space="preserve"> berücksichtigt.</w:t>
            </w:r>
          </w:p>
        </w:tc>
        <w:tc>
          <w:tcPr>
            <w:tcW w:w="0" w:type="auto"/>
            <w:noWrap/>
            <w:hideMark/>
          </w:tcPr>
          <w:p w14:paraId="5B84EBCA"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3</w:t>
            </w:r>
          </w:p>
        </w:tc>
      </w:tr>
      <w:tr w:rsidR="009C399B" w14:paraId="3ACFAE73" w14:textId="77777777" w:rsidTr="009C399B">
        <w:trPr>
          <w:trHeight w:val="2400"/>
        </w:trPr>
        <w:tc>
          <w:tcPr>
            <w:tcW w:w="0" w:type="auto"/>
            <w:noWrap/>
            <w:hideMark/>
          </w:tcPr>
          <w:p w14:paraId="3529375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Level</w:t>
            </w:r>
          </w:p>
        </w:tc>
        <w:tc>
          <w:tcPr>
            <w:tcW w:w="0" w:type="auto"/>
            <w:noWrap/>
            <w:hideMark/>
          </w:tcPr>
          <w:p w14:paraId="093DFE2C"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Integer</w:t>
            </w:r>
          </w:p>
        </w:tc>
        <w:tc>
          <w:tcPr>
            <w:tcW w:w="0" w:type="auto"/>
            <w:hideMark/>
          </w:tcPr>
          <w:p w14:paraId="2A4C9C7A"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 xml:space="preserve">Der Benutzer hat für jedes bei der Einrichtung ausgewählte Ziel ein Level, welches seinen Fortschritt für das jeweilige Ziel angibt. Mit dem erfolgreichen abschließen von </w:t>
            </w:r>
            <w:proofErr w:type="spellStart"/>
            <w:r>
              <w:rPr>
                <w:rFonts w:ascii="Calibri" w:eastAsia="Times New Roman" w:hAnsi="Calibri"/>
                <w:color w:val="000000"/>
                <w:sz w:val="22"/>
                <w:szCs w:val="22"/>
              </w:rPr>
              <w:t>Workouts</w:t>
            </w:r>
            <w:proofErr w:type="spellEnd"/>
            <w:r>
              <w:rPr>
                <w:rFonts w:ascii="Calibri" w:eastAsia="Times New Roman" w:hAnsi="Calibri"/>
                <w:color w:val="000000"/>
                <w:sz w:val="22"/>
                <w:szCs w:val="22"/>
              </w:rPr>
              <w:t xml:space="preserve"> steigt das Level aller mit dem </w:t>
            </w:r>
            <w:proofErr w:type="spellStart"/>
            <w:r>
              <w:rPr>
                <w:rFonts w:ascii="Calibri" w:eastAsia="Times New Roman" w:hAnsi="Calibri"/>
                <w:color w:val="000000"/>
                <w:sz w:val="22"/>
                <w:szCs w:val="22"/>
              </w:rPr>
              <w:t>Workout</w:t>
            </w:r>
            <w:proofErr w:type="spellEnd"/>
            <w:r>
              <w:rPr>
                <w:rFonts w:ascii="Calibri" w:eastAsia="Times New Roman" w:hAnsi="Calibri"/>
                <w:color w:val="000000"/>
                <w:sz w:val="22"/>
                <w:szCs w:val="22"/>
              </w:rPr>
              <w:t xml:space="preserve"> verbundenen Ziele. Der Benutzer befindet sich zunächst auf Level 1; eine maximale Begrenzung gibt es nicht. Mit zunehmendem </w:t>
            </w:r>
            <w:r>
              <w:rPr>
                <w:rFonts w:ascii="Calibri" w:eastAsia="Times New Roman" w:hAnsi="Calibri"/>
                <w:color w:val="000000"/>
                <w:sz w:val="22"/>
                <w:szCs w:val="22"/>
              </w:rPr>
              <w:lastRenderedPageBreak/>
              <w:t>Level werden dem Benutzer zusätzliche verpflichtende sowie optionale Übungen angeboten.</w:t>
            </w:r>
          </w:p>
        </w:tc>
        <w:tc>
          <w:tcPr>
            <w:tcW w:w="0" w:type="auto"/>
            <w:noWrap/>
            <w:hideMark/>
          </w:tcPr>
          <w:p w14:paraId="581BBA87"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lastRenderedPageBreak/>
              <w:t>42</w:t>
            </w:r>
          </w:p>
        </w:tc>
      </w:tr>
    </w:tbl>
    <w:p w14:paraId="798391DD" w14:textId="77777777" w:rsidR="0095535F" w:rsidRDefault="0095535F" w:rsidP="0095535F">
      <w:pPr>
        <w:rPr>
          <w:rStyle w:val="Fett"/>
        </w:rPr>
      </w:pPr>
    </w:p>
    <w:p w14:paraId="0DDE455A" w14:textId="56EA6723" w:rsidR="0095535F" w:rsidRPr="007935D6" w:rsidRDefault="0095535F" w:rsidP="0095535F">
      <w:pPr>
        <w:rPr>
          <w:rStyle w:val="Fett"/>
        </w:rPr>
      </w:pPr>
      <w:proofErr w:type="spellStart"/>
      <w:r w:rsidRPr="007935D6">
        <w:rPr>
          <w:rStyle w:val="Fett"/>
        </w:rPr>
        <w:t>Workout</w:t>
      </w:r>
      <w:proofErr w:type="spellEnd"/>
    </w:p>
    <w:p w14:paraId="23173BDA" w14:textId="77777777" w:rsidR="0095535F" w:rsidRDefault="0095535F" w:rsidP="0095535F">
      <w:r>
        <w:t>Die ersten beiden Begriffe „</w:t>
      </w:r>
      <w:proofErr w:type="spellStart"/>
      <w:r>
        <w:t>Workout</w:t>
      </w:r>
      <w:proofErr w:type="spellEnd"/>
      <w:r>
        <w:t xml:space="preserve">“ und „Übung“ des Data </w:t>
      </w:r>
      <w:proofErr w:type="spellStart"/>
      <w:r>
        <w:t>Dictionary</w:t>
      </w:r>
      <w:proofErr w:type="spellEnd"/>
      <w:r>
        <w:t xml:space="preserve"> in </w:t>
      </w:r>
      <w:r>
        <w:fldChar w:fldCharType="begin"/>
      </w:r>
      <w:r>
        <w:instrText xml:space="preserve"> REF _Ref490750308 \h </w:instrText>
      </w:r>
      <w:r>
        <w:fldChar w:fldCharType="separate"/>
      </w:r>
      <w:r>
        <w:t xml:space="preserve">Tabelle </w:t>
      </w:r>
      <w:r>
        <w:rPr>
          <w:noProof/>
        </w:rPr>
        <w:t>1</w:t>
      </w:r>
      <w:r>
        <w:fldChar w:fldCharType="end"/>
      </w:r>
      <w:r>
        <w:t xml:space="preserve"> stehen in engem Zusammenhang zueinander, denn ein </w:t>
      </w:r>
      <w:proofErr w:type="spellStart"/>
      <w:r>
        <w:t>Workout</w:t>
      </w:r>
      <w:proofErr w:type="spellEnd"/>
      <w:r>
        <w:t xml:space="preserve"> ist im Grunde genommen eine Menge von Übungen. Ein </w:t>
      </w:r>
      <w:proofErr w:type="spellStart"/>
      <w:r>
        <w:t>Workout</w:t>
      </w:r>
      <w:proofErr w:type="spellEnd"/>
      <w:r>
        <w:t xml:space="preserve"> besteht dabei aus mindestens zwei </w:t>
      </w:r>
      <w:r w:rsidRPr="00752175">
        <w:rPr>
          <w:rStyle w:val="Hervorhebung"/>
        </w:rPr>
        <w:t>verpflichtenden</w:t>
      </w:r>
      <w:r>
        <w:t xml:space="preserve"> Übungen. Jede verpflichtende Übung muss für das erfolgreiche Abschließen des </w:t>
      </w:r>
      <w:proofErr w:type="spellStart"/>
      <w:r>
        <w:t>Workouts</w:t>
      </w:r>
      <w:proofErr w:type="spellEnd"/>
      <w:r>
        <w:t xml:space="preserve"> durchgeführt werden. Darüber hinaus beinhaltet jedes </w:t>
      </w:r>
      <w:proofErr w:type="spellStart"/>
      <w:r>
        <w:t>Workout</w:t>
      </w:r>
      <w:proofErr w:type="spellEnd"/>
      <w:r>
        <w:t xml:space="preserve"> eine Reihe von </w:t>
      </w:r>
      <w:r w:rsidRPr="0088154F">
        <w:rPr>
          <w:rStyle w:val="Hervorhebung"/>
        </w:rPr>
        <w:t>optionalen</w:t>
      </w:r>
      <w:r>
        <w:t xml:space="preserve"> Übungen (mindestens zwei), von denen nur ein gewisser Teil absolviert werden muss, damit das </w:t>
      </w:r>
      <w:proofErr w:type="spellStart"/>
      <w:r>
        <w:t>Workout</w:t>
      </w:r>
      <w:proofErr w:type="spellEnd"/>
      <w:r>
        <w:t xml:space="preserve"> als abgeschlossen gilt. Der Anteil der für den Abschluss des </w:t>
      </w:r>
      <w:proofErr w:type="spellStart"/>
      <w:r>
        <w:t>Workouts</w:t>
      </w:r>
      <w:proofErr w:type="spellEnd"/>
      <w:r>
        <w:t xml:space="preserve"> nötigen Übungen kann von </w:t>
      </w:r>
      <w:proofErr w:type="spellStart"/>
      <w:r>
        <w:t>Workout</w:t>
      </w:r>
      <w:proofErr w:type="spellEnd"/>
      <w:r>
        <w:t xml:space="preserve"> zu </w:t>
      </w:r>
      <w:proofErr w:type="spellStart"/>
      <w:r>
        <w:t>Workout</w:t>
      </w:r>
      <w:proofErr w:type="spellEnd"/>
      <w:r>
        <w:t xml:space="preserve"> variieren, um dem Benutzer eine dynamische Erfahrung zu bieten. Für die konkrete Umsetzung des hier präsentierten Konzepts ist für die Erstellung eines neuen </w:t>
      </w:r>
      <w:proofErr w:type="spellStart"/>
      <w:r>
        <w:t>Workouts</w:t>
      </w:r>
      <w:proofErr w:type="spellEnd"/>
      <w:r>
        <w:t xml:space="preserve"> sowohl die Anzahl der Übungen, als auch das Verhältnis von verpflichtenden und optionalen Übungen der Thematik des </w:t>
      </w:r>
      <w:proofErr w:type="spellStart"/>
      <w:r>
        <w:t>Workouts</w:t>
      </w:r>
      <w:proofErr w:type="spellEnd"/>
      <w:r>
        <w:t xml:space="preserve"> entsprechend zu wählen. Ein </w:t>
      </w:r>
      <w:proofErr w:type="spellStart"/>
      <w:r>
        <w:t>Workout</w:t>
      </w:r>
      <w:proofErr w:type="spellEnd"/>
      <w:r>
        <w:t xml:space="preserve"> zur Förderung der Konzentration, welches beispielsweise das Lösen eines Sudoku-Rätsels umfasst, kann dabei unter Umständen aufgrund der dafür erforderlichen Dauer eine niedrigere Anzahl von Übungen beinhalten als ein </w:t>
      </w:r>
      <w:proofErr w:type="spellStart"/>
      <w:r>
        <w:t>Cardio-Workout</w:t>
      </w:r>
      <w:proofErr w:type="spellEnd"/>
      <w:r>
        <w:t>.</w:t>
      </w:r>
    </w:p>
    <w:p w14:paraId="4D5FEFD6" w14:textId="77777777" w:rsidR="0095535F" w:rsidRDefault="0095535F" w:rsidP="0095535F">
      <w:r>
        <w:t xml:space="preserve">Neben der Thematik eines </w:t>
      </w:r>
      <w:proofErr w:type="spellStart"/>
      <w:r>
        <w:t>Workouts</w:t>
      </w:r>
      <w:proofErr w:type="spellEnd"/>
      <w:r>
        <w:t>, welche durch die Bezeichnung (beispielsweise „</w:t>
      </w:r>
      <w:proofErr w:type="spellStart"/>
      <w:r>
        <w:t>Cardio-Workout</w:t>
      </w:r>
      <w:proofErr w:type="spellEnd"/>
      <w:r>
        <w:t xml:space="preserve">“) wiedergespiegelt wird, verfügt jedes </w:t>
      </w:r>
      <w:proofErr w:type="spellStart"/>
      <w:r>
        <w:t>Workout</w:t>
      </w:r>
      <w:proofErr w:type="spellEnd"/>
      <w:r>
        <w:t xml:space="preserve"> über eines oder mehrere Ziele. Wird das </w:t>
      </w:r>
      <w:proofErr w:type="spellStart"/>
      <w:r>
        <w:t>Workout</w:t>
      </w:r>
      <w:proofErr w:type="spellEnd"/>
      <w:r>
        <w:t xml:space="preserve"> abgeschlossen, so trägt dieses zum Level-Fortschritt in jedem der mit dem </w:t>
      </w:r>
      <w:proofErr w:type="spellStart"/>
      <w:r>
        <w:t>Workout</w:t>
      </w:r>
      <w:proofErr w:type="spellEnd"/>
      <w:r>
        <w:t xml:space="preserve"> verbundenen Ziele bei. Dem Benutzer werden nur solche </w:t>
      </w:r>
      <w:proofErr w:type="spellStart"/>
      <w:r>
        <w:t>Workouts</w:t>
      </w:r>
      <w:proofErr w:type="spellEnd"/>
      <w:r>
        <w:t xml:space="preserve"> zur Auswahl gegeben, welche sich mit seinen bei der Einrichtung der </w:t>
      </w:r>
      <w:proofErr w:type="spellStart"/>
      <w:r>
        <w:t>PersonalFit</w:t>
      </w:r>
      <w:proofErr w:type="spellEnd"/>
      <w:r>
        <w:t xml:space="preserve">-App gewählten Zielen decken. Wird ein mit dem </w:t>
      </w:r>
      <w:proofErr w:type="spellStart"/>
      <w:r>
        <w:t>Workout</w:t>
      </w:r>
      <w:proofErr w:type="spellEnd"/>
      <w:r>
        <w:t xml:space="preserve"> verbundenes Ziel vom Benutzer nicht verfolgt, so wird ihm jenes </w:t>
      </w:r>
      <w:proofErr w:type="spellStart"/>
      <w:r>
        <w:t>Workout</w:t>
      </w:r>
      <w:proofErr w:type="spellEnd"/>
      <w:r>
        <w:t xml:space="preserve"> auch nicht zur Verfügung gestellt.</w:t>
      </w:r>
    </w:p>
    <w:p w14:paraId="7480D62E" w14:textId="77777777" w:rsidR="0095535F" w:rsidRDefault="0095535F" w:rsidP="0095535F">
      <w:pPr>
        <w:spacing w:before="0" w:after="0" w:line="240" w:lineRule="auto"/>
        <w:jc w:val="left"/>
      </w:pPr>
      <w:r>
        <w:br w:type="page"/>
      </w:r>
    </w:p>
    <w:p w14:paraId="0DA5A311" w14:textId="77777777" w:rsidR="0095535F" w:rsidRDefault="0095535F" w:rsidP="0095535F"/>
    <w:p w14:paraId="266D7C7F" w14:textId="77777777" w:rsidR="0095535F" w:rsidRPr="007935D6" w:rsidRDefault="0095535F" w:rsidP="0095535F">
      <w:pPr>
        <w:rPr>
          <w:rStyle w:val="Fett"/>
        </w:rPr>
      </w:pPr>
      <w:r w:rsidRPr="007935D6">
        <w:rPr>
          <w:rStyle w:val="Fett"/>
        </w:rPr>
        <w:t>Übung</w:t>
      </w:r>
    </w:p>
    <w:p w14:paraId="514DEC40" w14:textId="77777777" w:rsidR="0095535F" w:rsidRDefault="0095535F" w:rsidP="0095535F">
      <w:r>
        <w:t xml:space="preserve">Eine Übung ist eine Aufgabe, die der Benutzer zu erfüllen hat. Sie bildet gemeinsam mit anderen Übungen ein </w:t>
      </w:r>
      <w:proofErr w:type="spellStart"/>
      <w:r>
        <w:t>Workout</w:t>
      </w:r>
      <w:proofErr w:type="spellEnd"/>
      <w:r>
        <w:t xml:space="preserve"> und kann dabei sowohl körperliche als auch geistige Leistungen erfordern. </w:t>
      </w:r>
    </w:p>
    <w:p w14:paraId="356D4478" w14:textId="77777777" w:rsidR="0095535F" w:rsidRDefault="0095535F" w:rsidP="0095535F">
      <w:r>
        <w:t xml:space="preserve">Damit der Benutzer die Übung korrekt umsetzen kann, wird diese sowohl durch eine Beschreibung in Textform, als auch mithilfe eines Videos der beispielhaften Durchführung der Übung erklärt. </w:t>
      </w:r>
    </w:p>
    <w:p w14:paraId="3BE874AE" w14:textId="77777777" w:rsidR="0095535F" w:rsidRDefault="0095535F" w:rsidP="0095535F">
      <w:r>
        <w:t>Handelt es sich um eine körperliche Übung, werden die hierfür beanspruchten Muskelpartien anhand einer Skizze des menschlichen Körpers visualisiert. Zudem wird der geschätzte Kalorienverbrauch angegeben. Im Falle einer körperlosen Übung entfallen diese Darstellung und Angabe.</w:t>
      </w:r>
    </w:p>
    <w:p w14:paraId="5FD0FCD1" w14:textId="77777777" w:rsidR="0095535F" w:rsidRDefault="0095535F" w:rsidP="0095535F">
      <w:r>
        <w:t xml:space="preserve">Je nach Gestalt der Übung, muss diese lediglich einmal oder mehrfach durchgeführt werden. Eine Übung sollte nicht mehr als zehn Minuten in Anspruch nehmen, sodass ein </w:t>
      </w:r>
      <w:proofErr w:type="spellStart"/>
      <w:r>
        <w:t>Workout</w:t>
      </w:r>
      <w:proofErr w:type="spellEnd"/>
      <w:r>
        <w:t xml:space="preserve"> die Dauer von 30 Minuten nicht übersteigt. Für sehr kurze Übungen, wie beispielsweise der Liegestütz, kann eine mehrfache Durchführung angegeben werden. Aufeinanderfolgende Durchführungen der Übung werden in „Wiederholungen“ angegeben, die mehrfache Durchführung einer Anzahl von Wiederholungen wird in „Sätzen“ angegeben. Falls mehrere Sätze einer Übung vorgesehen sind, so sollte die Dauer der zwischenzeitlichen Pause angegeben werden.</w:t>
      </w:r>
    </w:p>
    <w:p w14:paraId="6F7FD44F" w14:textId="77777777" w:rsidR="0095535F" w:rsidRPr="00781C61" w:rsidRDefault="0095535F" w:rsidP="0095535F">
      <w:pPr>
        <w:rPr>
          <w:rStyle w:val="Fett"/>
        </w:rPr>
      </w:pPr>
      <w:r w:rsidRPr="00781C61">
        <w:rPr>
          <w:rStyle w:val="Fett"/>
        </w:rPr>
        <w:t>Ziel</w:t>
      </w:r>
    </w:p>
    <w:p w14:paraId="1600DA9B" w14:textId="77777777" w:rsidR="0095535F" w:rsidRDefault="0095535F" w:rsidP="0095535F">
      <w:r>
        <w:t xml:space="preserve">Bei der Einrichtung der </w:t>
      </w:r>
      <w:proofErr w:type="spellStart"/>
      <w:r>
        <w:t>PersonalFit</w:t>
      </w:r>
      <w:proofErr w:type="spellEnd"/>
      <w:r>
        <w:t xml:space="preserve">-App wählt der Benutzer aus den fünf Zielen </w:t>
      </w:r>
      <w:r w:rsidRPr="00531FC5">
        <w:t>"Fokus", "Kraft", "Ba</w:t>
      </w:r>
      <w:r>
        <w:t xml:space="preserve">lance", "Stress" und "Straffen" all diejenigen aus, die er verfolgen möchte, mindestens jedoch eines. Dem Benutzer werden daraufhin lediglich </w:t>
      </w:r>
      <w:proofErr w:type="spellStart"/>
      <w:r>
        <w:t>Workouts</w:t>
      </w:r>
      <w:proofErr w:type="spellEnd"/>
      <w:r>
        <w:t xml:space="preserve"> zu einem der von ihm ausgewählten Zielen oder einer Kombination von diesen zur Verfügung gestellt.</w:t>
      </w:r>
    </w:p>
    <w:p w14:paraId="39CF222F" w14:textId="77777777" w:rsidR="0095535F" w:rsidRDefault="0095535F" w:rsidP="0095535F">
      <w:commentRangeStart w:id="52"/>
      <w:r>
        <w:t xml:space="preserve">Das Ziel „Fokus“ umfasst </w:t>
      </w:r>
      <w:proofErr w:type="spellStart"/>
      <w:r>
        <w:t>Workouts</w:t>
      </w:r>
      <w:proofErr w:type="spellEnd"/>
      <w:r>
        <w:t xml:space="preserve"> zur Verbesserung der Konzentrationsfähigkeit. Denkbar sind hierbei etwa Sudoku-Rätsel (vgl. QUELLE). Hat der Benutzer das Ziel „Kraft“ ausgewählt, so stehen ihm </w:t>
      </w:r>
      <w:proofErr w:type="spellStart"/>
      <w:r>
        <w:t>Workouts</w:t>
      </w:r>
      <w:proofErr w:type="spellEnd"/>
      <w:r>
        <w:t xml:space="preserve"> zur Verfügung, die den Muskelaufbau beabsichtigen (vgl. QUELLE). „Balance“-</w:t>
      </w:r>
      <w:proofErr w:type="spellStart"/>
      <w:r>
        <w:t>Workouts</w:t>
      </w:r>
      <w:proofErr w:type="spellEnd"/>
      <w:r>
        <w:t xml:space="preserve"> hingegen umfassen Übungen, welche auf eine Verbesserung der Beweglichkeit und Flexibilität des Benutzers abzielen, wie beispielsweise Pilates-Übungen (vgl. QUELLE). Hinter dem Ziel „Stress“ verbirgt sich die Stressreduktion, welche beispielsweise durch meditative Übungen oder Yoga erreicht werden kann (vgl. QUELLE). Beabsichtigt der Benutzer das „Straffen“-Ziel zu verfolgen, erwarten ihn hierfür Übungen zur Körperfettreduktion (vgl. QUELLE).</w:t>
      </w:r>
      <w:commentRangeEnd w:id="52"/>
      <w:r>
        <w:rPr>
          <w:rStyle w:val="Kommentarzeichen"/>
          <w:rFonts w:ascii="Calibri" w:eastAsia="Calibri" w:hAnsi="Calibri"/>
          <w:lang w:eastAsia="en-US"/>
        </w:rPr>
        <w:commentReference w:id="52"/>
      </w:r>
    </w:p>
    <w:p w14:paraId="5A5F2F8D" w14:textId="77777777" w:rsidR="0095535F" w:rsidRPr="00FA373A" w:rsidRDefault="0095535F" w:rsidP="0095535F">
      <w:pPr>
        <w:rPr>
          <w:rStyle w:val="Fett"/>
        </w:rPr>
      </w:pPr>
      <w:r w:rsidRPr="00FA373A">
        <w:rPr>
          <w:rStyle w:val="Fett"/>
        </w:rPr>
        <w:lastRenderedPageBreak/>
        <w:t>Altersspanne</w:t>
      </w:r>
    </w:p>
    <w:p w14:paraId="10B02332" w14:textId="77777777" w:rsidR="0095535F" w:rsidRPr="00B353C6" w:rsidRDefault="0095535F" w:rsidP="0095535F">
      <w:pPr>
        <w:rPr>
          <w:rStyle w:val="Hervorhebung"/>
        </w:rPr>
      </w:pPr>
      <w:r>
        <w:t xml:space="preserve">Die Altersspanne entspricht dem ungefähren Alter des Benutzers, welches er bei der Einrichtung der </w:t>
      </w:r>
      <w:proofErr w:type="spellStart"/>
      <w:r>
        <w:t>PersonalFit</w:t>
      </w:r>
      <w:proofErr w:type="spellEnd"/>
      <w:r>
        <w:t xml:space="preserve">-App angibt. Sie wird dafür genutzt, dem Benutzer eine sinnvolle Anzahl von Wiederholungen, Sätzen und Pausen von körperlichen Übungen zu empfehlen. Es ist außerdem denkbar, einige </w:t>
      </w:r>
      <w:proofErr w:type="spellStart"/>
      <w:r>
        <w:t>Workouts</w:t>
      </w:r>
      <w:proofErr w:type="spellEnd"/>
      <w:r>
        <w:t xml:space="preserve">, welche hohe Ansprüche an die körperliche Fitness des Benutzers stellen, lediglich den Benutzern der jüngeren Altersspannen freizugeben. Die Annahme, dass ältere Benutzer mit einer höheren Wahrscheinlichkeit gesundheitliche Einschränkungen aufweisen sowie die Auswahl der Altersspannen „bis 29“, „30-44“, „45-64“ und „über 65“ basieren auf der Studie </w:t>
      </w:r>
      <w:r>
        <w:rPr>
          <w:rStyle w:val="Hervorhebung"/>
        </w:rPr>
        <w:t>Gesundheit in Deutschland aktuell 2009, 2010 und 2012</w:t>
      </w:r>
      <w:r>
        <w:t xml:space="preserve"> (QUELLE).</w:t>
      </w:r>
    </w:p>
    <w:p w14:paraId="5042E904" w14:textId="77777777" w:rsidR="0095535F" w:rsidRPr="00FA373A" w:rsidRDefault="0095535F" w:rsidP="0095535F">
      <w:pPr>
        <w:rPr>
          <w:rStyle w:val="Fett"/>
        </w:rPr>
      </w:pPr>
      <w:r w:rsidRPr="00FA373A">
        <w:rPr>
          <w:rStyle w:val="Fett"/>
        </w:rPr>
        <w:t>Trainingsintensität</w:t>
      </w:r>
    </w:p>
    <w:p w14:paraId="31F20C9B" w14:textId="77777777" w:rsidR="0095535F" w:rsidRDefault="0095535F" w:rsidP="0095535F">
      <w:r>
        <w:t xml:space="preserve">Die Trainingsintensität wird ebenfalls bei der Einrichtung der App vom Benutzer eingegeben. Es handelt sich dabei um einen numerischen ganzzahligen Wert zwischen eins und fünf. Er wird für die Berechnung der empfohlenen Anzahl der Wiederholungen, Sätze und Pausen aller Übungen verwendet, also sowohl der körperlichen als auch der geistigen Übungen. Die Trainingsintensität erlaubt es dem Benutzer, die </w:t>
      </w:r>
      <w:proofErr w:type="spellStart"/>
      <w:r>
        <w:t>PersonalFit</w:t>
      </w:r>
      <w:proofErr w:type="spellEnd"/>
      <w:r>
        <w:t>-App seinen persönlichen Vorstellungen anzupassen.</w:t>
      </w:r>
    </w:p>
    <w:p w14:paraId="2DDA5B18" w14:textId="77777777" w:rsidR="0095535F" w:rsidRPr="00FA373A" w:rsidRDefault="0095535F" w:rsidP="0095535F">
      <w:pPr>
        <w:rPr>
          <w:rStyle w:val="Fett"/>
        </w:rPr>
      </w:pPr>
      <w:r w:rsidRPr="00FA373A">
        <w:rPr>
          <w:rStyle w:val="Fett"/>
        </w:rPr>
        <w:t>Level</w:t>
      </w:r>
    </w:p>
    <w:p w14:paraId="2CE577D2" w14:textId="77777777" w:rsidR="0095535F" w:rsidRDefault="0095535F" w:rsidP="0095535F">
      <w:r>
        <w:t xml:space="preserve">Das Level gibt den Fortschritt des Benutzers für ein von ihm verfolgtes Ziel an. Der Benutzer hat für jedes seiner Ziele ein separates Level. Dieses steigt, wenn der Benutzer ein dem Ziel entsprechendes </w:t>
      </w:r>
      <w:proofErr w:type="spellStart"/>
      <w:r>
        <w:t>Workout</w:t>
      </w:r>
      <w:proofErr w:type="spellEnd"/>
      <w:r>
        <w:t xml:space="preserve"> erfolgreich abschließt. Die Anzahl der zum </w:t>
      </w:r>
      <w:proofErr w:type="spellStart"/>
      <w:r>
        <w:t>Levelanstieg</w:t>
      </w:r>
      <w:proofErr w:type="spellEnd"/>
      <w:r>
        <w:t xml:space="preserve"> benötigten abgeschlossenen </w:t>
      </w:r>
      <w:proofErr w:type="spellStart"/>
      <w:r>
        <w:t>Workouts</w:t>
      </w:r>
      <w:proofErr w:type="spellEnd"/>
      <w:r>
        <w:t xml:space="preserve"> nimmt mit steigendem Level zu. So ist es denkbar, dass der Benutzer zum Erreichen von Level 2 lediglich drei </w:t>
      </w:r>
      <w:proofErr w:type="spellStart"/>
      <w:r>
        <w:t>Workouts</w:t>
      </w:r>
      <w:proofErr w:type="spellEnd"/>
      <w:r>
        <w:t xml:space="preserve"> abschließend muss, zum </w:t>
      </w:r>
      <w:proofErr w:type="spellStart"/>
      <w:r>
        <w:t>Levelanstieg</w:t>
      </w:r>
      <w:proofErr w:type="spellEnd"/>
      <w:r>
        <w:t xml:space="preserve"> von Level 14 auf 15 jedoch bereits zehn </w:t>
      </w:r>
      <w:proofErr w:type="spellStart"/>
      <w:r>
        <w:t>Workouts</w:t>
      </w:r>
      <w:proofErr w:type="spellEnd"/>
      <w:r>
        <w:t xml:space="preserve"> nötig sind. Der Benutzer befindet sich anfangs auf Level 1 und kann beliebig viele </w:t>
      </w:r>
      <w:proofErr w:type="spellStart"/>
      <w:r>
        <w:t>Levelanstiege</w:t>
      </w:r>
      <w:proofErr w:type="spellEnd"/>
      <w:r>
        <w:t xml:space="preserve"> erreichen.</w:t>
      </w:r>
    </w:p>
    <w:p w14:paraId="7A326D6E" w14:textId="77777777" w:rsidR="0095535F" w:rsidRDefault="0095535F" w:rsidP="0095535F">
      <w:r>
        <w:t xml:space="preserve">Nach jedem </w:t>
      </w:r>
      <w:proofErr w:type="spellStart"/>
      <w:r>
        <w:t>Levelanstieg</w:t>
      </w:r>
      <w:proofErr w:type="spellEnd"/>
      <w:r>
        <w:t xml:space="preserve"> wird der Benutzer darum gebeten, den Einstufungstest zu wiederholen. Durch die Wiederholung der anfänglich durchgeführten Übungen, welche dem Benutzer nach einer Reihe absolvierter </w:t>
      </w:r>
      <w:proofErr w:type="spellStart"/>
      <w:r>
        <w:t>Workouts</w:t>
      </w:r>
      <w:proofErr w:type="spellEnd"/>
      <w:r>
        <w:t xml:space="preserve"> leichter fallen sollten, soll dem Benutzer sein eigener Fortschritt für das jeweilige Ziel veranschaulicht werden.</w:t>
      </w:r>
    </w:p>
    <w:p w14:paraId="4C6450B6" w14:textId="0AA0BC34" w:rsidR="008B63CD" w:rsidRDefault="0095535F" w:rsidP="008B63CD">
      <w:r>
        <w:t xml:space="preserve">Das Level-System hat neben der der Verdeutlichung des Fortschritts außerdem noch den Zweck, dass fortgeschrittene Übungen erst ab einem bestimmten Level freigeschaltet werden können. Dies hat den Vorteil, dass der Benutzer anfänglich </w:t>
      </w:r>
      <w:r>
        <w:lastRenderedPageBreak/>
        <w:t>nicht überfordert wird und außerdem durch neue Herausforderungen und Abwechslung langfristig motiviert wird.</w:t>
      </w:r>
    </w:p>
    <w:p w14:paraId="5360D2D5" w14:textId="77777777" w:rsidR="000B785F" w:rsidRDefault="000B785F" w:rsidP="008B63CD"/>
    <w:p w14:paraId="3F793547" w14:textId="77777777" w:rsidR="008B63CD" w:rsidRDefault="008B63CD" w:rsidP="00E93DA6">
      <w:pPr>
        <w:pStyle w:val="berschrift2"/>
        <w:keepLines/>
        <w:tabs>
          <w:tab w:val="clear" w:pos="851"/>
        </w:tabs>
        <w:spacing w:before="40" w:after="0"/>
      </w:pPr>
      <w:bookmarkStart w:id="53" w:name="_Toc490142085"/>
      <w:bookmarkStart w:id="54" w:name="_Toc490941509"/>
      <w:r>
        <w:t>Modelle</w:t>
      </w:r>
      <w:bookmarkEnd w:id="53"/>
      <w:bookmarkEnd w:id="54"/>
    </w:p>
    <w:p w14:paraId="24E2AD03" w14:textId="77777777" w:rsidR="000B785F" w:rsidRDefault="000B785F" w:rsidP="000B785F">
      <w:r>
        <w:t xml:space="preserve">Der Begriff „Modell“ hat in der natürlichen Sprache unterschiedliche Bedeutungen, darunter „Darstellung“, „Vorbild“ und „Abbild“ (vgl. QUELLE Duden). Eine für die Softwareentwicklung anerkannte Definition des Begriffs ist in QUELLE </w:t>
      </w:r>
      <w:proofErr w:type="spellStart"/>
      <w:r>
        <w:t>Stachowiak</w:t>
      </w:r>
      <w:proofErr w:type="spellEnd"/>
      <w:r>
        <w:t xml:space="preserve"> 1973 zu finden und besagt, dass ein Modell immer ein Abbild bzw. Repräsentation der Realität ist. Dabei werden nicht alle Eigenschaften der Realität abgebildet, sondern es wird durch das Prinzip der Abstraktion eine Reduktion des Detailgrades hervorgerufen. Eine Reduktion der abgebildeten Details ermöglicht es dem </w:t>
      </w:r>
      <w:proofErr w:type="spellStart"/>
      <w:r>
        <w:t>Modellschaffer</w:t>
      </w:r>
      <w:proofErr w:type="spellEnd"/>
      <w:r>
        <w:t xml:space="preserve"> wiederum, den Fokus auf die relevanten Aspekte zu richten. </w:t>
      </w:r>
    </w:p>
    <w:p w14:paraId="27141E23" w14:textId="77777777" w:rsidR="000B785F" w:rsidRDefault="000B785F" w:rsidP="000B785F">
      <w:r>
        <w:t xml:space="preserve">Für die Konzeptionierung der </w:t>
      </w:r>
      <w:proofErr w:type="spellStart"/>
      <w:r>
        <w:t>PersonalFit</w:t>
      </w:r>
      <w:proofErr w:type="spellEnd"/>
      <w:r>
        <w:t xml:space="preserve">-App wurden zwei Modelle angefertigt. Die Sitemap, welche in Abschnitt </w:t>
      </w:r>
      <w:r>
        <w:fldChar w:fldCharType="begin"/>
      </w:r>
      <w:r>
        <w:instrText xml:space="preserve"> REF _Ref490916331 \r \h </w:instrText>
      </w:r>
      <w:r>
        <w:fldChar w:fldCharType="separate"/>
      </w:r>
      <w:r>
        <w:t>3.3.1</w:t>
      </w:r>
      <w:r>
        <w:fldChar w:fldCharType="end"/>
      </w:r>
      <w:r>
        <w:t xml:space="preserve"> detailliert beschrieben wird, erlaubt die übersichtliche Abbildung aller Ansichten der App sowie die Navigation zwischen ebendiesen. Umgesetzt wurde die Sitemap als UML Block Definition </w:t>
      </w:r>
      <w:proofErr w:type="spellStart"/>
      <w:r>
        <w:t>Diagram</w:t>
      </w:r>
      <w:proofErr w:type="spellEnd"/>
      <w:r>
        <w:t>.</w:t>
      </w:r>
    </w:p>
    <w:p w14:paraId="49D4FA95" w14:textId="77777777" w:rsidR="000B785F" w:rsidRDefault="000B785F" w:rsidP="000B785F">
      <w:r>
        <w:t xml:space="preserve">Bei dem zweiten Modell handelt es sich um ein UML-Klassendiagramm, welches alle relevanten Objekte, Daten, Datentypen und </w:t>
      </w:r>
      <w:proofErr w:type="spellStart"/>
      <w:r>
        <w:t>Kardinalitäten</w:t>
      </w:r>
      <w:proofErr w:type="spellEnd"/>
      <w:r>
        <w:t xml:space="preserve"> abbildet. Das Diagramm sowie die dazugehörige Beschreibung sind in Abschnitt </w:t>
      </w:r>
      <w:r>
        <w:fldChar w:fldCharType="begin"/>
      </w:r>
      <w:r>
        <w:instrText xml:space="preserve"> REF _Ref490916718 \r \h </w:instrText>
      </w:r>
      <w:r>
        <w:fldChar w:fldCharType="separate"/>
      </w:r>
      <w:r>
        <w:t>3.3.2</w:t>
      </w:r>
      <w:r>
        <w:fldChar w:fldCharType="end"/>
      </w:r>
      <w:r>
        <w:t xml:space="preserve"> zu finden. Beide Modelle wurden mithilfe von Microsoft Visio umgesetzt.</w:t>
      </w:r>
    </w:p>
    <w:p w14:paraId="0A9E061E" w14:textId="77777777" w:rsidR="000B785F" w:rsidRDefault="000B785F" w:rsidP="000B785F">
      <w:r>
        <w:t>Zu Beginn der Projektarbeit wurde zusätzlich die Erstellung weiterer Modelle in Erwägung gezogen. Es hat sich jedoch zu keinem Zeitpunkt im Projektverlauf die Verwendung eines weiteren Modells angeboten. Eine Datenbanknotation beispielsweise hat sich im Laufe der Konzeptionierung aufgrund der weitreichenden Überschneidungen mit dem Klassendiagramm als überflüssig herausgestellt. Das Erstellen von Modellen dient schließlich nicht dem Selbstzweck, sondern sollte vielmehr als Hilfsmittel für die vereinfachte Abbildung komplexer Sachverhalte genutzt werden.</w:t>
      </w:r>
      <w:r>
        <w:br w:type="page"/>
      </w:r>
    </w:p>
    <w:p w14:paraId="6B5D5429" w14:textId="77777777" w:rsidR="000B785F" w:rsidRDefault="000B785F" w:rsidP="000B785F">
      <w:pPr>
        <w:pStyle w:val="Listenabsatz"/>
        <w:spacing w:before="0" w:after="0" w:line="240" w:lineRule="auto"/>
        <w:jc w:val="left"/>
      </w:pPr>
    </w:p>
    <w:p w14:paraId="767289A0" w14:textId="77777777" w:rsidR="000B785F" w:rsidRDefault="000B785F" w:rsidP="000B785F">
      <w:pPr>
        <w:pStyle w:val="berschrift3"/>
        <w:keepLines/>
        <w:spacing w:before="40" w:after="0"/>
      </w:pPr>
      <w:bookmarkStart w:id="55" w:name="_Toc490142086"/>
      <w:bookmarkStart w:id="56" w:name="_Toc490667135"/>
      <w:bookmarkStart w:id="57" w:name="_Ref490916331"/>
      <w:r>
        <w:t>Sitemap</w:t>
      </w:r>
      <w:bookmarkEnd w:id="55"/>
      <w:bookmarkEnd w:id="56"/>
      <w:bookmarkEnd w:id="57"/>
    </w:p>
    <w:p w14:paraId="2316AC26" w14:textId="77777777" w:rsidR="000B785F" w:rsidRDefault="000B785F" w:rsidP="000B785F">
      <w:r>
        <w:t>Als „Sitemap“ wird eine Übersicht über alle verfügbaren Seiten beziehungsweise Ansichten bezeichnet. Der Begriff stammt ursprünglich aus dem Bereich des Webdesigns. Dort werden Sitemaps häufig dafür eingesetzt, die eigene Website auf eine für Suchmaschinen optimierte Weise aufzulisten.</w:t>
      </w:r>
    </w:p>
    <w:p w14:paraId="37D6EC5F" w14:textId="77777777" w:rsidR="000B785F" w:rsidRDefault="000B785F" w:rsidP="000B785F">
      <w:r>
        <w:t>In Bezug auf die Konzeptionierung einer mobilen App, kann eine Sitemap jedoch noch weitere Funktionalität bieten. So ist es möglich, neben der Auflistung aller Ansichten, zusätzlich eine Verkettung der Ansichten untereinander darzustellen. Für jede einzelne Ansicht können also alle nachfolgenden Ansichten abgebildet werden. Die Sitemap stellt also außerdem die gesamte mögliche Navigation durch die App wieder.</w:t>
      </w:r>
    </w:p>
    <w:p w14:paraId="4B36C5B0" w14:textId="77777777" w:rsidR="000B785F" w:rsidRDefault="000B785F" w:rsidP="000B785F">
      <w:r>
        <w:t>Darüber hinaus kann für die Navigation von einer Ansicht zur Darauffolgenden angegeben werden, ob hierfür eine Aktion erforderlich ist und wenn ja welche. Beispielsweise kann das Betätigen des „Zurück-Buttons“ die vorherige Ansicht aufrufen.</w:t>
      </w:r>
    </w:p>
    <w:p w14:paraId="0F4ACE3A" w14:textId="77777777" w:rsidR="000B785F" w:rsidRDefault="000B785F" w:rsidP="000B785F">
      <w:r>
        <w:t xml:space="preserve">Für das Projekt </w:t>
      </w:r>
      <w:proofErr w:type="spellStart"/>
      <w:r>
        <w:t>PersonalFit</w:t>
      </w:r>
      <w:proofErr w:type="spellEnd"/>
      <w:r>
        <w:t xml:space="preserve"> hat sich die Sitemap als übersichtliche Darstellung des gesamten App-Umfangs bewährt. Mit ihrer Hilfe konnte im Zuge der Bestimmung des Funktionsumfangs der App sichergestellt werden, dass alle relevanten Aspekte berücksichtigt werden. </w:t>
      </w:r>
    </w:p>
    <w:p w14:paraId="43D64004" w14:textId="77777777" w:rsidR="000B785F" w:rsidRDefault="000B785F" w:rsidP="000B785F">
      <w:r>
        <w:t>Im weiteren Verlauf des Projekts wurde die Sitemap zudem als Grundlage für die Erstellung von Papierprototypen sowie Mock-</w:t>
      </w:r>
      <w:proofErr w:type="spellStart"/>
      <w:r>
        <w:t>Ups</w:t>
      </w:r>
      <w:proofErr w:type="spellEnd"/>
      <w:r>
        <w:t xml:space="preserve"> genutzt. Zwar ist die Sitemap zunächst unabhängig vom finalen Design der App, implizit wurden jedoch frühe Design-Entscheidungen bereits bei der Erstellung der Sitemap getroffen, so zum Beispiel bezüglich der Einrichtung durch den Benutzer. Hierbei kam die Frage auf, wie viele Ansichten für die initiale Einrichtung der App nötig sind. Zur Beantwortung dieser Frage war es nötig abzuwägen, wie viel Platz die einzelnen Schritte der Einrichtung beanspruchen würden.</w:t>
      </w:r>
    </w:p>
    <w:p w14:paraId="0D62B518" w14:textId="382BFD49" w:rsidR="000B785F" w:rsidRDefault="000B785F" w:rsidP="000B785F">
      <w:r>
        <w:t xml:space="preserve">Im Folgenden wird die Sitemap aus </w:t>
      </w:r>
      <w:r>
        <w:fldChar w:fldCharType="begin"/>
      </w:r>
      <w:r>
        <w:instrText xml:space="preserve"> REF _Ref490941677 \h </w:instrText>
      </w:r>
      <w:r>
        <w:fldChar w:fldCharType="separate"/>
      </w:r>
      <w:r>
        <w:t xml:space="preserve">Abbildung </w:t>
      </w:r>
      <w:r>
        <w:rPr>
          <w:noProof/>
        </w:rPr>
        <w:t>2</w:t>
      </w:r>
      <w:r>
        <w:fldChar w:fldCharType="end"/>
      </w:r>
      <w:r>
        <w:t xml:space="preserve"> und damit der strukturelle Aufbau der </w:t>
      </w:r>
      <w:proofErr w:type="spellStart"/>
      <w:r>
        <w:t>PersonalFit</w:t>
      </w:r>
      <w:proofErr w:type="spellEnd"/>
      <w:r>
        <w:t xml:space="preserve">-App detailliert beschrieben. Das dort abgebildete Block Definition </w:t>
      </w:r>
      <w:proofErr w:type="spellStart"/>
      <w:r>
        <w:t>Diagram</w:t>
      </w:r>
      <w:proofErr w:type="spellEnd"/>
      <w:r>
        <w:t xml:space="preserve"> hat im Wesentlichen zwei Bestandteile: Blöcke und Kanten. Erstere symbolisieren jeweils eine Ansicht, wohingegen die Kanten mögliche Navigationsschritte abbilden. Kanten können außerdem mit der für die Navigation benötigten Aktion beschriftet sein. Zudem gibt es in der Sitemap zwei Kanten ohne Ursprung, welche den Systemstart oder Systemeinstieg repräsentieren. </w:t>
      </w:r>
    </w:p>
    <w:p w14:paraId="1ECA12D1" w14:textId="77777777" w:rsidR="000B785F" w:rsidRDefault="000B785F" w:rsidP="000B785F">
      <w:r>
        <w:lastRenderedPageBreak/>
        <w:t xml:space="preserve">Einer der möglichen Systemeinstiegspunkte tritt lediglich auf, wenn es sich dabei um den ersten Systemstart handelt. Der Benutzer muss die </w:t>
      </w:r>
      <w:proofErr w:type="spellStart"/>
      <w:r>
        <w:t>PersonalFit</w:t>
      </w:r>
      <w:proofErr w:type="spellEnd"/>
      <w:r>
        <w:t xml:space="preserve">-App in diesem Fall die zunächst einrichten. </w:t>
      </w:r>
    </w:p>
    <w:p w14:paraId="49409F23" w14:textId="77777777" w:rsidR="000B785F" w:rsidRDefault="000B785F" w:rsidP="000B785F">
      <w:r>
        <w:t xml:space="preserve">Dafür wird er eingangs mit einer Willkommens-Ansicht begrüßt. Auf der gleichen Seite wird er darum gebeten seinen Vornamen einzugeben, mit dem er fortan persönlich angesprochen wird. </w:t>
      </w:r>
    </w:p>
    <w:p w14:paraId="4F25D8EE" w14:textId="4F76863C" w:rsidR="000B785F" w:rsidRDefault="000B785F" w:rsidP="000B785F">
      <w:r>
        <w:t xml:space="preserve">Hat er diese Eingabe vorgenommen und bestätigt, wechselt die App zur nächsten Ansicht, auf der der Benutzer seine Fitnessziele auswählen kann (vgl. </w:t>
      </w:r>
      <w:r>
        <w:fldChar w:fldCharType="begin"/>
      </w:r>
      <w:r>
        <w:instrText xml:space="preserve"> REF _Ref490941618 \h </w:instrText>
      </w:r>
      <w:r>
        <w:fldChar w:fldCharType="separate"/>
      </w:r>
      <w:r>
        <w:t xml:space="preserve">Tabelle </w:t>
      </w:r>
      <w:r>
        <w:rPr>
          <w:noProof/>
        </w:rPr>
        <w:t>1</w:t>
      </w:r>
      <w:r>
        <w:t xml:space="preserve">: Data </w:t>
      </w:r>
      <w:proofErr w:type="spellStart"/>
      <w:r>
        <w:t>Dictionary</w:t>
      </w:r>
      <w:proofErr w:type="spellEnd"/>
      <w:r>
        <w:fldChar w:fldCharType="end"/>
      </w:r>
      <w:r>
        <w:t xml:space="preserve">). </w:t>
      </w:r>
    </w:p>
    <w:p w14:paraId="7A000CC8" w14:textId="77777777" w:rsidR="000B785F" w:rsidRDefault="000B785F" w:rsidP="000B785F">
      <w:r>
        <w:t xml:space="preserve">Durch eine erneute Bestätigung öffnet sich die darauffolgende Seite, auf der die Trainingsintensität sowie die -häufigkeit durch den Benutzer einzutragen ist. Die Definition der Trainingsintensität ist ebenfalls im Data </w:t>
      </w:r>
      <w:proofErr w:type="spellStart"/>
      <w:r>
        <w:t>Dictionary</w:t>
      </w:r>
      <w:proofErr w:type="spellEnd"/>
      <w:r>
        <w:t xml:space="preserve"> zu finden. Die Trainingshäufigkeit wird dem Benutzer einerseits nach der Einrichtung auf dem </w:t>
      </w:r>
      <w:proofErr w:type="spellStart"/>
      <w:r>
        <w:t>Homescreen</w:t>
      </w:r>
      <w:proofErr w:type="spellEnd"/>
      <w:r>
        <w:t xml:space="preserve"> angezeigt und andererseits genutzt um den Benutzer zu benachrichtigen, falls dieser bereits eine längere Zeit kein </w:t>
      </w:r>
      <w:proofErr w:type="spellStart"/>
      <w:r>
        <w:t>Workout</w:t>
      </w:r>
      <w:proofErr w:type="spellEnd"/>
      <w:r>
        <w:t xml:space="preserve"> abgeschlossen hat.</w:t>
      </w:r>
    </w:p>
    <w:p w14:paraId="6EF74B31" w14:textId="77777777" w:rsidR="000B785F" w:rsidRDefault="000B785F" w:rsidP="000B785F">
      <w:r>
        <w:t xml:space="preserve">Auf der nächsten Seite gibt der Benutzer an, ob er Benachrichtigungen der </w:t>
      </w:r>
      <w:proofErr w:type="spellStart"/>
      <w:r>
        <w:t>PersonalFit</w:t>
      </w:r>
      <w:proofErr w:type="spellEnd"/>
      <w:r>
        <w:t xml:space="preserve">-App empfangen möchte. Denkbar sind neben den bereits erwähnten Benachrichtigungen bei längerer Trainingspause außerdem Benachrichtigungen zu unterbrochenen </w:t>
      </w:r>
      <w:proofErr w:type="spellStart"/>
      <w:r>
        <w:t>Workouts</w:t>
      </w:r>
      <w:proofErr w:type="spellEnd"/>
      <w:r>
        <w:t>, die für deren erfolgreichen Abschluss fortgeführt werden müssen.</w:t>
      </w:r>
    </w:p>
    <w:p w14:paraId="200C7E6E" w14:textId="77777777" w:rsidR="000B785F" w:rsidRDefault="000B785F" w:rsidP="000B785F">
      <w:r>
        <w:t>Die darauffolgende Ansicht listet eine Auswahl von unterstützten Trackinggeräten auf, zu denen der Benutzer angibt, ob er im Besitz eines oder mehrerer dieser Geräte ist. Trackinggeräte können zur automatischen Erfassung abgeschlossener Übungen genutzt werden, indem die verbauten Sensoren wie beispielsweise der Pulsmesser genutzt werden.</w:t>
      </w:r>
    </w:p>
    <w:p w14:paraId="1A5AFD88" w14:textId="0625CE0A" w:rsidR="000B785F" w:rsidRDefault="000B785F" w:rsidP="000B785F">
      <w:r>
        <w:t xml:space="preserve">Auf der nächsten Seite wird der Benutzer nach einer Reihe von persönlichen Daten gefragt. Sämtliche dieser Angaben sind freiwillig und es besteht hier die Möglichkeit die Eingabe zu überspringen. Die Daten werden außerdem vertraulich behandelt und verbleiben ausschließlich auf dem Gerät, auf dem die App zum Einsatz kommt. Bei den persönlichen Daten handelt es sich um das Geschlecht, das Alter als Altersspanne (siehe Data </w:t>
      </w:r>
      <w:proofErr w:type="spellStart"/>
      <w:r>
        <w:t>Dictionary</w:t>
      </w:r>
      <w:proofErr w:type="spellEnd"/>
      <w:r>
        <w:t xml:space="preserve">), die Größe, das Gewicht und den Umfang an verschiedenen Körperstellen (Brust, Hüfte, Oberarm, Taille und Oberschenkel). Das Gewicht und die Umfangsmaße können in regelmäßigen zeitlichen Abständen durch die </w:t>
      </w:r>
      <w:proofErr w:type="spellStart"/>
      <w:r>
        <w:t>PersonalFit</w:t>
      </w:r>
      <w:proofErr w:type="spellEnd"/>
      <w:r>
        <w:t xml:space="preserve">-App aufgezeichnet werden, um dem Benutzer so seinen Fortschritt mithilfe grafischer Darstellungen aufzuzeigen. Persönliche Daten können </w:t>
      </w:r>
      <w:r w:rsidR="00085E30">
        <w:rPr>
          <w:noProof/>
        </w:rPr>
        <w:lastRenderedPageBreak/>
        <mc:AlternateContent>
          <mc:Choice Requires="wpg">
            <w:drawing>
              <wp:anchor distT="0" distB="0" distL="114300" distR="114300" simplePos="0" relativeHeight="251735552" behindDoc="0" locked="0" layoutInCell="1" allowOverlap="1" wp14:anchorId="735E1CA9" wp14:editId="62898644">
                <wp:simplePos x="0" y="0"/>
                <wp:positionH relativeFrom="column">
                  <wp:posOffset>96520</wp:posOffset>
                </wp:positionH>
                <wp:positionV relativeFrom="paragraph">
                  <wp:posOffset>4445</wp:posOffset>
                </wp:positionV>
                <wp:extent cx="5043902" cy="7741895"/>
                <wp:effectExtent l="0" t="0" r="10795" b="5715"/>
                <wp:wrapThrough wrapText="bothSides">
                  <wp:wrapPolygon edited="0">
                    <wp:start x="0" y="0"/>
                    <wp:lineTo x="0" y="21545"/>
                    <wp:lineTo x="21537" y="21545"/>
                    <wp:lineTo x="21537" y="0"/>
                    <wp:lineTo x="0" y="0"/>
                  </wp:wrapPolygon>
                </wp:wrapThrough>
                <wp:docPr id="2" name="Gruppierung 2"/>
                <wp:cNvGraphicFramePr/>
                <a:graphic xmlns:a="http://schemas.openxmlformats.org/drawingml/2006/main">
                  <a:graphicData uri="http://schemas.microsoft.com/office/word/2010/wordprocessingGroup">
                    <wpg:wgp>
                      <wpg:cNvGrpSpPr/>
                      <wpg:grpSpPr>
                        <a:xfrm>
                          <a:off x="0" y="0"/>
                          <a:ext cx="5043902" cy="7741895"/>
                          <a:chOff x="0" y="0"/>
                          <a:chExt cx="5043902" cy="7741895"/>
                        </a:xfrm>
                      </wpg:grpSpPr>
                      <pic:pic xmlns:pic="http://schemas.openxmlformats.org/drawingml/2006/picture">
                        <pic:nvPicPr>
                          <pic:cNvPr id="51" name="Bild 5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43805" cy="7294880"/>
                          </a:xfrm>
                          <a:prstGeom prst="rect">
                            <a:avLst/>
                          </a:prstGeom>
                          <a:noFill/>
                          <a:ln>
                            <a:noFill/>
                          </a:ln>
                        </pic:spPr>
                      </pic:pic>
                      <wps:wsp>
                        <wps:cNvPr id="52" name="Textfeld 52"/>
                        <wps:cNvSpPr txBox="1"/>
                        <wps:spPr>
                          <a:xfrm>
                            <a:off x="0" y="7404100"/>
                            <a:ext cx="5043902" cy="337795"/>
                          </a:xfrm>
                          <a:prstGeom prst="rect">
                            <a:avLst/>
                          </a:prstGeom>
                          <a:solidFill>
                            <a:prstClr val="white"/>
                          </a:solidFill>
                          <a:ln>
                            <a:noFill/>
                          </a:ln>
                          <a:effectLst/>
                        </wps:spPr>
                        <wps:txbx>
                          <w:txbxContent>
                            <w:p w14:paraId="6F466F27" w14:textId="77777777" w:rsidR="0069346A" w:rsidRPr="00EE0FCD" w:rsidRDefault="0069346A" w:rsidP="000B785F">
                              <w:pPr>
                                <w:pStyle w:val="Beschriftung"/>
                                <w:rPr>
                                  <w:rFonts w:eastAsia="Times"/>
                                  <w:noProof/>
                                  <w:sz w:val="20"/>
                                </w:rPr>
                              </w:pPr>
                              <w:bookmarkStart w:id="58" w:name="_Ref490941677"/>
                              <w:r>
                                <w:t xml:space="preserve">Abbildung </w:t>
                              </w:r>
                              <w:fldSimple w:instr=" SEQ Abbildung \* ARABIC ">
                                <w:r>
                                  <w:rPr>
                                    <w:noProof/>
                                  </w:rPr>
                                  <w:t>2</w:t>
                                </w:r>
                              </w:fldSimple>
                              <w:bookmarkEnd w:id="58"/>
                              <w:r>
                                <w:t>: Sitemap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5E1CA9" id="Gruppierung 2" o:spid="_x0000_s1027" style="position:absolute;left:0;text-align:left;margin-left:7.6pt;margin-top:.35pt;width:397.15pt;height:609.6pt;z-index:251735552" coordsize="5043902,7741895"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7+KKKKACiiigAooooAKKKKACiiigAo&#10;oooAKKKKACiiigD4r+B3jvxhr/7Yn7c3gnWvEWqal4S8Af8ADMv/AAhfh+7uGl03w1/wlXwu1bVv&#10;Ef8AZNuRttv7Z1KGK9v9pPnXEaueRX2pX5//ALO//J9v/BRb/u0X/wBU7rdfoB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n/APs7/wDJ9v8AwUW/7tF/9U7rdfoBX5//ALO//J9v/BRb/u0X/wBU7rdfoB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5//ALO//J9v/BRb/u0X&#10;/wBU7rdfoBX5/wD7O/8Ayfb/AMFFv+7Rf/VO63X6A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wB+wj/wAjF+3v/wBn/wDxZ/8AVW/A+vv+vgD9hH/kYv29/wDs/wD+LP8A6q34H19/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wB+wj/yMX7e//Z//AMWf/VW/A+vv+vgD9hH/AJGL9vf/ALP/APiz/wCq&#10;t+B9ff8A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4A&#10;/YR/5GL9vf8A7P8A/iz/AOqt+B9ff9fAH7CP/Ixft7/9n/8AxZ/9Vb8D6+/6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P/8AZ3/5Pt/4KLf92i/+qd1uv0Ar&#10;8/8A9nf/AJPt/wCCi3/dov8A6p3W6/QC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P8A/Z3/AOT7f+Ci3/dov/qndbr9AK/P/wDZ3/5Pt/4KLf8Adov/AKp3W6/QC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51" o:spid="_x0000_s1028" type="#_x0000_t75" style="position:absolute;width:5043805;height:72948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Es&#10;HOXFAAAA2wAAAA8AAABkcnMvZG93bnJldi54bWxEj0FrwkAUhO8F/8PyBG91Y2lFohuR0hC9lFal&#10;1Nsz+0yC2bchu8b4712h0OMw880wi2VvatFR6yrLCibjCARxbnXFhYL9Ln2egXAeWWNtmRTcyMEy&#10;GTwtMNb2yt/UbX0hQgm7GBWU3jexlC4vyaAb24Y4eCfbGvRBtoXULV5DuanlSxRNpcGKw0KJDb2X&#10;lJ+3F6Pg7VbjYfq1ed3ll4+fzW+fHT/TTKnRsF/NQXjq/X/4j17rwE3g8SX8AJnc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RLBzlxQAAANsAAAAPAAAAAAAAAAAAAAAAAJwC&#10;AABkcnMvZG93bnJldi54bWxQSwUGAAAAAAQABAD3AAAAjgMAAAAA&#10;">
                  <v:imagedata r:id="rId24" o:title=""/>
                  <v:path arrowok="t"/>
                </v:shape>
                <v:shape id="Textfeld 52" o:spid="_x0000_s1029" type="#_x0000_t202" style="position:absolute;top:7404100;width:5043902;height:3377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hRnqxgAA&#10;ANsAAAAPAAAAZHJzL2Rvd25yZXYueG1sRI9BawIxFITvQv9DeAUvotlaK7IaRaRC24t068XbY/Pc&#10;rG5eliSr23/fFAo9DjPzDbPa9LYRN/KhdqzgaZKBIC6drrlScPzajxcgQkTW2DgmBd8UYLN+GKww&#10;1+7On3QrYiUShEOOCkyMbS5lKA1ZDBPXEifv7LzFmKSvpPZ4T3DbyGmWzaXFmtOCwZZ2hspr0VkF&#10;h9npYEbd+fVjO3v278duN79UhVLDx367BBGpj//hv/abVvAyh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hRnqxgAAANsAAAAPAAAAAAAAAAAAAAAAAJcCAABkcnMv&#10;ZG93bnJldi54bWxQSwUGAAAAAAQABAD1AAAAigMAAAAA&#10;" stroked="f">
                  <v:textbox style="mso-fit-shape-to-text:t" inset="0,0,0,0">
                    <w:txbxContent>
                      <w:p w14:paraId="6F466F27" w14:textId="77777777" w:rsidR="0069346A" w:rsidRPr="00EE0FCD" w:rsidRDefault="0069346A" w:rsidP="000B785F">
                        <w:pPr>
                          <w:pStyle w:val="Beschriftung"/>
                          <w:rPr>
                            <w:rFonts w:eastAsia="Times"/>
                            <w:noProof/>
                            <w:sz w:val="20"/>
                          </w:rPr>
                        </w:pPr>
                        <w:bookmarkStart w:id="59" w:name="_Ref490941677"/>
                        <w:r>
                          <w:t xml:space="preserve">Abbildung </w:t>
                        </w:r>
                        <w:fldSimple w:instr=" SEQ Abbildung \* ARABIC ">
                          <w:r>
                            <w:rPr>
                              <w:noProof/>
                            </w:rPr>
                            <w:t>2</w:t>
                          </w:r>
                        </w:fldSimple>
                        <w:bookmarkEnd w:id="59"/>
                        <w:r>
                          <w:t>: Sitemap</w:t>
                        </w:r>
                      </w:p>
                    </w:txbxContent>
                  </v:textbox>
                </v:shape>
                <w10:wrap type="through"/>
              </v:group>
            </w:pict>
          </mc:Fallback>
        </mc:AlternateContent>
      </w:r>
      <w:r>
        <w:t xml:space="preserve">außerdem vom System genutzt werden, um </w:t>
      </w:r>
      <w:proofErr w:type="spellStart"/>
      <w:r>
        <w:t>Workouts</w:t>
      </w:r>
      <w:proofErr w:type="spellEnd"/>
      <w:r>
        <w:t xml:space="preserve"> im Hinblick auf die Leistungsfähigkeit des Benutzers anzupassen. </w:t>
      </w:r>
      <w:bookmarkStart w:id="60" w:name="_GoBack"/>
      <w:bookmarkEnd w:id="60"/>
    </w:p>
    <w:p w14:paraId="2FBD0D65" w14:textId="77777777" w:rsidR="000B785F" w:rsidRDefault="000B785F" w:rsidP="000B785F">
      <w:r>
        <w:lastRenderedPageBreak/>
        <w:t xml:space="preserve">Mit der Eingabe der persönlichen Daten oder dem Überspringen dieser, ist die Einrichtung der App abgeschlossen. Der Benutzer wird anschließend darum gebeten, einen Einstufungstest durchzuführen. Zunächst wird ihm hierfür auf einer Seite erläutert, worum es sich bei dem Einstufungstest handelt. Er hat anschließend die Möglichkeit, den Test zu starten oder den Einstufungstest zu überspringen. Der Einstufungstest ist vergleichbar mit einem </w:t>
      </w:r>
      <w:proofErr w:type="spellStart"/>
      <w:r>
        <w:t>Workout</w:t>
      </w:r>
      <w:proofErr w:type="spellEnd"/>
      <w:r>
        <w:t xml:space="preserve">, weist jedoch auch einige entscheidende Unterschiede auf: Er dient vordergründig nicht dem Training, sondern vielmehr der Selbsteinschätzung des Benutzers. Der Eignungstest wird nach jedem </w:t>
      </w:r>
      <w:proofErr w:type="spellStart"/>
      <w:r>
        <w:t>Levelaufstieg</w:t>
      </w:r>
      <w:proofErr w:type="spellEnd"/>
      <w:r>
        <w:t xml:space="preserve"> in gleicher Form wiederholt, was es dem Benutzer ermöglicht, den persönlichen Fortschritt wahrzunehmen. Der Eignungstest ist von kürzerer Dauer als ein übliches </w:t>
      </w:r>
      <w:proofErr w:type="spellStart"/>
      <w:r>
        <w:t>Workout</w:t>
      </w:r>
      <w:proofErr w:type="spellEnd"/>
      <w:r>
        <w:t xml:space="preserve"> und wird unmittelbar an ein </w:t>
      </w:r>
      <w:proofErr w:type="spellStart"/>
      <w:r>
        <w:t>Workout</w:t>
      </w:r>
      <w:proofErr w:type="spellEnd"/>
      <w:r>
        <w:t xml:space="preserve"> angeschlossen, falls dieses einen </w:t>
      </w:r>
      <w:proofErr w:type="spellStart"/>
      <w:r>
        <w:t>Levelaufstieg</w:t>
      </w:r>
      <w:proofErr w:type="spellEnd"/>
      <w:r>
        <w:t xml:space="preserve"> ausgelöst hat. Der Eignungstest trägt außerdem nicht zum </w:t>
      </w:r>
      <w:proofErr w:type="spellStart"/>
      <w:r>
        <w:t>Levelfortschritt</w:t>
      </w:r>
      <w:proofErr w:type="spellEnd"/>
      <w:r>
        <w:t xml:space="preserve"> bei.</w:t>
      </w:r>
    </w:p>
    <w:p w14:paraId="02B79E02" w14:textId="77777777" w:rsidR="000B785F" w:rsidRDefault="000B785F" w:rsidP="000B785F">
      <w:r>
        <w:t xml:space="preserve">Für den Fall, dass der Benutzer den Einstufungstest überspringt, gelangt er auf den </w:t>
      </w:r>
      <w:proofErr w:type="spellStart"/>
      <w:r>
        <w:t>Homescreen</w:t>
      </w:r>
      <w:proofErr w:type="spellEnd"/>
      <w:r>
        <w:t xml:space="preserve">. Diese Ansicht ist zugleich der Einstiegspunkt der App bei jedem Systemstart mit Ausnahme der erstmaligen Ausführung. Der </w:t>
      </w:r>
      <w:proofErr w:type="spellStart"/>
      <w:r>
        <w:t>Homescreen</w:t>
      </w:r>
      <w:proofErr w:type="spellEnd"/>
      <w:r>
        <w:t xml:space="preserve"> ist der Dreh- und Angelpunkt der </w:t>
      </w:r>
      <w:proofErr w:type="spellStart"/>
      <w:r>
        <w:t>PersonalFit</w:t>
      </w:r>
      <w:proofErr w:type="spellEnd"/>
      <w:r>
        <w:t xml:space="preserve">-App. Diese Seite zeigt dem Benutzer zu jedem seiner ausgewählten Ziele das Level, den jeweiligen Fortschritt bis zum nächsten </w:t>
      </w:r>
      <w:proofErr w:type="spellStart"/>
      <w:r>
        <w:t>Levelanstieg</w:t>
      </w:r>
      <w:proofErr w:type="spellEnd"/>
      <w:r>
        <w:t xml:space="preserve"> sowie die ausgewählte Trainingshäufigkeit an. Zu jedem der Ziele kann der Benutzer direkt vom </w:t>
      </w:r>
      <w:proofErr w:type="spellStart"/>
      <w:r>
        <w:t>Homescreen</w:t>
      </w:r>
      <w:proofErr w:type="spellEnd"/>
      <w:r>
        <w:t xml:space="preserve"> aus ein </w:t>
      </w:r>
      <w:proofErr w:type="spellStart"/>
      <w:r>
        <w:t>Workout</w:t>
      </w:r>
      <w:proofErr w:type="spellEnd"/>
      <w:r>
        <w:t xml:space="preserve"> starten und gelangt damit zur Ansicht „</w:t>
      </w:r>
      <w:proofErr w:type="spellStart"/>
      <w:r>
        <w:t>Workout</w:t>
      </w:r>
      <w:proofErr w:type="spellEnd"/>
      <w:r>
        <w:t xml:space="preserve">“. Außerdem werden dem Benutzer für jedes seiner Ziele die Gesamtdauer aller hierfür absolvierten </w:t>
      </w:r>
      <w:proofErr w:type="spellStart"/>
      <w:r>
        <w:t>Workouts</w:t>
      </w:r>
      <w:proofErr w:type="spellEnd"/>
      <w:r>
        <w:t xml:space="preserve">, sowie im Falle von körperlichen Zielen (Kraft, Balance und Straffen) die Summe der verbrauchten Kalorien angezeigt. Mit einem Klick auf diese Statistiken, gelangt der Benutzer zur Ansicht „Detaillierte Statistiken“. </w:t>
      </w:r>
    </w:p>
    <w:p w14:paraId="59355CAF" w14:textId="77777777" w:rsidR="000B785F" w:rsidRDefault="000B785F" w:rsidP="000B785F">
      <w:r>
        <w:t xml:space="preserve">Unter dieser Ansicht werden dem Benutzer sämtliche für ihn relevante Statistiken in grafischer Form präsentiert. Bei den Statistiken handelt es sich um: </w:t>
      </w:r>
    </w:p>
    <w:p w14:paraId="6F319AFD" w14:textId="77777777" w:rsidR="000B785F" w:rsidRDefault="000B785F" w:rsidP="000B785F">
      <w:pPr>
        <w:pStyle w:val="Listenabsatz"/>
        <w:numPr>
          <w:ilvl w:val="0"/>
          <w:numId w:val="22"/>
        </w:numPr>
      </w:pPr>
      <w:r>
        <w:t xml:space="preserve">die Anzahl der durchgeführten </w:t>
      </w:r>
      <w:proofErr w:type="spellStart"/>
      <w:r>
        <w:t>Workouts</w:t>
      </w:r>
      <w:proofErr w:type="spellEnd"/>
    </w:p>
    <w:p w14:paraId="5D13BE97" w14:textId="77777777" w:rsidR="000B785F" w:rsidRDefault="000B785F" w:rsidP="000B785F">
      <w:pPr>
        <w:pStyle w:val="Listenabsatz"/>
        <w:numPr>
          <w:ilvl w:val="0"/>
          <w:numId w:val="22"/>
        </w:numPr>
      </w:pPr>
      <w:r>
        <w:t>die Summe der dadurch verbrauchten Kalorien (falls der Benutzer mindestens ein körperliches Ziel ausgewählt hat)</w:t>
      </w:r>
    </w:p>
    <w:p w14:paraId="5983893C" w14:textId="77777777" w:rsidR="000B785F" w:rsidRDefault="000B785F" w:rsidP="000B785F">
      <w:pPr>
        <w:pStyle w:val="Listenabsatz"/>
        <w:numPr>
          <w:ilvl w:val="0"/>
          <w:numId w:val="22"/>
        </w:numPr>
      </w:pPr>
      <w:r>
        <w:t>die täglich zurückgelegten Schritte (falls der Benutzer über ein geeignetes Trackinggerät verfügt)</w:t>
      </w:r>
    </w:p>
    <w:p w14:paraId="2634AF98" w14:textId="77777777" w:rsidR="000B785F" w:rsidRDefault="000B785F" w:rsidP="000B785F">
      <w:pPr>
        <w:pStyle w:val="Listenabsatz"/>
        <w:numPr>
          <w:ilvl w:val="0"/>
          <w:numId w:val="22"/>
        </w:numPr>
      </w:pPr>
      <w:r>
        <w:t>das Gewicht des Benutzers</w:t>
      </w:r>
    </w:p>
    <w:p w14:paraId="4E412A2B" w14:textId="77777777" w:rsidR="000B785F" w:rsidRDefault="000B785F" w:rsidP="000B785F">
      <w:pPr>
        <w:pStyle w:val="Listenabsatz"/>
        <w:numPr>
          <w:ilvl w:val="0"/>
          <w:numId w:val="22"/>
        </w:numPr>
      </w:pPr>
      <w:r>
        <w:t>die vom Benutzer eingegeben Körperumfangsmaße (Brust, Hüfte, Oberarm, Taille und Oberschenkel)</w:t>
      </w:r>
    </w:p>
    <w:p w14:paraId="34FB8631" w14:textId="77777777" w:rsidR="000B785F" w:rsidRDefault="000B785F" w:rsidP="000B785F">
      <w:r>
        <w:lastRenderedPageBreak/>
        <w:t>Der Benutzer hat auf dieser Seite außerdem die Möglichkeit, Diagramme hinzuzufügen oder zu entfernen und für vorhandene Statistiken neue Messpunkte einzugeben.</w:t>
      </w:r>
    </w:p>
    <w:p w14:paraId="44851B35" w14:textId="707DEBAE" w:rsidR="000B785F" w:rsidRPr="00724515" w:rsidRDefault="00655B3F" w:rsidP="0069346A">
      <w:pPr>
        <w:pStyle w:val="Listenabsatz"/>
        <w:numPr>
          <w:ilvl w:val="0"/>
          <w:numId w:val="22"/>
        </w:numPr>
      </w:pPr>
      <w:r>
        <w:t>Optionen</w:t>
      </w:r>
    </w:p>
    <w:p w14:paraId="45F2CB3D" w14:textId="77777777" w:rsidR="000B785F" w:rsidRPr="00E23A21" w:rsidRDefault="000B785F" w:rsidP="000B785F">
      <w:pPr>
        <w:pStyle w:val="berschrift3"/>
        <w:keepLines/>
        <w:spacing w:before="40" w:after="0"/>
      </w:pPr>
      <w:bookmarkStart w:id="61" w:name="_Toc490142087"/>
      <w:bookmarkStart w:id="62" w:name="_Toc490667136"/>
      <w:bookmarkStart w:id="63" w:name="_Ref490916718"/>
      <w:r>
        <w:t>UML-Klassendiagramm</w:t>
      </w:r>
      <w:bookmarkEnd w:id="61"/>
      <w:bookmarkEnd w:id="62"/>
      <w:bookmarkEnd w:id="63"/>
    </w:p>
    <w:p w14:paraId="0E6BAB3F" w14:textId="77777777" w:rsidR="000B785F" w:rsidRDefault="000B785F" w:rsidP="000B785F">
      <w:pPr>
        <w:pStyle w:val="Listenabsatz"/>
        <w:numPr>
          <w:ilvl w:val="0"/>
          <w:numId w:val="18"/>
        </w:numPr>
        <w:spacing w:before="0" w:after="0" w:line="240" w:lineRule="auto"/>
        <w:jc w:val="left"/>
      </w:pPr>
      <w:r>
        <w:t>Beschreibung: UML-Klassendiagramm</w:t>
      </w:r>
    </w:p>
    <w:p w14:paraId="53953952" w14:textId="77777777" w:rsidR="000B785F" w:rsidRDefault="000B785F" w:rsidP="000B785F">
      <w:pPr>
        <w:pStyle w:val="Listenabsatz"/>
        <w:numPr>
          <w:ilvl w:val="0"/>
          <w:numId w:val="18"/>
        </w:numPr>
        <w:spacing w:before="0" w:after="0" w:line="240" w:lineRule="auto"/>
        <w:jc w:val="left"/>
      </w:pPr>
      <w:r>
        <w:t>Welche Aspekte wichtig für die Konzeptionierung? -&gt; Nutzen für das Projekt</w:t>
      </w:r>
    </w:p>
    <w:p w14:paraId="1EC4E9CA" w14:textId="77777777" w:rsidR="000B785F" w:rsidRDefault="000B785F" w:rsidP="000B785F">
      <w:pPr>
        <w:pStyle w:val="Listenabsatz"/>
        <w:numPr>
          <w:ilvl w:val="0"/>
          <w:numId w:val="18"/>
        </w:numPr>
        <w:spacing w:before="0" w:after="0" w:line="240" w:lineRule="auto"/>
        <w:jc w:val="left"/>
      </w:pPr>
      <w:r>
        <w:t>Übersicht über alle wichtigen:</w:t>
      </w:r>
    </w:p>
    <w:p w14:paraId="0349AC8C" w14:textId="77777777" w:rsidR="000B785F" w:rsidRDefault="000B785F" w:rsidP="000B785F">
      <w:pPr>
        <w:pStyle w:val="Listenabsatz"/>
        <w:numPr>
          <w:ilvl w:val="1"/>
          <w:numId w:val="18"/>
        </w:numPr>
        <w:spacing w:before="0" w:after="0" w:line="240" w:lineRule="auto"/>
        <w:jc w:val="left"/>
      </w:pPr>
      <w:r>
        <w:t>Klassen und deren Zusammenhänge</w:t>
      </w:r>
    </w:p>
    <w:p w14:paraId="3C6D393F" w14:textId="77777777" w:rsidR="000B785F" w:rsidRDefault="000B785F" w:rsidP="000B785F">
      <w:pPr>
        <w:pStyle w:val="Listenabsatz"/>
        <w:numPr>
          <w:ilvl w:val="1"/>
          <w:numId w:val="18"/>
        </w:numPr>
        <w:spacing w:before="0" w:after="0" w:line="240" w:lineRule="auto"/>
        <w:jc w:val="left"/>
      </w:pPr>
      <w:r>
        <w:t>Daten</w:t>
      </w:r>
    </w:p>
    <w:p w14:paraId="4539FD2E" w14:textId="77777777" w:rsidR="000B785F" w:rsidRDefault="000B785F" w:rsidP="000B785F">
      <w:pPr>
        <w:pStyle w:val="Listenabsatz"/>
        <w:numPr>
          <w:ilvl w:val="1"/>
          <w:numId w:val="18"/>
        </w:numPr>
        <w:spacing w:before="0" w:after="0" w:line="240" w:lineRule="auto"/>
        <w:jc w:val="left"/>
      </w:pPr>
      <w:r>
        <w:t>Datentypen</w:t>
      </w:r>
    </w:p>
    <w:p w14:paraId="5CB2AFA4" w14:textId="77777777" w:rsidR="000B785F" w:rsidRDefault="000B785F" w:rsidP="000B785F">
      <w:pPr>
        <w:pStyle w:val="Listenabsatz"/>
        <w:numPr>
          <w:ilvl w:val="1"/>
          <w:numId w:val="18"/>
        </w:numPr>
        <w:spacing w:before="0" w:after="0" w:line="240" w:lineRule="auto"/>
        <w:jc w:val="left"/>
      </w:pPr>
      <w:proofErr w:type="spellStart"/>
      <w:r>
        <w:t>Kardinalitäten</w:t>
      </w:r>
      <w:proofErr w:type="spellEnd"/>
    </w:p>
    <w:p w14:paraId="4E090FED" w14:textId="77777777" w:rsidR="000B785F" w:rsidRDefault="000B785F" w:rsidP="000B785F">
      <w:pPr>
        <w:pStyle w:val="Listenabsatz"/>
        <w:numPr>
          <w:ilvl w:val="0"/>
          <w:numId w:val="18"/>
        </w:numPr>
        <w:spacing w:before="0" w:after="0" w:line="240" w:lineRule="auto"/>
        <w:jc w:val="left"/>
      </w:pPr>
      <w:r>
        <w:t>Beschreibung der Abbildung</w:t>
      </w:r>
    </w:p>
    <w:p w14:paraId="4CB4DFC6" w14:textId="17138BBF" w:rsidR="000B785F" w:rsidRDefault="00085E30" w:rsidP="000B785F">
      <w:r>
        <w:rPr>
          <w:noProof/>
        </w:rPr>
        <mc:AlternateContent>
          <mc:Choice Requires="wpg">
            <w:drawing>
              <wp:anchor distT="0" distB="0" distL="114300" distR="114300" simplePos="0" relativeHeight="251739648" behindDoc="0" locked="0" layoutInCell="1" allowOverlap="1" wp14:anchorId="63E4E98A" wp14:editId="3E1CAB1A">
                <wp:simplePos x="0" y="0"/>
                <wp:positionH relativeFrom="column">
                  <wp:posOffset>210820</wp:posOffset>
                </wp:positionH>
                <wp:positionV relativeFrom="paragraph">
                  <wp:posOffset>374015</wp:posOffset>
                </wp:positionV>
                <wp:extent cx="5039995" cy="4605020"/>
                <wp:effectExtent l="0" t="0" r="0" b="0"/>
                <wp:wrapThrough wrapText="bothSides">
                  <wp:wrapPolygon edited="0">
                    <wp:start x="0" y="0"/>
                    <wp:lineTo x="0" y="21445"/>
                    <wp:lineTo x="21445" y="21445"/>
                    <wp:lineTo x="21445" y="0"/>
                    <wp:lineTo x="0" y="0"/>
                  </wp:wrapPolygon>
                </wp:wrapThrough>
                <wp:docPr id="1" name="Gruppierung 1"/>
                <wp:cNvGraphicFramePr/>
                <a:graphic xmlns:a="http://schemas.openxmlformats.org/drawingml/2006/main">
                  <a:graphicData uri="http://schemas.microsoft.com/office/word/2010/wordprocessingGroup">
                    <wpg:wgp>
                      <wpg:cNvGrpSpPr/>
                      <wpg:grpSpPr>
                        <a:xfrm>
                          <a:off x="0" y="0"/>
                          <a:ext cx="5039995" cy="4605020"/>
                          <a:chOff x="0" y="0"/>
                          <a:chExt cx="5039995" cy="4605020"/>
                        </a:xfrm>
                      </wpg:grpSpPr>
                      <pic:pic xmlns:pic="http://schemas.openxmlformats.org/drawingml/2006/picture">
                        <pic:nvPicPr>
                          <pic:cNvPr id="54" name="Bild 5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039995" cy="4213860"/>
                          </a:xfrm>
                          <a:prstGeom prst="rect">
                            <a:avLst/>
                          </a:prstGeom>
                          <a:noFill/>
                          <a:ln>
                            <a:noFill/>
                          </a:ln>
                        </pic:spPr>
                      </pic:pic>
                      <wps:wsp>
                        <wps:cNvPr id="55" name="Textfeld 55"/>
                        <wps:cNvSpPr txBox="1"/>
                        <wps:spPr>
                          <a:xfrm>
                            <a:off x="0" y="4267200"/>
                            <a:ext cx="5039995" cy="337820"/>
                          </a:xfrm>
                          <a:prstGeom prst="rect">
                            <a:avLst/>
                          </a:prstGeom>
                          <a:solidFill>
                            <a:prstClr val="white"/>
                          </a:solidFill>
                          <a:ln>
                            <a:noFill/>
                          </a:ln>
                          <a:effectLst/>
                        </wps:spPr>
                        <wps:txbx>
                          <w:txbxContent>
                            <w:p w14:paraId="7C2324B3" w14:textId="77777777" w:rsidR="0069346A" w:rsidRPr="00C27FA9" w:rsidRDefault="0069346A" w:rsidP="000B785F">
                              <w:pPr>
                                <w:pStyle w:val="Beschriftung"/>
                                <w:rPr>
                                  <w:rFonts w:eastAsia="Times"/>
                                  <w:noProof/>
                                  <w:sz w:val="20"/>
                                </w:rPr>
                              </w:pPr>
                              <w:r>
                                <w:t xml:space="preserve">Abbildung </w:t>
                              </w:r>
                              <w:fldSimple w:instr=" SEQ Abbildung \* ARABIC ">
                                <w:r>
                                  <w:rPr>
                                    <w:noProof/>
                                  </w:rPr>
                                  <w:t>3</w:t>
                                </w:r>
                              </w:fldSimple>
                              <w:r>
                                <w:t>: UML-Klassendiagramm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E4E98A" id="Gruppierung 1" o:spid="_x0000_s1030" style="position:absolute;left:0;text-align:left;margin-left:16.6pt;margin-top:29.45pt;width:396.85pt;height:362.6pt;z-index:251739648" coordsize="5039995,460502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">
                <v:shape id="Bild 54" o:spid="_x0000_s1031" type="#_x0000_t75" style="position:absolute;width:5039995;height:42138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Tp&#10;SWDEAAAA2wAAAA8AAABkcnMvZG93bnJldi54bWxEj9FqwkAURN+F/sNyC30JzUarJaSuItpSfRJt&#10;PuCye5uEZu+G7GrSv+8WBB+HmTnDLNejbcWVet84VjBNMxDE2pmGKwXl18dzDsIHZIOtY1LwSx7W&#10;q4fJEgvjBj7R9RwqESHsC1RQh9AVUnpdk0Wfuo44et+utxii7Ctpehwi3LZylmWv0mLDcaHGjrY1&#10;6Z/zxSpIXprj4HZJWSanXH+Gw571u1Pq6XHcvIEINIZ7+NbeGwWLOfx/iT9Arv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TpSWDEAAAA2wAAAA8AAAAAAAAAAAAAAAAAnAIA&#10;AGRycy9kb3ducmV2LnhtbFBLBQYAAAAABAAEAPcAAACNAwAAAAA=&#10;">
                  <v:imagedata r:id="rId26" o:title=""/>
                  <v:path arrowok="t"/>
                </v:shape>
                <v:shape id="Textfeld 55" o:spid="_x0000_s1032" type="#_x0000_t202" style="position:absolute;top:4267200;width:5039995;height:3378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bIGexgAA&#10;ANsAAAAPAAAAZHJzL2Rvd25yZXYueG1sRI9BawIxFITvhf6H8Aq9FM22VZHVKCIttL2Iqxdvj81z&#10;s3bzsiRZXf+9KRQ8DjPzDTNf9rYRZ/KhdqzgdZiBIC6drrlSsN99DqYgQkTW2DgmBVcKsFw8Pswx&#10;1+7CWzoXsRIJwiFHBSbGNpcylIYshqFriZN3dN5iTNJXUnu8JLht5FuWTaTFmtOCwZbWhsrforMK&#10;NqPDxrx0x4+f1ejdf++79eRUFUo9P/WrGYhIfbyH/9tfWsF4DH9f0g+Qi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QbIGexgAAANsAAAAPAAAAAAAAAAAAAAAAAJcCAABkcnMv&#10;ZG93bnJldi54bWxQSwUGAAAAAAQABAD1AAAAigMAAAAA&#10;" stroked="f">
                  <v:textbox style="mso-fit-shape-to-text:t" inset="0,0,0,0">
                    <w:txbxContent>
                      <w:p w14:paraId="7C2324B3" w14:textId="77777777" w:rsidR="0069346A" w:rsidRPr="00C27FA9" w:rsidRDefault="0069346A" w:rsidP="000B785F">
                        <w:pPr>
                          <w:pStyle w:val="Beschriftung"/>
                          <w:rPr>
                            <w:rFonts w:eastAsia="Times"/>
                            <w:noProof/>
                            <w:sz w:val="20"/>
                          </w:rPr>
                        </w:pPr>
                        <w:r>
                          <w:t xml:space="preserve">Abbildung </w:t>
                        </w:r>
                        <w:fldSimple w:instr=" SEQ Abbildung \* ARABIC ">
                          <w:r>
                            <w:rPr>
                              <w:noProof/>
                            </w:rPr>
                            <w:t>3</w:t>
                          </w:r>
                        </w:fldSimple>
                        <w:r>
                          <w:t>: UML-Klassendiagramm</w:t>
                        </w:r>
                      </w:p>
                    </w:txbxContent>
                  </v:textbox>
                </v:shape>
                <w10:wrap type="through"/>
              </v:group>
            </w:pict>
          </mc:Fallback>
        </mc:AlternateContent>
      </w:r>
    </w:p>
    <w:p w14:paraId="44786B0A" w14:textId="77777777" w:rsidR="008B63CD" w:rsidRPr="00EF70C0" w:rsidRDefault="008B63CD" w:rsidP="008B63CD"/>
    <w:p w14:paraId="5AAF4A87" w14:textId="77777777" w:rsidR="008B63CD" w:rsidRDefault="008B63CD" w:rsidP="00E93DA6">
      <w:pPr>
        <w:pStyle w:val="berschrift2"/>
        <w:keepLines/>
        <w:tabs>
          <w:tab w:val="clear" w:pos="851"/>
        </w:tabs>
        <w:spacing w:before="40" w:after="0"/>
      </w:pPr>
      <w:bookmarkStart w:id="64" w:name="_Toc490941512"/>
      <w:r>
        <w:t>Prototypen</w:t>
      </w:r>
      <w:bookmarkEnd w:id="64"/>
    </w:p>
    <w:p w14:paraId="11CB0C77" w14:textId="77777777" w:rsidR="008B63CD" w:rsidRDefault="008B63CD" w:rsidP="008B63CD">
      <w:r>
        <w:t xml:space="preserve">Prototyp oder auch </w:t>
      </w:r>
      <w:proofErr w:type="spellStart"/>
      <w:r>
        <w:t>Prototyping</w:t>
      </w:r>
      <w:proofErr w:type="spellEnd"/>
      <w:r>
        <w:t xml:space="preserve"> genannt, wird als eine Software-Entwicklungsstrategie angesehen. Die Strategie kann die Probleme, die während einer Entwicklung auftreten können, lösen. </w:t>
      </w:r>
      <w:r>
        <w:fldChar w:fldCharType="begin"/>
      </w:r>
      <w:r>
        <w:instrText>ADDIN CITAVI.PLACEHOLDER c62b1669-aa32-45b2-b8e4-95a182bb3ca3 PFBsYWNlaG9sZGVyPg0KICA8QWRkSW5WZXJzaW9uPjUuNi4wLjI8L0FkZEluVmVyc2lvbj4NCiAgPElkPmM2MmIxNjY5LWFhMzItNDViMi1iOGU0LTk1YTE4MmJiM2NhMzwvSWQ+DQogIDxFbnRyaWVzPg0KICAgIDxFbnRyeT4NCiAgICAgIDxJZD4xMTA3ZjRkZS1lZGZmLTRlMTctYWNiZC1hNGViMTUxYjA5MjI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ob3J0VGl0bGU+Ry4gUG9tYmVyZ2VyLCBXLiBQcmVlLCBBLiBTdHJpdHppbmdlciDigJMgTWV0aG9kZW4gdW5kIFdlcmt6ZXVnZTwvU2hvcnRUaXRsZT4NCiAgICAgICAgPFRpdGxlPk1ldGhvZGVuIHVuZCBXZXJremV1Z2UgZsO8ciBkYXMgUHJvdG90eXBpbmcgdW5kIGlocmUgSW50ZWdyYXRpb248L1RpdGxlPg0KICAgICAgPC9SZWZlcmVuY2U+DQogICAgPC9FbnRyeT4NCiAgPC9FbnRyaWVzPg0KICA8VGV4dD4oRy4gUG9tYmVyZ2VyLCBXLiBQcmVlLCBBLiBTdHJpdHppbmdlc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cuIFBvbWJlcmdlciwgVy4gUHJlZSwgQS4gU3RyaXR6aW5nZXIpPC9UZXh0Pg0KICAgIDwvVGV4dFVuaXQ+DQogIDwvVGV4dFVuaXRzPg0KPC9QbGFjZWhvbGRlcj4=</w:instrText>
      </w:r>
      <w:r>
        <w:fldChar w:fldCharType="separate"/>
      </w:r>
      <w:bookmarkStart w:id="65" w:name="_CTVP001c62b1669aa3245b2b8e495a182bb3ca3"/>
      <w:r>
        <w:t>(G. Pomberger, W. Pree, A. Stritzinger, S. 1)</w:t>
      </w:r>
      <w:bookmarkEnd w:id="65"/>
      <w:r>
        <w:fldChar w:fldCharType="end"/>
      </w:r>
      <w:r>
        <w:t xml:space="preserve">. Prototypen </w:t>
      </w:r>
      <w:r>
        <w:lastRenderedPageBreak/>
        <w:t xml:space="preserve">sind frühe Versionen von einem zu entwickelnden Softwaresystem. Diese erhalten einige oder alle Eigenschaften und vordefinierten Funktionen der letztendlichen Version. </w:t>
      </w:r>
    </w:p>
    <w:p w14:paraId="35A9E887" w14:textId="76BBF770" w:rsidR="008B63CD" w:rsidRDefault="008B63CD" w:rsidP="008B63CD">
      <w:r>
        <w:t>Typische Eigenschaften der Prototypen sind zum einen, dass sie schnell und kostengünstig entwickelt werden und dem Benutzer bzw. auch dem Arbeitgeber einen Einblick von der geplanten Software anhand eines Prototyps mit wesentlichen Bestandteilen des Systems vor der Implementierung gibt. Zudem sind Prototypen flexibel, sodass eine Veränderung oder eine Erweiterun</w:t>
      </w:r>
      <w:r w:rsidR="00942971">
        <w:t>g der Anforderungen einfach umzusetzen ist.</w:t>
      </w:r>
      <w:r>
        <w:t xml:space="preserve"> Prototypen müssen nicht ein vollständiges System modellieren. </w:t>
      </w:r>
      <w:r>
        <w:fldChar w:fldCharType="begin"/>
      </w:r>
      <w:r>
        <w:instrText>ADDIN CITAVI.PLACEHOLDER 9e6258b5-ee96-4894-85a7-02dc8e1a455f PFBsYWNlaG9sZGVyPg0KICA8QWRkSW5WZXJzaW9uPjUuNi4wLjI8L0FkZEluVmVyc2lvbj4NCiAgPElkPjllNjI1OGI1LWVlOTYtNDg5NC04NWE3LTAyZGM4ZTFhNDU1ZjwvSWQ+DQogIDxFbnRyaWVzPg0KICAgIDxFbnRyeT4NCiAgICAgIDxJZD4zNjgyZWU1My1iYmJjLTQ2MTQtOWIwNC04Yzk3OTI4MWE5NDA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ob3J0VGl0bGU+Ry4gUG9tYmVyZ2VyLCBXLiBQcmVlLCBBLiBTdHJpdHppbmdlciDigJMgTWV0aG9kZW4gdW5kIFdlcmt6ZXVnZTwvU2hvcnRUaXRsZT4NCiAgICAgICAgPFRpdGxlPk1ldGhvZGVuIHVuZCBXZXJremV1Z2UgZsO8ciBkYXMgUHJvdG90eXBpbmcgdW5kIGlocmUgSW50ZWdyYXRpb248L1RpdGxlPg0KICAgICAgPC9SZWZlcmVuY2U+DQogICAgPC9FbnRyeT4NCiAgPC9FbnRyaWVzPg0KICA8VGV4dD4oRy4gUG9tYmVyZ2VyLCBXLiBQcmVlLCBBLiBTdHJpdHppbmdlc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cuIFBvbWJlcmdlciwgVy4gUHJlZSwgQS4gU3RyaXR6aW5nZXIpPC9UZXh0Pg0KICAgIDwvVGV4dFVuaXQ+DQogIDwvVGV4dFVuaXRzPg0KPC9QbGFjZWhvbGRlcj4=</w:instrText>
      </w:r>
      <w:r>
        <w:fldChar w:fldCharType="separate"/>
      </w:r>
      <w:bookmarkStart w:id="66" w:name="_CTVP0019e6258b5ee96489485a702dc8e1a455f"/>
      <w:r>
        <w:t>(G. Pomberger, W. Pree, A. Stritzinger, S. 2)</w:t>
      </w:r>
      <w:bookmarkEnd w:id="66"/>
      <w:r>
        <w:fldChar w:fldCharType="end"/>
      </w:r>
    </w:p>
    <w:p w14:paraId="524A5ED4" w14:textId="5FEAA4C0" w:rsidR="008B63CD" w:rsidRDefault="008B63CD" w:rsidP="008B63CD">
      <w:r>
        <w:t xml:space="preserve">Es gibt drei Kategorien in der Systematik von Prototypen. Die erste Kategorie ist das „Exploratives </w:t>
      </w:r>
      <w:proofErr w:type="spellStart"/>
      <w:r>
        <w:t>Prototyping</w:t>
      </w:r>
      <w:proofErr w:type="spellEnd"/>
      <w:r>
        <w:t xml:space="preserve">“. Hier dienen die Prototypen als Kommunikationshilfe zwischen dem Auftraggeber bzw. auch dem Benutzer. Deshalb ist die Zusammenarbeit wichtig, um herauszufinden, ob die Anforderungen berücksichtigt oder vergessen worden sind. So haben die Auftraggeber bzw. der Benutzer die Möglichkeit aktiv Verbesserungs- und Änderungswünsche zu äußern bis alle Anforderungen und Funktionen erfüllt worden sind. </w:t>
      </w:r>
      <w:r>
        <w:fldChar w:fldCharType="begin"/>
      </w:r>
      <w:r>
        <w:instrText>ADDIN CITAVI.PLACEHOLDER 7dcdf4e3-c7ef-4eb3-9f41-352556899701 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aWNoZWxlIHVuZCBTY2jDtm5iZXJnZXIgMjAxNCk8L1RleHQ+DQogICAgPC9UZXh0VW5pdD4NCiAgPC9UZXh0VW5pdHM+DQo8L1BsYWNlaG9sZGVyPg==</w:instrText>
      </w:r>
      <w:r>
        <w:fldChar w:fldCharType="separate"/>
      </w:r>
      <w:bookmarkStart w:id="67" w:name="_CTVP0017dcdf4e3c7ef4eb39f41352556899701"/>
      <w:r>
        <w:t>(Aichele und Schönberger 2014, S.36)</w:t>
      </w:r>
      <w:bookmarkEnd w:id="67"/>
      <w:r>
        <w:fldChar w:fldCharType="end"/>
      </w:r>
      <w:r>
        <w:t xml:space="preserve">. Die zweite Kategorie ist das „Experimentelles </w:t>
      </w:r>
      <w:proofErr w:type="spellStart"/>
      <w:r>
        <w:t>Prototyping</w:t>
      </w:r>
      <w:proofErr w:type="spellEnd"/>
      <w:r>
        <w:t xml:space="preserve">“. Hierbei handelt es sich um die Erkenntnis von unbekannten </w:t>
      </w:r>
      <w:r w:rsidR="00942971">
        <w:t>Anforderungen an das System, die</w:t>
      </w:r>
      <w:r>
        <w:t xml:space="preserve"> durch mehrmaligen Versuchen ent</w:t>
      </w:r>
      <w:r w:rsidR="00942971">
        <w:t>stehen. Diese Methode ist</w:t>
      </w:r>
      <w:r>
        <w:t xml:space="preserve"> bereits bei alten praktischen Softwareentwicklungsmethoden</w:t>
      </w:r>
      <w:r w:rsidR="00942971">
        <w:t xml:space="preserve"> bekannt</w:t>
      </w:r>
      <w:r>
        <w:t xml:space="preserve">. </w:t>
      </w:r>
      <w:r>
        <w:fldChar w:fldCharType="begin"/>
      </w:r>
      <w:r>
        <w:instrText>ADDIN CITAVI.PLACEHOLDER 53004c9d-49b9-4642-8d5b-1406dfaacb9b 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waXR0YSAxOTg5KTwvVGV4dD4NCiAgICA8L1RleHRVbml0Pg0KICA8L1RleHRVbml0cz4NCjwvUGxhY2Vob2xkZXI+</w:instrText>
      </w:r>
      <w:r>
        <w:fldChar w:fldCharType="separate"/>
      </w:r>
      <w:bookmarkStart w:id="68" w:name="_CTVP00153004c9d49b946428d5b1406dfaacb9b"/>
      <w:r>
        <w:t>(Spitta 1989, S. 5)</w:t>
      </w:r>
      <w:bookmarkEnd w:id="68"/>
      <w:r>
        <w:fldChar w:fldCharType="end"/>
      </w:r>
    </w:p>
    <w:p w14:paraId="0A24D86A" w14:textId="77777777" w:rsidR="008B63CD" w:rsidRDefault="008B63CD" w:rsidP="008B63CD">
      <w:r>
        <w:t xml:space="preserve">Es gibt eine Vielzahl an unterschiedlichen </w:t>
      </w:r>
      <w:proofErr w:type="spellStart"/>
      <w:r>
        <w:t>Prototyping</w:t>
      </w:r>
      <w:proofErr w:type="spellEnd"/>
      <w:r>
        <w:t xml:space="preserve">-Werkezeuge. Vorausgesetzt ist die Möglichkeit eine schnelle und kostengünstige Erstellung des Prototyps zu erstellen. Der Wahl des Werkzeuges hat eine entscheidende Bedeutung auf den Einfluss der Qualität als auch auf den Aufwand der Erstellung und Bearbeitung des Prototyens. </w:t>
      </w:r>
      <w:r>
        <w:fldChar w:fldCharType="begin"/>
      </w:r>
      <w:r>
        <w:instrText>ADDIN CITAVI.PLACEHOLDER af8f0181-5752-4ebb-b265-3155105c92e9 PFBsYWNlaG9sZGVyPg0KICA8QWRkSW5WZXJzaW9uPjUuNi4wLjI8L0FkZEluVmVyc2lvbj4NCiAgPElkPmFmOGYwMTgxLTU3NTItNGViYi1iMjY1LTMxNTUxMDVjOTJlOTwvSWQ+DQogIDxFbnRyaWVzPg0KICAgIDxFbnRyeT4NCiAgICAgIDxJZD44MDYwMGEzNy04OGFjLTQ3NzUtOTIxYS1lMzcyMWY5NTk2NDY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69" w:name="_CTVP001af8f018157524ebbb2653155105c92e9"/>
      <w:r>
        <w:t>(G. Pomberger, W. Pree, A. Stritzinger, S.4)</w:t>
      </w:r>
      <w:bookmarkEnd w:id="69"/>
      <w:r>
        <w:fldChar w:fldCharType="end"/>
      </w:r>
      <w:r w:rsidR="00F139F6">
        <w:t xml:space="preserve"> </w:t>
      </w:r>
    </w:p>
    <w:p w14:paraId="428F157A" w14:textId="77777777" w:rsidR="008B63CD" w:rsidRDefault="008B63CD" w:rsidP="008B63CD">
      <w:r>
        <w:t>Einige Autoren aber bevorzugen „echte Prototypen“, d.h. mit Funktionen als auch mit wichtigen Merkmalen ausgestattet. Da dieses zur Grundlage der Software-Entwicklungsprozess dient. Andere Autoren präferieren die „</w:t>
      </w:r>
      <w:proofErr w:type="spellStart"/>
      <w:r>
        <w:t>Bottom</w:t>
      </w:r>
      <w:proofErr w:type="spellEnd"/>
      <w:r>
        <w:t xml:space="preserve"> </w:t>
      </w:r>
      <w:proofErr w:type="spellStart"/>
      <w:r>
        <w:t>Up</w:t>
      </w:r>
      <w:proofErr w:type="spellEnd"/>
      <w:r>
        <w:t xml:space="preserve">-Vorgehensweise“, d.h. es werden auf die einfachsten und wichtigsten Funktionen abstrahiert und dann vom Benutzer immer wieder getestet und verbessert. Es werden solange weitere Funktionen implementiert bis das System vollständig ist. </w:t>
      </w:r>
      <w:r>
        <w:fldChar w:fldCharType="begin"/>
      </w:r>
      <w:r>
        <w:instrText>ADDIN CITAVI.PLACEHOLDER 8897c0e4-2b79-45d7-ad0b-fa113c5e68b2 PFBsYWNlaG9sZGVyPg0KICA8QWRkSW5WZXJzaW9uPjUuNi4wLjI8L0FkZEluVmVyc2lvbj4NCiAgPElkPjg4OTdjMGU0LTJiNzktNDVkNy1hZDBiLWZhMTEzYzVlNjhiMjwvSWQ+DQogIDxFbnRyaWVzPg0KICAgIDxFbnRyeT4NCiAgICAgIDxJZD4wYWU0NjAxYi05NWUzLTQ1MzktYWQwZC03OTNmNjVkMGIwZWM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70" w:name="_CTVP0018897c0e42b7945d7ad0bfa113c5e68b2"/>
      <w:r>
        <w:t>(G. Pomberger, W. Pree, A. Stritzinger, S. 2)</w:t>
      </w:r>
      <w:bookmarkEnd w:id="70"/>
      <w:r>
        <w:fldChar w:fldCharType="end"/>
      </w:r>
    </w:p>
    <w:p w14:paraId="0637C14A" w14:textId="3B00807A" w:rsidR="008B63CD" w:rsidRDefault="008B63CD" w:rsidP="008B63CD">
      <w:r>
        <w:t>Prototypen unterstützt zum einen die Kommunikation zwischen dem Kunden und dem E</w:t>
      </w:r>
      <w:r w:rsidR="00942971">
        <w:t>ntwickler und schafft zusätzlich</w:t>
      </w:r>
      <w:r>
        <w:t xml:space="preserve"> eine Grundlage für die Systemspezifikation. Durch die Einfachheit werden wesentliche Eigenschaften bzw. Anforderungen des </w:t>
      </w:r>
      <w:r>
        <w:lastRenderedPageBreak/>
        <w:t>geplanten Produktes v</w:t>
      </w:r>
      <w:r w:rsidR="00BE625A">
        <w:t xml:space="preserve">eranschaulicht. Zusätzlich </w:t>
      </w:r>
      <w:r>
        <w:t xml:space="preserve">werden die Funktionalitäten deutlich ausdrucksvoller dargestellt als in einer textuellen Beschreibung oder rein statischen Modells. Die Vollständigkeit der bisherigen Spezifikation kann ebenfalls durch Prototypen verbessert werden und die Projektphasen bei einer Softwareentwicklung mit fehlenden Informationen ergänzen.  </w:t>
      </w:r>
      <w:r>
        <w:fldChar w:fldCharType="begin"/>
      </w:r>
      <w:r>
        <w:instrText>ADDIN CITAVI.PLACEHOLDER d9e2e1d2-10c9-4da1-b9b3-fa76d7d6026b PFBsYWNlaG9sZGVyPg0KICA8QWRkSW5WZXJzaW9uPjUuNi4wLjI8L0FkZEluVmVyc2lvbj4NCiAgPElkPmQ5ZTJlMWQyLTEwYzktNGRhMS1iOWIzLWZhNzZkN2Q2MDI2YjwvSWQ+DQogIDxFbnRyaWVzPg0KICAgIDxFbnRyeT4NCiAgICAgIDxJZD5hNDE0NTI1Zi0yZTNhLTRhOWMtOTcwZS1hNGUwYTBmMDQxMDM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71" w:name="_CTVP001d9e2e1d210c94da1b9b3fa76d7d6026b"/>
      <w:r>
        <w:t>(G. Pomberger, W. Pree, A. Stritzinger, S.3)</w:t>
      </w:r>
      <w:bookmarkEnd w:id="71"/>
      <w:r>
        <w:fldChar w:fldCharType="end"/>
      </w:r>
      <w:r>
        <w:t xml:space="preserve"> Es wurde bewiesen, dass durch Prototypen die Wirtschaftlichkeit um rund 45% verbessert, die </w:t>
      </w:r>
      <w:r w:rsidR="00BE625A">
        <w:t>Qualität der Software erhöht</w:t>
      </w:r>
      <w:r>
        <w:t xml:space="preserve"> und den Aufwand um 40% verringert.  </w:t>
      </w:r>
      <w:r>
        <w:fldChar w:fldCharType="begin"/>
      </w:r>
      <w:r>
        <w:instrText>ADDIN CITAVI.PLACEHOLDER fa8640f9-81a7-4165-9863-a6a5a2c4f37a 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mFycnkgVy4gQm9laG0qLCBUZXJlbmNlIEUuIEdyYXksIGFuZCBUaG9tYXMgU2Vld2FsZHQpPC9UZXh0Pg0KICAgIDwvVGV4dFVuaXQ+DQogIDwvVGV4dFVuaXRzPg0KPC9QbGFjZWhvbGRlcj4=</w:instrText>
      </w:r>
      <w:r>
        <w:fldChar w:fldCharType="separate"/>
      </w:r>
      <w:bookmarkStart w:id="72" w:name="_CTVP001fa8640f981a741659863a6a5a2c4f37a"/>
      <w:r>
        <w:t>(Barry W. Boehm, Terence E. Gray, and Thomas Seewaldt, S. 293)</w:t>
      </w:r>
      <w:bookmarkEnd w:id="72"/>
      <w:r>
        <w:fldChar w:fldCharType="end"/>
      </w:r>
    </w:p>
    <w:p w14:paraId="23FEF0CD" w14:textId="77777777" w:rsidR="008B63CD" w:rsidRDefault="008B63CD" w:rsidP="008B63CD">
      <w:r>
        <w:t xml:space="preserve">Doch das </w:t>
      </w:r>
      <w:proofErr w:type="spellStart"/>
      <w:r>
        <w:t>Prototyping</w:t>
      </w:r>
      <w:proofErr w:type="spellEnd"/>
      <w:r>
        <w:t xml:space="preserve"> bringt auch Nachteile mit sich. Da ein Entwicklungsprozess in der Regel linear und häufig ohne Wiederholungen der einzelnen Phasen verläuft, ist ein bestimmter Ablauf in der Entwicklungsphase festgelegt. Häufig findet das </w:t>
      </w:r>
      <w:proofErr w:type="spellStart"/>
      <w:r>
        <w:t>Prototyping</w:t>
      </w:r>
      <w:proofErr w:type="spellEnd"/>
      <w:r>
        <w:t xml:space="preserve"> zum Ende einer Entwicklungsphase erst statt, sodass auf Grund Kundenwünsche Änderung der vorherigen Phasen sich als schwierig und aufwendig gestalten lässt. Außerdem spielen spätere Phasen eine wichtige Rolle auf die Vorgehensweise. Ebenfalls kann die Überprüfung von Produkten und Komponenten erst </w:t>
      </w:r>
      <w:r w:rsidR="00F139F6">
        <w:t xml:space="preserve">sehr spät durchgeführt werden. </w:t>
      </w:r>
    </w:p>
    <w:p w14:paraId="0668B5CD" w14:textId="77777777" w:rsidR="008B63CD" w:rsidRDefault="008B63CD" w:rsidP="008B63CD">
      <w:r>
        <w:t>Im Folgenden werden die Papierprototypen und die Mock-</w:t>
      </w:r>
      <w:proofErr w:type="spellStart"/>
      <w:r>
        <w:t>Ups</w:t>
      </w:r>
      <w:proofErr w:type="spellEnd"/>
      <w:r>
        <w:t xml:space="preserve"> nahegebracht. </w:t>
      </w:r>
    </w:p>
    <w:p w14:paraId="7A133E54" w14:textId="77777777" w:rsidR="008B63CD" w:rsidRDefault="008B63CD" w:rsidP="008B63CD">
      <w:r>
        <w:t xml:space="preserve"> </w:t>
      </w:r>
    </w:p>
    <w:p w14:paraId="4F4B19F2" w14:textId="23138D70" w:rsidR="008B63CD" w:rsidRDefault="008B63CD" w:rsidP="00E93DA6">
      <w:pPr>
        <w:pStyle w:val="berschrift3"/>
        <w:keepLines/>
        <w:spacing w:before="40" w:after="0"/>
      </w:pPr>
      <w:bookmarkStart w:id="73" w:name="_Toc490142089"/>
      <w:bookmarkStart w:id="74" w:name="_Toc490941513"/>
      <w:r>
        <w:t>Papierprototypen</w:t>
      </w:r>
      <w:bookmarkEnd w:id="73"/>
      <w:bookmarkEnd w:id="74"/>
    </w:p>
    <w:p w14:paraId="4025D455" w14:textId="77777777" w:rsidR="00FC6B93" w:rsidRPr="00FC6B93" w:rsidRDefault="00FC6B93" w:rsidP="00FC6B93"/>
    <w:p w14:paraId="0F2F3574" w14:textId="77777777" w:rsidR="008B63CD" w:rsidRDefault="008B63CD" w:rsidP="008B63CD">
      <w:r>
        <w:t>...</w:t>
      </w:r>
    </w:p>
    <w:p w14:paraId="516E69B3" w14:textId="1759E0B1" w:rsidR="00FC6B93" w:rsidRDefault="00FC6B93" w:rsidP="00B97F58">
      <w:pPr>
        <w:pStyle w:val="berschrift3"/>
      </w:pPr>
      <w:bookmarkStart w:id="75" w:name="_Toc490142090"/>
      <w:r>
        <w:lastRenderedPageBreak/>
        <w:t xml:space="preserve"> </w:t>
      </w:r>
      <w:bookmarkStart w:id="76" w:name="_Toc490941514"/>
      <w:proofErr w:type="spellStart"/>
      <w:r>
        <w:t>Wireframes</w:t>
      </w:r>
      <w:bookmarkEnd w:id="76"/>
      <w:proofErr w:type="spellEnd"/>
      <w:r>
        <w:t xml:space="preserve"> </w:t>
      </w:r>
    </w:p>
    <w:p w14:paraId="251DFFAF" w14:textId="77777777" w:rsidR="00FC6B93" w:rsidRPr="001B3BF2" w:rsidRDefault="00FC6B93" w:rsidP="00FC6B93">
      <w:r>
        <w:rPr>
          <w:noProof/>
        </w:rPr>
        <mc:AlternateContent>
          <mc:Choice Requires="wps">
            <w:drawing>
              <wp:anchor distT="0" distB="0" distL="114300" distR="114300" simplePos="0" relativeHeight="251730432" behindDoc="0" locked="0" layoutInCell="1" allowOverlap="1" wp14:anchorId="3ABA7F8E" wp14:editId="6CDCDC42">
                <wp:simplePos x="0" y="0"/>
                <wp:positionH relativeFrom="column">
                  <wp:posOffset>676275</wp:posOffset>
                </wp:positionH>
                <wp:positionV relativeFrom="paragraph">
                  <wp:posOffset>3559810</wp:posOffset>
                </wp:positionV>
                <wp:extent cx="3705225" cy="337820"/>
                <wp:effectExtent l="0" t="0" r="0" b="0"/>
                <wp:wrapTopAndBottom/>
                <wp:docPr id="5" name="Textfeld 5"/>
                <wp:cNvGraphicFramePr/>
                <a:graphic xmlns:a="http://schemas.openxmlformats.org/drawingml/2006/main">
                  <a:graphicData uri="http://schemas.microsoft.com/office/word/2010/wordprocessingShape">
                    <wps:wsp>
                      <wps:cNvSpPr txBox="1"/>
                      <wps:spPr>
                        <a:xfrm>
                          <a:off x="0" y="0"/>
                          <a:ext cx="3705225" cy="337820"/>
                        </a:xfrm>
                        <a:prstGeom prst="rect">
                          <a:avLst/>
                        </a:prstGeom>
                        <a:solidFill>
                          <a:prstClr val="white"/>
                        </a:solidFill>
                        <a:ln>
                          <a:noFill/>
                        </a:ln>
                      </wps:spPr>
                      <wps:txbx>
                        <w:txbxContent>
                          <w:p w14:paraId="02F8FD67" w14:textId="106FC9B1" w:rsidR="0069346A" w:rsidRPr="00362925" w:rsidRDefault="0069346A" w:rsidP="00362925">
                            <w:pPr>
                              <w:pStyle w:val="Beschriftung"/>
                            </w:pPr>
                            <w:bookmarkStart w:id="77" w:name="_Toc490941419"/>
                            <w:r>
                              <w:t xml:space="preserve">Abbildung </w:t>
                            </w:r>
                            <w:fldSimple w:instr=" SEQ Abbildung \* ARABIC ">
                              <w:r>
                                <w:rPr>
                                  <w:noProof/>
                                </w:rPr>
                                <w:t>5</w:t>
                              </w:r>
                            </w:fldSimple>
                            <w:r>
                              <w:t xml:space="preserve"> Aufmachung und Start</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A7F8E" id="Textfeld 5" o:spid="_x0000_s1033" type="#_x0000_t202" style="position:absolute;left:0;text-align:left;margin-left:53.25pt;margin-top:280.3pt;width:291.75pt;height:26.6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" stroked="f">
                <v:textbox style="mso-fit-shape-to-text:t" inset="0,0,0,0">
                  <w:txbxContent>
                    <w:p w14:paraId="02F8FD67" w14:textId="106FC9B1" w:rsidR="0069346A" w:rsidRPr="00362925" w:rsidRDefault="0069346A" w:rsidP="00362925">
                      <w:pPr>
                        <w:pStyle w:val="Beschriftung"/>
                      </w:pPr>
                      <w:bookmarkStart w:id="78" w:name="_Toc490941419"/>
                      <w:r>
                        <w:t xml:space="preserve">Abbildung </w:t>
                      </w:r>
                      <w:fldSimple w:instr=" SEQ Abbildung \* ARABIC ">
                        <w:r>
                          <w:rPr>
                            <w:noProof/>
                          </w:rPr>
                          <w:t>5</w:t>
                        </w:r>
                      </w:fldSimple>
                      <w:r>
                        <w:t xml:space="preserve"> Aufmachung und Start</w:t>
                      </w:r>
                      <w:bookmarkEnd w:id="78"/>
                    </w:p>
                  </w:txbxContent>
                </v:textbox>
                <w10:wrap type="topAndBottom"/>
              </v:shape>
            </w:pict>
          </mc:Fallback>
        </mc:AlternateContent>
      </w:r>
      <w:r>
        <w:rPr>
          <w:noProof/>
        </w:rPr>
        <w:drawing>
          <wp:anchor distT="0" distB="0" distL="114300" distR="114300" simplePos="0" relativeHeight="251718144" behindDoc="1" locked="0" layoutInCell="1" allowOverlap="1" wp14:anchorId="1593F005" wp14:editId="6FFACBAE">
            <wp:simplePos x="0" y="0"/>
            <wp:positionH relativeFrom="margin">
              <wp:posOffset>654685</wp:posOffset>
            </wp:positionH>
            <wp:positionV relativeFrom="paragraph">
              <wp:posOffset>250190</wp:posOffset>
            </wp:positionV>
            <wp:extent cx="3705225" cy="3164840"/>
            <wp:effectExtent l="0" t="0" r="9525" b="0"/>
            <wp:wrapTopAndBottom/>
            <wp:docPr id="4" name="Grafik 4" descr="C:\Users\Kimngan\AppData\Local\Microsoft\Windows\INetCache\Content.Word\Willkomm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ngan\AppData\Local\Microsoft\Windows\INetCache\Content.Word\Willkommen 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5225" cy="3164840"/>
                    </a:xfrm>
                    <a:prstGeom prst="rect">
                      <a:avLst/>
                    </a:prstGeom>
                    <a:noFill/>
                    <a:ln>
                      <a:noFill/>
                    </a:ln>
                  </pic:spPr>
                </pic:pic>
              </a:graphicData>
            </a:graphic>
          </wp:anchor>
        </w:drawing>
      </w:r>
    </w:p>
    <w:p w14:paraId="0AE696F3" w14:textId="77777777" w:rsidR="00FC6B93" w:rsidRDefault="00FC6B93" w:rsidP="00FC6B93"/>
    <w:p w14:paraId="4B399F80" w14:textId="77777777" w:rsidR="00FC6B93" w:rsidRDefault="00FC6B93" w:rsidP="00FC6B93">
      <w:pPr>
        <w:pStyle w:val="Listenabsatz"/>
        <w:numPr>
          <w:ilvl w:val="0"/>
          <w:numId w:val="5"/>
        </w:numPr>
        <w:spacing w:before="0" w:after="0" w:line="240" w:lineRule="auto"/>
        <w:jc w:val="left"/>
      </w:pPr>
      <w:r>
        <w:t xml:space="preserve">Nach der Aufmachung öffnet sich automatisch das Startfenster. </w:t>
      </w:r>
    </w:p>
    <w:p w14:paraId="7CA8C651" w14:textId="77777777" w:rsidR="00FC6B93" w:rsidRDefault="00FC6B93" w:rsidP="00FC6B93">
      <w:pPr>
        <w:pStyle w:val="Listenabsatz"/>
        <w:numPr>
          <w:ilvl w:val="0"/>
          <w:numId w:val="5"/>
        </w:numPr>
        <w:spacing w:before="0" w:after="0" w:line="240" w:lineRule="auto"/>
        <w:jc w:val="left"/>
      </w:pPr>
      <w:r>
        <w:t xml:space="preserve">Der Benutzer wird sowohl von dem System als auch von seinem „Personaltrainer“ begrüßt und wird aufgefordert seinen Vornamen einzugeben. </w:t>
      </w:r>
    </w:p>
    <w:p w14:paraId="71CD02F0" w14:textId="77777777" w:rsidR="00FC6B93" w:rsidRDefault="00FC6B93" w:rsidP="00FC6B93">
      <w:pPr>
        <w:pStyle w:val="Listenabsatz"/>
        <w:numPr>
          <w:ilvl w:val="0"/>
          <w:numId w:val="5"/>
        </w:numPr>
        <w:spacing w:before="0" w:after="0" w:line="240" w:lineRule="auto"/>
        <w:jc w:val="left"/>
      </w:pPr>
      <w:r>
        <w:t xml:space="preserve">Nachdem er seinen Vornamen eingegeben hat, kann er den Button „START“ benutzen. </w:t>
      </w:r>
    </w:p>
    <w:p w14:paraId="60F6B895" w14:textId="77777777" w:rsidR="00FC6B93" w:rsidRDefault="00FC6B93" w:rsidP="00FC6B93">
      <w:r>
        <w:rPr>
          <w:noProof/>
        </w:rPr>
        <w:drawing>
          <wp:anchor distT="0" distB="0" distL="114300" distR="114300" simplePos="0" relativeHeight="251719168" behindDoc="1" locked="0" layoutInCell="1" allowOverlap="1" wp14:anchorId="2B15FB5F" wp14:editId="0364CE39">
            <wp:simplePos x="0" y="0"/>
            <wp:positionH relativeFrom="margin">
              <wp:align>center</wp:align>
            </wp:positionH>
            <wp:positionV relativeFrom="paragraph">
              <wp:posOffset>280035</wp:posOffset>
            </wp:positionV>
            <wp:extent cx="3426460" cy="3171190"/>
            <wp:effectExtent l="0" t="0" r="2540" b="0"/>
            <wp:wrapTopAndBottom/>
            <wp:docPr id="19" name="Grafik 5" descr="C:\Users\Kimngan\AppData\Local\Microsoft\Windows\INetCache\Content.Word\Willkomme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ngan\AppData\Local\Microsoft\Windows\INetCache\Content.Word\Willkommen 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26460" cy="3171190"/>
                    </a:xfrm>
                    <a:prstGeom prst="rect">
                      <a:avLst/>
                    </a:prstGeom>
                    <a:noFill/>
                    <a:ln>
                      <a:noFill/>
                    </a:ln>
                  </pic:spPr>
                </pic:pic>
              </a:graphicData>
            </a:graphic>
          </wp:anchor>
        </w:drawing>
      </w:r>
    </w:p>
    <w:p w14:paraId="74140EA8" w14:textId="77777777" w:rsidR="00FC6B93" w:rsidRDefault="00FC6B93" w:rsidP="00FC6B93">
      <w:r>
        <w:t xml:space="preserve"> </w:t>
      </w:r>
    </w:p>
    <w:p w14:paraId="40833DC4" w14:textId="77777777" w:rsidR="00FC6B93" w:rsidRDefault="00FC6B93" w:rsidP="00FC6B93">
      <w:pPr>
        <w:pStyle w:val="Listenabsatz"/>
        <w:numPr>
          <w:ilvl w:val="0"/>
          <w:numId w:val="6"/>
        </w:numPr>
        <w:spacing w:before="0" w:after="0" w:line="240" w:lineRule="auto"/>
        <w:jc w:val="left"/>
      </w:pPr>
      <w:r>
        <w:lastRenderedPageBreak/>
        <w:t xml:space="preserve">Der Benutzer kann sein Fitnessziel bzw. Fitnessziele aussuchen, in dem auf die Kategorie(n) klickt. </w:t>
      </w:r>
    </w:p>
    <w:p w14:paraId="05E55010" w14:textId="77777777" w:rsidR="00FC6B93" w:rsidRDefault="00FC6B93" w:rsidP="00FC6B93">
      <w:pPr>
        <w:pStyle w:val="Listenabsatz"/>
        <w:numPr>
          <w:ilvl w:val="0"/>
          <w:numId w:val="6"/>
        </w:numPr>
        <w:spacing w:before="0" w:after="0" w:line="240" w:lineRule="auto"/>
        <w:jc w:val="left"/>
      </w:pPr>
      <w:r>
        <w:t xml:space="preserve">Durch den Button „Weiter“ gelangt der Benutzer auf die nächste Seite. </w:t>
      </w:r>
    </w:p>
    <w:p w14:paraId="493D30B5" w14:textId="77777777" w:rsidR="00FC6B93" w:rsidRDefault="00FC6B93" w:rsidP="00FC6B93">
      <w:pPr>
        <w:pStyle w:val="Listenabsatz"/>
      </w:pPr>
      <w:r>
        <w:rPr>
          <w:noProof/>
        </w:rPr>
        <w:drawing>
          <wp:anchor distT="0" distB="0" distL="114300" distR="114300" simplePos="0" relativeHeight="251720192" behindDoc="1" locked="0" layoutInCell="1" allowOverlap="1" wp14:anchorId="4ABE16C6" wp14:editId="4D48057F">
            <wp:simplePos x="0" y="0"/>
            <wp:positionH relativeFrom="margin">
              <wp:align>left</wp:align>
            </wp:positionH>
            <wp:positionV relativeFrom="paragraph">
              <wp:posOffset>249555</wp:posOffset>
            </wp:positionV>
            <wp:extent cx="5362575" cy="7386320"/>
            <wp:effectExtent l="0" t="0" r="0" b="1905"/>
            <wp:wrapTopAndBottom/>
            <wp:docPr id="7" name="Grafik 7" descr="C:\Users\Kimngan\AppData\Local\Microsoft\Windows\INetCache\Content.Word\Benutzereinstellung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mngan\AppData\Local\Microsoft\Windows\INetCache\Content.Word\Benutzereinstellungen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2575" cy="7386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8260C0" w14:textId="77777777" w:rsidR="00FC6B93" w:rsidRDefault="00FC6B93" w:rsidP="00FC6B93"/>
    <w:p w14:paraId="63C68D26" w14:textId="77777777" w:rsidR="00FC6B93" w:rsidRDefault="00FC6B93" w:rsidP="00FC6B93">
      <w:pPr>
        <w:pStyle w:val="Listenabsatz"/>
        <w:numPr>
          <w:ilvl w:val="0"/>
          <w:numId w:val="7"/>
        </w:numPr>
        <w:spacing w:before="0" w:after="0" w:line="240" w:lineRule="auto"/>
        <w:jc w:val="left"/>
      </w:pPr>
      <w:r>
        <w:t>Es folgt eine Reihe von Abfragen von persönlichen Daten. Diese passieren durch Schieber, Dropdown, Button.</w:t>
      </w:r>
    </w:p>
    <w:p w14:paraId="5321DE1E" w14:textId="77777777" w:rsidR="00FC6B93" w:rsidRDefault="00FC6B93" w:rsidP="00FC6B93">
      <w:pPr>
        <w:pStyle w:val="Listenabsatz"/>
        <w:numPr>
          <w:ilvl w:val="0"/>
          <w:numId w:val="7"/>
        </w:numPr>
        <w:spacing w:before="0" w:after="0" w:line="240" w:lineRule="auto"/>
        <w:jc w:val="left"/>
      </w:pPr>
      <w:r>
        <w:t>Einige Daten können optional eingetragen werden.</w:t>
      </w:r>
    </w:p>
    <w:p w14:paraId="555313A4" w14:textId="77777777" w:rsidR="00FC6B93" w:rsidRDefault="00FC6B93" w:rsidP="00FC6B93">
      <w:pPr>
        <w:pStyle w:val="Listenabsatz"/>
        <w:numPr>
          <w:ilvl w:val="0"/>
          <w:numId w:val="7"/>
        </w:numPr>
        <w:spacing w:before="0" w:after="0" w:line="240" w:lineRule="auto"/>
        <w:jc w:val="left"/>
      </w:pPr>
      <w:r>
        <w:lastRenderedPageBreak/>
        <w:t xml:space="preserve">Auf einigen Seiten wird die Möglichkeit gegeben durch den Button „SKIP“ die Seite zu Überspringen. </w:t>
      </w:r>
    </w:p>
    <w:p w14:paraId="6F25663F" w14:textId="77777777" w:rsidR="00FC6B93" w:rsidRDefault="00FC6B93" w:rsidP="00FC6B93">
      <w:pPr>
        <w:pStyle w:val="Listenabsatz"/>
        <w:numPr>
          <w:ilvl w:val="0"/>
          <w:numId w:val="7"/>
        </w:numPr>
        <w:spacing w:before="0" w:after="0" w:line="240" w:lineRule="auto"/>
        <w:jc w:val="left"/>
      </w:pPr>
      <w:r>
        <w:t xml:space="preserve">Das Fragezeichen kann eingeklickt werden und gibt dem Benutzer einen Hinweis. </w:t>
      </w:r>
    </w:p>
    <w:p w14:paraId="41C245DD" w14:textId="3DFB5685" w:rsidR="00FC6B93" w:rsidRDefault="00FC6B93" w:rsidP="00503084">
      <w:r>
        <w:rPr>
          <w:noProof/>
        </w:rPr>
        <w:drawing>
          <wp:anchor distT="0" distB="0" distL="114300" distR="114300" simplePos="0" relativeHeight="251721216" behindDoc="0" locked="0" layoutInCell="1" allowOverlap="1" wp14:anchorId="3B5331A8" wp14:editId="5F07BA18">
            <wp:simplePos x="0" y="0"/>
            <wp:positionH relativeFrom="margin">
              <wp:align>left</wp:align>
            </wp:positionH>
            <wp:positionV relativeFrom="paragraph">
              <wp:posOffset>173355</wp:posOffset>
            </wp:positionV>
            <wp:extent cx="5873115" cy="3009900"/>
            <wp:effectExtent l="0" t="0" r="0" b="0"/>
            <wp:wrapTopAndBottom/>
            <wp:docPr id="20" name="Grafik 9" descr="C:\Users\Kimngan\AppData\Local\Microsoft\Windows\INetCache\Content.Word\Eignungstes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mngan\AppData\Local\Microsoft\Windows\INetCache\Content.Word\Eignungstest 1.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73115" cy="3009900"/>
                    </a:xfrm>
                    <a:prstGeom prst="rect">
                      <a:avLst/>
                    </a:prstGeom>
                    <a:noFill/>
                    <a:ln>
                      <a:noFill/>
                    </a:ln>
                  </pic:spPr>
                </pic:pic>
              </a:graphicData>
            </a:graphic>
          </wp:anchor>
        </w:drawing>
      </w:r>
      <w:proofErr w:type="spellStart"/>
      <w:r w:rsidR="00402D89">
        <w:t>jr</w:t>
      </w:r>
      <w:proofErr w:type="spellEnd"/>
    </w:p>
    <w:p w14:paraId="54FF09F3" w14:textId="77777777" w:rsidR="00FC6B93" w:rsidRDefault="00FC6B93" w:rsidP="00FC6B93">
      <w:pPr>
        <w:pStyle w:val="Listenabsatz"/>
        <w:numPr>
          <w:ilvl w:val="0"/>
          <w:numId w:val="8"/>
        </w:numPr>
        <w:spacing w:before="0" w:after="0" w:line="240" w:lineRule="auto"/>
        <w:jc w:val="left"/>
      </w:pPr>
      <w:r>
        <w:t xml:space="preserve">Der „Personaltrainer“ klärt den Benutzer über den Einstufungstest auf. </w:t>
      </w:r>
    </w:p>
    <w:p w14:paraId="572D80E0" w14:textId="77777777" w:rsidR="00FC6B93" w:rsidRDefault="00FC6B93" w:rsidP="00FC6B93">
      <w:pPr>
        <w:pStyle w:val="Listenabsatz"/>
        <w:numPr>
          <w:ilvl w:val="0"/>
          <w:numId w:val="8"/>
        </w:numPr>
        <w:spacing w:before="0" w:after="0" w:line="240" w:lineRule="auto"/>
        <w:jc w:val="left"/>
      </w:pPr>
      <w:r>
        <w:t xml:space="preserve">Nach der Erklärung findet der Einstufungstest statt mit einem Video, einem Hinweis und Fragen zur eignen Einschätzung. </w:t>
      </w:r>
    </w:p>
    <w:p w14:paraId="07B5E3CD" w14:textId="77777777" w:rsidR="00FC6B93" w:rsidRDefault="00FC6B93" w:rsidP="00FC6B93">
      <w:pPr>
        <w:pStyle w:val="Listenabsatz"/>
        <w:numPr>
          <w:ilvl w:val="0"/>
          <w:numId w:val="8"/>
        </w:numPr>
        <w:spacing w:before="0" w:after="0" w:line="240" w:lineRule="auto"/>
        <w:jc w:val="left"/>
      </w:pPr>
      <w:r>
        <w:rPr>
          <w:noProof/>
        </w:rPr>
        <w:lastRenderedPageBreak/>
        <w:drawing>
          <wp:anchor distT="0" distB="0" distL="114300" distR="114300" simplePos="0" relativeHeight="251722240" behindDoc="0" locked="0" layoutInCell="1" allowOverlap="1" wp14:anchorId="2CD0D322" wp14:editId="467B0635">
            <wp:simplePos x="0" y="0"/>
            <wp:positionH relativeFrom="column">
              <wp:posOffset>771525</wp:posOffset>
            </wp:positionH>
            <wp:positionV relativeFrom="paragraph">
              <wp:posOffset>371475</wp:posOffset>
            </wp:positionV>
            <wp:extent cx="4389120" cy="4163060"/>
            <wp:effectExtent l="0" t="0" r="0" b="8890"/>
            <wp:wrapTopAndBottom/>
            <wp:docPr id="11" name="Grafik 11" descr="C:\Users\Kimngan\AppData\Local\Microsoft\Windows\INetCache\Content.Word\Dashbor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mngan\AppData\Local\Microsoft\Windows\INetCache\Content.Word\Dashbord 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9120" cy="41630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Das Video kann ebenfalls im Vollmodus angeschaut werden. </w:t>
      </w:r>
    </w:p>
    <w:p w14:paraId="67F0DB74" w14:textId="77777777" w:rsidR="00FC6B93" w:rsidRDefault="00FC6B93" w:rsidP="00FC6B93">
      <w:pPr>
        <w:pStyle w:val="Listenabsatz"/>
        <w:numPr>
          <w:ilvl w:val="0"/>
          <w:numId w:val="9"/>
        </w:numPr>
        <w:spacing w:before="0" w:after="0" w:line="240" w:lineRule="auto"/>
        <w:jc w:val="left"/>
      </w:pPr>
      <w:r>
        <w:t xml:space="preserve">Auf dem Dashboard werden nochmal alle wichtigsten Daten veranschaulicht, z.B. Zielkategorie, den Fortschritt, Level, Häufigkeit. </w:t>
      </w:r>
    </w:p>
    <w:p w14:paraId="1E1FE2E2" w14:textId="77777777" w:rsidR="00FC6B93" w:rsidRDefault="00FC6B93" w:rsidP="00FC6B93">
      <w:pPr>
        <w:pStyle w:val="Listenabsatz"/>
        <w:numPr>
          <w:ilvl w:val="0"/>
          <w:numId w:val="9"/>
        </w:numPr>
        <w:spacing w:before="0" w:after="0" w:line="240" w:lineRule="auto"/>
        <w:jc w:val="left"/>
      </w:pPr>
      <w:r>
        <w:t xml:space="preserve">Einige angezeigten Daten, kann der Benutzer sich bei der Statistikauswahl selbst zusammenstellen, zum Beispiel „Gesamte Schritte“, „Aktuelles Gewicht“. </w:t>
      </w:r>
    </w:p>
    <w:p w14:paraId="484FC79A" w14:textId="77777777" w:rsidR="00FC6B93" w:rsidRDefault="00FC6B93" w:rsidP="00FC6B93">
      <w:pPr>
        <w:pStyle w:val="Listenabsatz"/>
        <w:numPr>
          <w:ilvl w:val="0"/>
          <w:numId w:val="9"/>
        </w:numPr>
        <w:spacing w:before="0" w:after="0" w:line="240" w:lineRule="auto"/>
        <w:jc w:val="left"/>
      </w:pPr>
      <w:r>
        <w:t xml:space="preserve">Auf „mehr Details“ gelangt der Benutzer auf die Statistiken und erhält genauere Details über seine optionalen Daten. Dort kann der Benutzer die optionalen Daten auf dem Dashboard verändern. </w:t>
      </w:r>
    </w:p>
    <w:p w14:paraId="37A92E12" w14:textId="77777777" w:rsidR="00FC6B93" w:rsidRDefault="00FC6B93" w:rsidP="00FC6B93">
      <w:pPr>
        <w:pStyle w:val="Listenabsatz"/>
        <w:numPr>
          <w:ilvl w:val="0"/>
          <w:numId w:val="9"/>
        </w:numPr>
        <w:spacing w:before="0" w:after="0" w:line="240" w:lineRule="auto"/>
        <w:jc w:val="left"/>
      </w:pPr>
      <w:r>
        <w:t xml:space="preserve">Der Button </w:t>
      </w:r>
      <w:proofErr w:type="gramStart"/>
      <w:r>
        <w:t>„ ZUM</w:t>
      </w:r>
      <w:proofErr w:type="gramEnd"/>
      <w:r>
        <w:t xml:space="preserve"> WORKOUT“ gelangt der Benutzer zu seinem persönlichen </w:t>
      </w:r>
      <w:proofErr w:type="spellStart"/>
      <w:r>
        <w:t>Workout</w:t>
      </w:r>
      <w:proofErr w:type="spellEnd"/>
      <w:r>
        <w:t xml:space="preserve">. </w:t>
      </w:r>
    </w:p>
    <w:p w14:paraId="70593B2F" w14:textId="77777777" w:rsidR="00FC6B93" w:rsidRDefault="00FC6B93" w:rsidP="00FC6B93">
      <w:r>
        <w:rPr>
          <w:noProof/>
        </w:rPr>
        <w:lastRenderedPageBreak/>
        <w:drawing>
          <wp:anchor distT="0" distB="0" distL="114300" distR="114300" simplePos="0" relativeHeight="251723264" behindDoc="0" locked="0" layoutInCell="1" allowOverlap="1" wp14:anchorId="5EE0BC69" wp14:editId="78A9F0C6">
            <wp:simplePos x="0" y="0"/>
            <wp:positionH relativeFrom="margin">
              <wp:align>left</wp:align>
            </wp:positionH>
            <wp:positionV relativeFrom="paragraph">
              <wp:posOffset>234950</wp:posOffset>
            </wp:positionV>
            <wp:extent cx="5913755" cy="3513455"/>
            <wp:effectExtent l="0" t="0" r="0" b="0"/>
            <wp:wrapTopAndBottom/>
            <wp:docPr id="12" name="Grafik 12" descr="C:\Users\Kimngan\AppData\Local\Microsoft\Windows\INetCache\Content.Word\Statistike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mngan\AppData\Local\Microsoft\Windows\INetCache\Content.Word\Statistiken 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3755" cy="3513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06154" w14:textId="77777777" w:rsidR="00FC6B93" w:rsidRDefault="00FC6B93" w:rsidP="00FC6B93"/>
    <w:p w14:paraId="02E292AF" w14:textId="77777777" w:rsidR="00FC6B93" w:rsidRDefault="00FC6B93" w:rsidP="00FC6B93">
      <w:pPr>
        <w:pStyle w:val="Listenabsatz"/>
        <w:numPr>
          <w:ilvl w:val="0"/>
          <w:numId w:val="10"/>
        </w:numPr>
        <w:spacing w:before="0" w:after="0" w:line="240" w:lineRule="auto"/>
        <w:jc w:val="left"/>
      </w:pPr>
      <w:r>
        <w:t xml:space="preserve">Alle Statistiken werden angezeigt, die der Benutzer sich ausgesucht hat. </w:t>
      </w:r>
    </w:p>
    <w:p w14:paraId="4921FBC5" w14:textId="77777777" w:rsidR="00FC6B93" w:rsidRDefault="00FC6B93" w:rsidP="00FC6B93">
      <w:pPr>
        <w:pStyle w:val="Listenabsatz"/>
        <w:numPr>
          <w:ilvl w:val="0"/>
          <w:numId w:val="10"/>
        </w:numPr>
        <w:spacing w:before="0" w:after="0" w:line="240" w:lineRule="auto"/>
        <w:jc w:val="left"/>
      </w:pPr>
      <w:r>
        <w:t xml:space="preserve">Auf „Auswahl“ findet er alle Statistiken, die zur Verfügung gestellt werden können. </w:t>
      </w:r>
    </w:p>
    <w:p w14:paraId="37C49740" w14:textId="77777777" w:rsidR="00FC6B93" w:rsidRDefault="00FC6B93" w:rsidP="00FC6B93">
      <w:pPr>
        <w:pStyle w:val="Listenabsatz"/>
        <w:numPr>
          <w:ilvl w:val="0"/>
          <w:numId w:val="10"/>
        </w:numPr>
        <w:spacing w:before="0" w:after="0" w:line="240" w:lineRule="auto"/>
        <w:jc w:val="left"/>
      </w:pPr>
      <w:r>
        <w:t xml:space="preserve">Alle Statistiken werden untereinander angezeigt. </w:t>
      </w:r>
    </w:p>
    <w:p w14:paraId="0BEB4533" w14:textId="77777777" w:rsidR="00FC6B93" w:rsidRDefault="00FC6B93" w:rsidP="00FC6B93">
      <w:pPr>
        <w:pStyle w:val="Listenabsatz"/>
        <w:numPr>
          <w:ilvl w:val="0"/>
          <w:numId w:val="10"/>
        </w:numPr>
        <w:spacing w:before="0" w:after="0" w:line="240" w:lineRule="auto"/>
        <w:jc w:val="left"/>
      </w:pPr>
      <w:r>
        <w:t xml:space="preserve">Mit Hilfe von dem „Zurück“ gelangt der Benutzer wieder auf dem Dashboard. </w:t>
      </w:r>
    </w:p>
    <w:p w14:paraId="5BCA6BED" w14:textId="77777777" w:rsidR="00FC6B93" w:rsidRDefault="00FC6B93" w:rsidP="00FC6B93">
      <w:r>
        <w:rPr>
          <w:noProof/>
        </w:rPr>
        <w:lastRenderedPageBreak/>
        <w:drawing>
          <wp:anchor distT="0" distB="0" distL="114300" distR="114300" simplePos="0" relativeHeight="251724288" behindDoc="0" locked="0" layoutInCell="1" allowOverlap="1" wp14:anchorId="617660C2" wp14:editId="2A86CDBF">
            <wp:simplePos x="0" y="0"/>
            <wp:positionH relativeFrom="margin">
              <wp:posOffset>484505</wp:posOffset>
            </wp:positionH>
            <wp:positionV relativeFrom="paragraph">
              <wp:posOffset>19050</wp:posOffset>
            </wp:positionV>
            <wp:extent cx="4179570" cy="4084320"/>
            <wp:effectExtent l="0" t="0" r="0" b="0"/>
            <wp:wrapTopAndBottom/>
            <wp:docPr id="13" name="Grafik 13" descr="C:\Users\Kimngan\AppData\Local\Microsoft\Windows\INetCache\Content.Word\Wor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mngan\AppData\Local\Microsoft\Windows\INetCache\Content.Word\Workou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9570" cy="4084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9B37FD" w14:textId="77777777" w:rsidR="00FC6B93" w:rsidRDefault="00FC6B93" w:rsidP="00FC6B93">
      <w:pPr>
        <w:pStyle w:val="Listenabsatz"/>
        <w:numPr>
          <w:ilvl w:val="0"/>
          <w:numId w:val="11"/>
        </w:numPr>
        <w:spacing w:before="0" w:after="0" w:line="240" w:lineRule="auto"/>
        <w:jc w:val="left"/>
      </w:pPr>
      <w:r>
        <w:t xml:space="preserve">Der Benutzer erhält eine Übersicht von seinen erreichten, aktuellen und kommenden Leveln. </w:t>
      </w:r>
    </w:p>
    <w:p w14:paraId="00BFDD66" w14:textId="77777777" w:rsidR="00FC6B93" w:rsidRDefault="00FC6B93" w:rsidP="00FC6B93">
      <w:pPr>
        <w:pStyle w:val="Listenabsatz"/>
        <w:numPr>
          <w:ilvl w:val="0"/>
          <w:numId w:val="11"/>
        </w:numPr>
        <w:spacing w:before="0" w:after="0" w:line="240" w:lineRule="auto"/>
        <w:jc w:val="left"/>
      </w:pPr>
      <w:r>
        <w:t xml:space="preserve">Durch Markierungen erkennt der Benutzer in welchem Level er sich befindet und wie weit sein aktueller Stand in dem jeweiligen Level ist. </w:t>
      </w:r>
    </w:p>
    <w:p w14:paraId="5B9D4887" w14:textId="77777777" w:rsidR="00FC6B93" w:rsidRDefault="00FC6B93" w:rsidP="00FC6B93">
      <w:pPr>
        <w:pStyle w:val="Listenabsatz"/>
        <w:numPr>
          <w:ilvl w:val="0"/>
          <w:numId w:val="11"/>
        </w:numPr>
        <w:spacing w:before="0" w:after="0" w:line="240" w:lineRule="auto"/>
        <w:jc w:val="left"/>
      </w:pPr>
      <w:r>
        <w:t xml:space="preserve">Die schaffierten Kästchen zeigen auf, dass es sich um ungeöffnete Leveln handelt. </w:t>
      </w:r>
    </w:p>
    <w:p w14:paraId="3BF43EE8" w14:textId="77777777" w:rsidR="00FC6B93" w:rsidRDefault="00FC6B93" w:rsidP="00FC6B93">
      <w:pPr>
        <w:pStyle w:val="Listenabsatz"/>
        <w:numPr>
          <w:ilvl w:val="0"/>
          <w:numId w:val="11"/>
        </w:numPr>
        <w:spacing w:before="0" w:after="0" w:line="240" w:lineRule="auto"/>
        <w:jc w:val="left"/>
      </w:pPr>
      <w:r>
        <w:t xml:space="preserve">Der Benutzer kann auf sein aktuelles Level klicken, um auf sein </w:t>
      </w:r>
      <w:proofErr w:type="spellStart"/>
      <w:r>
        <w:t>heutges</w:t>
      </w:r>
      <w:proofErr w:type="spellEnd"/>
      <w:r>
        <w:t xml:space="preserve"> </w:t>
      </w:r>
      <w:proofErr w:type="spellStart"/>
      <w:r>
        <w:t>Workout</w:t>
      </w:r>
      <w:proofErr w:type="spellEnd"/>
      <w:r>
        <w:t xml:space="preserve"> zu starten bzw. fortzusetzen kommen. </w:t>
      </w:r>
    </w:p>
    <w:p w14:paraId="241E23BF" w14:textId="77777777" w:rsidR="00FC6B93" w:rsidRDefault="00FC6B93" w:rsidP="00FC6B93">
      <w:r>
        <w:rPr>
          <w:noProof/>
        </w:rPr>
        <w:lastRenderedPageBreak/>
        <w:drawing>
          <wp:inline distT="0" distB="0" distL="0" distR="0" wp14:anchorId="3FFBB0C4" wp14:editId="108FEEEF">
            <wp:extent cx="6036723" cy="3997235"/>
            <wp:effectExtent l="0" t="0" r="2540" b="3810"/>
            <wp:docPr id="16" name="Grafik 16" descr="C:\Users\Kimngan\AppData\Local\Microsoft\Windows\INetCache\Content.Word\Workou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mngan\AppData\Local\Microsoft\Windows\INetCache\Content.Word\Workout 1.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40878" cy="3999986"/>
                    </a:xfrm>
                    <a:prstGeom prst="rect">
                      <a:avLst/>
                    </a:prstGeom>
                    <a:noFill/>
                    <a:ln>
                      <a:noFill/>
                    </a:ln>
                  </pic:spPr>
                </pic:pic>
              </a:graphicData>
            </a:graphic>
          </wp:inline>
        </w:drawing>
      </w:r>
    </w:p>
    <w:p w14:paraId="334E2B95" w14:textId="77777777" w:rsidR="00FC6B93" w:rsidRDefault="00FC6B93" w:rsidP="00FC6B93">
      <w:pPr>
        <w:pStyle w:val="Listenabsatz"/>
        <w:numPr>
          <w:ilvl w:val="0"/>
          <w:numId w:val="12"/>
        </w:numPr>
        <w:spacing w:before="0" w:after="0" w:line="240" w:lineRule="auto"/>
        <w:jc w:val="left"/>
      </w:pPr>
      <w:r>
        <w:t xml:space="preserve">Alle Übungen des </w:t>
      </w:r>
      <w:proofErr w:type="spellStart"/>
      <w:r>
        <w:t>Workouts</w:t>
      </w:r>
      <w:proofErr w:type="spellEnd"/>
      <w:r>
        <w:t xml:space="preserve"> werden angezeigt. </w:t>
      </w:r>
    </w:p>
    <w:p w14:paraId="58EABAC2" w14:textId="77777777" w:rsidR="00FC6B93" w:rsidRDefault="00FC6B93" w:rsidP="00FC6B93">
      <w:pPr>
        <w:pStyle w:val="Listenabsatz"/>
        <w:numPr>
          <w:ilvl w:val="0"/>
          <w:numId w:val="12"/>
        </w:numPr>
        <w:spacing w:before="0" w:after="0" w:line="240" w:lineRule="auto"/>
        <w:jc w:val="left"/>
      </w:pPr>
      <w:r>
        <w:t xml:space="preserve">Zur Veranschaulichung ist neben dem Namen der Übung ein Bild zu sehen. </w:t>
      </w:r>
    </w:p>
    <w:p w14:paraId="400B9731" w14:textId="77777777" w:rsidR="00FC6B93" w:rsidRDefault="00FC6B93" w:rsidP="00FC6B93">
      <w:pPr>
        <w:pStyle w:val="Listenabsatz"/>
        <w:numPr>
          <w:ilvl w:val="0"/>
          <w:numId w:val="12"/>
        </w:numPr>
        <w:spacing w:before="0" w:after="0" w:line="240" w:lineRule="auto"/>
        <w:jc w:val="left"/>
      </w:pPr>
      <w:r>
        <w:t xml:space="preserve">Die erledigten Übungen werden mit einem Häkchen gekennzeichnet. </w:t>
      </w:r>
    </w:p>
    <w:p w14:paraId="17B4102A" w14:textId="77777777" w:rsidR="00FC6B93" w:rsidRDefault="00FC6B93" w:rsidP="00FC6B93">
      <w:pPr>
        <w:pStyle w:val="Listenabsatz"/>
        <w:numPr>
          <w:ilvl w:val="0"/>
          <w:numId w:val="12"/>
        </w:numPr>
        <w:spacing w:before="0" w:after="0" w:line="240" w:lineRule="auto"/>
        <w:jc w:val="left"/>
      </w:pPr>
      <w:r>
        <w:t xml:space="preserve"> Die Zusatzübungen werden manuell eingefügt durch den Klick des „+“Zeichens.  Dort gelangt der Benutzer auf eine Liste mit allen Übungen. </w:t>
      </w:r>
    </w:p>
    <w:p w14:paraId="71DCDB2B" w14:textId="77777777" w:rsidR="00FC6B93" w:rsidRDefault="00FC6B93" w:rsidP="00FC6B93">
      <w:pPr>
        <w:pStyle w:val="Listenabsatz"/>
        <w:numPr>
          <w:ilvl w:val="0"/>
          <w:numId w:val="12"/>
        </w:numPr>
        <w:spacing w:before="0" w:after="0" w:line="240" w:lineRule="auto"/>
        <w:jc w:val="left"/>
      </w:pPr>
      <w:r>
        <w:t xml:space="preserve">Das Fragezeichen gibt bei Klick einen Hinweis. </w:t>
      </w:r>
    </w:p>
    <w:p w14:paraId="40D0FE80" w14:textId="77777777" w:rsidR="00FC6B93" w:rsidRDefault="00FC6B93" w:rsidP="00FC6B93">
      <w:pPr>
        <w:rPr>
          <w:noProof/>
        </w:rPr>
      </w:pPr>
      <w:r>
        <w:rPr>
          <w:noProof/>
        </w:rPr>
        <w:lastRenderedPageBreak/>
        <w:drawing>
          <wp:anchor distT="0" distB="0" distL="114300" distR="114300" simplePos="0" relativeHeight="251725312" behindDoc="0" locked="0" layoutInCell="1" allowOverlap="1" wp14:anchorId="1C2BD3E0" wp14:editId="7CCDF26E">
            <wp:simplePos x="0" y="0"/>
            <wp:positionH relativeFrom="margin">
              <wp:align>left</wp:align>
            </wp:positionH>
            <wp:positionV relativeFrom="paragraph">
              <wp:posOffset>398145</wp:posOffset>
            </wp:positionV>
            <wp:extent cx="5825490" cy="3935730"/>
            <wp:effectExtent l="0" t="0" r="3810" b="7620"/>
            <wp:wrapTopAndBottom/>
            <wp:docPr id="18" name="Grafik 18" descr="C:\Users\Kimngan\AppData\Local\Microsoft\Windows\INetCache\Content.Word\Üb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mngan\AppData\Local\Microsoft\Windows\INetCache\Content.Word\Übu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5490" cy="3935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C05456" w14:textId="77777777" w:rsidR="00FC6B93" w:rsidRDefault="00FC6B93" w:rsidP="00FC6B93">
      <w:pPr>
        <w:pStyle w:val="Listenabsatz"/>
        <w:numPr>
          <w:ilvl w:val="0"/>
          <w:numId w:val="13"/>
        </w:numPr>
        <w:spacing w:before="0" w:after="0" w:line="240" w:lineRule="auto"/>
        <w:jc w:val="left"/>
        <w:rPr>
          <w:noProof/>
        </w:rPr>
      </w:pPr>
      <w:r>
        <w:rPr>
          <w:noProof/>
        </w:rPr>
        <w:t xml:space="preserve">Die Übung wird mit einem Video unterstützt und den drei Kategorien: Planvorgabe, Ausführungen und Muskaltur. </w:t>
      </w:r>
    </w:p>
    <w:p w14:paraId="697026EE" w14:textId="77777777" w:rsidR="00FC6B93" w:rsidRDefault="00FC6B93" w:rsidP="00FC6B93">
      <w:pPr>
        <w:pStyle w:val="Listenabsatz"/>
        <w:numPr>
          <w:ilvl w:val="1"/>
          <w:numId w:val="13"/>
        </w:numPr>
        <w:spacing w:before="0" w:after="0" w:line="240" w:lineRule="auto"/>
        <w:jc w:val="left"/>
        <w:rPr>
          <w:noProof/>
        </w:rPr>
      </w:pPr>
      <w:r>
        <w:rPr>
          <w:noProof/>
        </w:rPr>
        <w:t xml:space="preserve">In den Kategorien Planvorgabe und Ausführungen werden textuelle Hinweise und Empfehlungen gemacht. </w:t>
      </w:r>
    </w:p>
    <w:p w14:paraId="0E926170" w14:textId="77777777" w:rsidR="00FC6B93" w:rsidRDefault="00FC6B93" w:rsidP="00FC6B93">
      <w:pPr>
        <w:pStyle w:val="Listenabsatz"/>
        <w:numPr>
          <w:ilvl w:val="1"/>
          <w:numId w:val="13"/>
        </w:numPr>
        <w:spacing w:before="0" w:after="0" w:line="240" w:lineRule="auto"/>
        <w:jc w:val="left"/>
        <w:rPr>
          <w:noProof/>
        </w:rPr>
      </w:pPr>
      <w:r>
        <w:rPr>
          <w:noProof/>
        </w:rPr>
        <w:t>Die Kategorie Muskelatur wird unterstützt durch zwei Fotos, worauf die beansprichte Muskelpartie von vorne und von hinten bei der Übung entstehen. Zusätzlich werden die beanspruchteten Partien nochmal in textueller Form erwähnt.</w:t>
      </w:r>
    </w:p>
    <w:p w14:paraId="20B0CB86" w14:textId="77777777" w:rsidR="00FC6B93" w:rsidRDefault="00FC6B93" w:rsidP="00FC6B93">
      <w:pPr>
        <w:rPr>
          <w:noProof/>
        </w:rPr>
      </w:pPr>
      <w:r>
        <w:rPr>
          <w:noProof/>
        </w:rPr>
        <w:lastRenderedPageBreak/>
        <w:drawing>
          <wp:anchor distT="0" distB="0" distL="114300" distR="114300" simplePos="0" relativeHeight="251726336" behindDoc="0" locked="0" layoutInCell="1" allowOverlap="1" wp14:anchorId="4331EE9A" wp14:editId="03DA5B3A">
            <wp:simplePos x="0" y="0"/>
            <wp:positionH relativeFrom="column">
              <wp:posOffset>1764030</wp:posOffset>
            </wp:positionH>
            <wp:positionV relativeFrom="paragraph">
              <wp:posOffset>201295</wp:posOffset>
            </wp:positionV>
            <wp:extent cx="1789430" cy="3867785"/>
            <wp:effectExtent l="0" t="0" r="1270" b="0"/>
            <wp:wrapTopAndBottom/>
            <wp:docPr id="3" name="Grafik 3" descr="C:\Users\Kimngan\AppData\Local\Microsoft\Windows\INetCache\Content.Word\Überb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ngan\AppData\Local\Microsoft\Windows\INetCache\Content.Word\Überblick.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89430" cy="3867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7C923F" w14:textId="77777777" w:rsidR="00FC6B93" w:rsidRDefault="00FC6B93" w:rsidP="00FC6B93">
      <w:pPr>
        <w:rPr>
          <w:noProof/>
        </w:rPr>
      </w:pPr>
    </w:p>
    <w:p w14:paraId="7B03480F" w14:textId="77777777" w:rsidR="00FC6B93" w:rsidRDefault="00FC6B93" w:rsidP="00FC6B93">
      <w:pPr>
        <w:rPr>
          <w:noProof/>
        </w:rPr>
      </w:pPr>
    </w:p>
    <w:p w14:paraId="47F06B19" w14:textId="77777777" w:rsidR="00FC6B93" w:rsidRDefault="00FC6B93" w:rsidP="00FC6B93">
      <w:pPr>
        <w:pStyle w:val="Listenabsatz"/>
        <w:numPr>
          <w:ilvl w:val="0"/>
          <w:numId w:val="14"/>
        </w:numPr>
        <w:spacing w:before="0" w:after="0" w:line="240" w:lineRule="auto"/>
        <w:jc w:val="left"/>
        <w:rPr>
          <w:noProof/>
        </w:rPr>
      </w:pPr>
      <w:r>
        <w:rPr>
          <w:noProof/>
        </w:rPr>
        <w:t>Der Benutzer hat immer die Möglichkeit auf das Menue zu zugreifen, dem er das Menue nach rechts schiebt. Wenn er das nach links schiebt, wird das Menue wieder geschlossen.</w:t>
      </w:r>
    </w:p>
    <w:p w14:paraId="6D497D77" w14:textId="77777777" w:rsidR="00FC6B93" w:rsidRDefault="00FC6B93" w:rsidP="00FC6B93">
      <w:pPr>
        <w:pStyle w:val="Listenabsatz"/>
        <w:numPr>
          <w:ilvl w:val="0"/>
          <w:numId w:val="14"/>
        </w:numPr>
        <w:spacing w:before="0" w:after="0" w:line="240" w:lineRule="auto"/>
        <w:jc w:val="left"/>
        <w:rPr>
          <w:noProof/>
        </w:rPr>
      </w:pPr>
      <w:r>
        <w:rPr>
          <w:noProof/>
        </w:rPr>
        <w:t xml:space="preserve">Das Menue besitzt Unterkategorien. </w:t>
      </w:r>
    </w:p>
    <w:p w14:paraId="375F20D6" w14:textId="77777777" w:rsidR="00FC6B93" w:rsidRDefault="00FC6B93" w:rsidP="00FC6B93">
      <w:pPr>
        <w:pStyle w:val="Listenabsatz"/>
        <w:numPr>
          <w:ilvl w:val="0"/>
          <w:numId w:val="14"/>
        </w:numPr>
        <w:spacing w:before="0" w:after="0" w:line="240" w:lineRule="auto"/>
        <w:jc w:val="left"/>
        <w:rPr>
          <w:noProof/>
        </w:rPr>
      </w:pPr>
      <w:r>
        <w:rPr>
          <w:noProof/>
        </w:rPr>
        <w:t xml:space="preserve">Der Benutzer kann durch das anklicken der Unterkategorien auf die entsprechende Seite gelangen. </w:t>
      </w:r>
    </w:p>
    <w:p w14:paraId="577B8D14" w14:textId="77777777" w:rsidR="00FC6B93" w:rsidRDefault="00FC6B93" w:rsidP="00FC6B93">
      <w:pPr>
        <w:rPr>
          <w:noProof/>
        </w:rPr>
      </w:pPr>
      <w:r>
        <w:rPr>
          <w:noProof/>
        </w:rPr>
        <w:drawing>
          <wp:anchor distT="0" distB="0" distL="114300" distR="114300" simplePos="0" relativeHeight="251727360" behindDoc="0" locked="0" layoutInCell="1" allowOverlap="1" wp14:anchorId="7F8ECDD3" wp14:editId="6AEA7DE2">
            <wp:simplePos x="0" y="0"/>
            <wp:positionH relativeFrom="margin">
              <wp:align>left</wp:align>
            </wp:positionH>
            <wp:positionV relativeFrom="paragraph">
              <wp:posOffset>469900</wp:posOffset>
            </wp:positionV>
            <wp:extent cx="6221095" cy="2912745"/>
            <wp:effectExtent l="0" t="0" r="8255" b="1905"/>
            <wp:wrapTopAndBottom/>
            <wp:docPr id="6" name="Grafik 6" descr="C:\Users\Kimngan\AppData\Local\Microsoft\Windows\INetCache\Content.Word\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ngan\AppData\Local\Microsoft\Windows\INetCache\Content.Word\Einstellunge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21095" cy="2912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E02237" w14:textId="77777777" w:rsidR="00FC6B93" w:rsidRDefault="00FC6B93" w:rsidP="00FC6B93">
      <w:pPr>
        <w:pStyle w:val="Listenabsatz"/>
        <w:numPr>
          <w:ilvl w:val="0"/>
          <w:numId w:val="15"/>
        </w:numPr>
        <w:spacing w:before="0" w:after="0" w:line="240" w:lineRule="auto"/>
        <w:jc w:val="left"/>
        <w:rPr>
          <w:noProof/>
        </w:rPr>
      </w:pPr>
      <w:r>
        <w:rPr>
          <w:noProof/>
        </w:rPr>
        <w:lastRenderedPageBreak/>
        <w:t xml:space="preserve">Durch die Unterkategorie des Menues kann der Benutzer auf die Einstellungen gelangen. </w:t>
      </w:r>
    </w:p>
    <w:p w14:paraId="668D6BAC" w14:textId="77777777" w:rsidR="00FC6B93" w:rsidRDefault="00FC6B93" w:rsidP="00FC6B93">
      <w:pPr>
        <w:pStyle w:val="Listenabsatz"/>
        <w:numPr>
          <w:ilvl w:val="0"/>
          <w:numId w:val="15"/>
        </w:numPr>
        <w:spacing w:before="0" w:after="0" w:line="240" w:lineRule="auto"/>
        <w:jc w:val="left"/>
        <w:rPr>
          <w:noProof/>
        </w:rPr>
      </w:pPr>
      <w:r>
        <w:rPr>
          <w:noProof/>
        </w:rPr>
        <w:t xml:space="preserve">Seine persönlichen Daten, die der Benutzer zu Beginn angegeben hat, kann er jederzeit verändern und ergänzen. </w:t>
      </w:r>
    </w:p>
    <w:p w14:paraId="5A68A190" w14:textId="77777777" w:rsidR="00FC6B93" w:rsidRDefault="00FC6B93" w:rsidP="00FC6B93">
      <w:pPr>
        <w:pStyle w:val="Listenabsatz"/>
        <w:numPr>
          <w:ilvl w:val="0"/>
          <w:numId w:val="15"/>
        </w:numPr>
        <w:spacing w:before="0" w:after="0" w:line="240" w:lineRule="auto"/>
        <w:jc w:val="left"/>
        <w:rPr>
          <w:noProof/>
        </w:rPr>
      </w:pPr>
      <w:r>
        <w:rPr>
          <w:noProof/>
        </w:rPr>
        <w:t>Einige Angaben sind optional und mit einem „*“ gekennzeichnet.</w:t>
      </w:r>
    </w:p>
    <w:p w14:paraId="7B0B09B8" w14:textId="77777777" w:rsidR="00FC6B93" w:rsidRDefault="00FC6B93" w:rsidP="00FC6B93">
      <w:pPr>
        <w:pStyle w:val="Listenabsatz"/>
        <w:numPr>
          <w:ilvl w:val="0"/>
          <w:numId w:val="15"/>
        </w:numPr>
        <w:spacing w:before="0" w:after="0" w:line="240" w:lineRule="auto"/>
        <w:jc w:val="left"/>
        <w:rPr>
          <w:noProof/>
        </w:rPr>
      </w:pPr>
      <w:r>
        <w:rPr>
          <w:noProof/>
        </w:rPr>
        <w:t xml:space="preserve">Durch den Button „Speichern“ kann der Benutzer seine Daten speichern. </w:t>
      </w:r>
    </w:p>
    <w:p w14:paraId="7180D412" w14:textId="77777777" w:rsidR="00FC6B93" w:rsidRDefault="00FC6B93" w:rsidP="00FC6B93">
      <w:pPr>
        <w:rPr>
          <w:noProof/>
        </w:rPr>
      </w:pPr>
      <w:r>
        <w:rPr>
          <w:noProof/>
        </w:rPr>
        <w:drawing>
          <wp:anchor distT="0" distB="0" distL="114300" distR="114300" simplePos="0" relativeHeight="251728384" behindDoc="0" locked="0" layoutInCell="1" allowOverlap="1" wp14:anchorId="1E7A9EE6" wp14:editId="40EC41AF">
            <wp:simplePos x="0" y="0"/>
            <wp:positionH relativeFrom="margin">
              <wp:align>center</wp:align>
            </wp:positionH>
            <wp:positionV relativeFrom="paragraph">
              <wp:posOffset>317500</wp:posOffset>
            </wp:positionV>
            <wp:extent cx="5093970" cy="3430905"/>
            <wp:effectExtent l="0" t="0" r="0" b="0"/>
            <wp:wrapTopAndBottom/>
            <wp:docPr id="10" name="Grafik 10" descr="C:\Users\Kimngan\AppData\Local\Microsoft\Windows\INetCache\Content.Word\Under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mngan\AppData\Local\Microsoft\Windows\INetCache\Content.Word\Undermenu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3970" cy="3430905"/>
                    </a:xfrm>
                    <a:prstGeom prst="rect">
                      <a:avLst/>
                    </a:prstGeom>
                    <a:noFill/>
                    <a:ln>
                      <a:noFill/>
                    </a:ln>
                  </pic:spPr>
                </pic:pic>
              </a:graphicData>
            </a:graphic>
          </wp:anchor>
        </w:drawing>
      </w:r>
    </w:p>
    <w:p w14:paraId="7654BD08" w14:textId="77777777" w:rsidR="00FC6B93" w:rsidRDefault="00FC6B93" w:rsidP="00FC6B93">
      <w:pPr>
        <w:rPr>
          <w:noProof/>
        </w:rPr>
      </w:pPr>
    </w:p>
    <w:p w14:paraId="2BE4DDE9" w14:textId="77777777" w:rsidR="00FC6B93" w:rsidRDefault="00FC6B93" w:rsidP="00FC6B93">
      <w:pPr>
        <w:pStyle w:val="Listenabsatz"/>
        <w:numPr>
          <w:ilvl w:val="0"/>
          <w:numId w:val="16"/>
        </w:numPr>
        <w:spacing w:before="0" w:after="0" w:line="240" w:lineRule="auto"/>
        <w:jc w:val="left"/>
        <w:rPr>
          <w:noProof/>
        </w:rPr>
      </w:pPr>
      <w:r>
        <w:rPr>
          <w:noProof/>
        </w:rPr>
        <w:t xml:space="preserve">Durch die Unterkategorien des Menues kann der Benutzer auf die AGB, Wissenschaft und FAQ gelangen, in dem Hinweise und Tipps in textueller Form erläutern wird. </w:t>
      </w:r>
    </w:p>
    <w:p w14:paraId="0621ECD2" w14:textId="77777777" w:rsidR="00FC6B93" w:rsidRDefault="00FC6B93" w:rsidP="00FC6B93">
      <w:pPr>
        <w:rPr>
          <w:noProof/>
        </w:rPr>
      </w:pPr>
      <w:r>
        <w:rPr>
          <w:noProof/>
        </w:rPr>
        <w:lastRenderedPageBreak/>
        <w:drawing>
          <wp:anchor distT="0" distB="0" distL="114300" distR="114300" simplePos="0" relativeHeight="251729408" behindDoc="0" locked="0" layoutInCell="1" allowOverlap="1" wp14:anchorId="53E041AC" wp14:editId="42A0B6B5">
            <wp:simplePos x="0" y="0"/>
            <wp:positionH relativeFrom="margin">
              <wp:posOffset>719455</wp:posOffset>
            </wp:positionH>
            <wp:positionV relativeFrom="paragraph">
              <wp:posOffset>260985</wp:posOffset>
            </wp:positionV>
            <wp:extent cx="4244975" cy="4284345"/>
            <wp:effectExtent l="0" t="0" r="3175" b="1905"/>
            <wp:wrapTopAndBottom/>
            <wp:docPr id="15" name="Grafik 15" descr="C:\Users\Kimngan\AppData\Local\Microsoft\Windows\INetCache\Content.Word\Undermen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mngan\AppData\Local\Microsoft\Windows\INetCache\Content.Word\Undermenue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44975" cy="4284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86D81A" w14:textId="77777777" w:rsidR="00FC6B93" w:rsidRDefault="00FC6B93" w:rsidP="00FC6B93">
      <w:pPr>
        <w:rPr>
          <w:noProof/>
        </w:rPr>
      </w:pPr>
    </w:p>
    <w:p w14:paraId="761D56E7" w14:textId="77777777" w:rsidR="00FC6B93" w:rsidRDefault="00FC6B93" w:rsidP="00FC6B93">
      <w:pPr>
        <w:rPr>
          <w:noProof/>
        </w:rPr>
      </w:pPr>
    </w:p>
    <w:p w14:paraId="5E9BC69D" w14:textId="77777777" w:rsidR="00FC6B93" w:rsidRDefault="00FC6B93" w:rsidP="00FC6B93">
      <w:pPr>
        <w:pStyle w:val="Listenabsatz"/>
        <w:numPr>
          <w:ilvl w:val="0"/>
          <w:numId w:val="17"/>
        </w:numPr>
        <w:spacing w:before="0" w:after="0" w:line="240" w:lineRule="auto"/>
        <w:jc w:val="left"/>
        <w:rPr>
          <w:noProof/>
        </w:rPr>
      </w:pPr>
      <w:r>
        <w:rPr>
          <w:noProof/>
        </w:rPr>
        <w:t xml:space="preserve">Durch die Unterkategorien des Menues kann der Benutzer auf „Feedback“ und „Weitersagen“ gelangen. </w:t>
      </w:r>
    </w:p>
    <w:p w14:paraId="191F680E" w14:textId="77777777" w:rsidR="00FC6B93" w:rsidRDefault="00FC6B93" w:rsidP="00FC6B93">
      <w:pPr>
        <w:pStyle w:val="Listenabsatz"/>
        <w:numPr>
          <w:ilvl w:val="0"/>
          <w:numId w:val="17"/>
        </w:numPr>
        <w:spacing w:before="0" w:after="0" w:line="240" w:lineRule="auto"/>
        <w:jc w:val="left"/>
        <w:rPr>
          <w:noProof/>
        </w:rPr>
      </w:pPr>
      <w:r>
        <w:rPr>
          <w:noProof/>
        </w:rPr>
        <w:t xml:space="preserve">Bei der Unterkategorie „Feedback“ kann der Benutzer dem System anonym Feedback geben, in dem Kästchen seine Meinung in textueller sjForm schreibt und auf dem Buttom „absenden“ sein Feedback an das System weiterleitet. </w:t>
      </w:r>
    </w:p>
    <w:p w14:paraId="64E78D97" w14:textId="77777777" w:rsidR="00FC6B93" w:rsidRDefault="00FC6B93" w:rsidP="00FC6B93">
      <w:pPr>
        <w:pStyle w:val="Listenabsatz"/>
        <w:numPr>
          <w:ilvl w:val="0"/>
          <w:numId w:val="17"/>
        </w:numPr>
        <w:spacing w:before="0" w:after="0" w:line="240" w:lineRule="auto"/>
        <w:jc w:val="left"/>
        <w:rPr>
          <w:noProof/>
        </w:rPr>
      </w:pPr>
      <w:r>
        <w:rPr>
          <w:noProof/>
        </w:rPr>
        <w:t xml:space="preserve">Bei der Unterkategorie „Weitersagen“ wurde ein vorgefertigter Text erstellt, der auf andere Sozialen Medien gepostet und gesndet werden kann, zum Beispiel Facebook und Twitter. </w:t>
      </w:r>
    </w:p>
    <w:p w14:paraId="222FD604" w14:textId="77777777" w:rsidR="00FC6B93" w:rsidRDefault="00FC6B93" w:rsidP="00FC6B93">
      <w:pPr>
        <w:pStyle w:val="Listenabsatz"/>
        <w:numPr>
          <w:ilvl w:val="0"/>
          <w:numId w:val="17"/>
        </w:numPr>
        <w:spacing w:before="0" w:after="0" w:line="240" w:lineRule="auto"/>
        <w:jc w:val="left"/>
        <w:rPr>
          <w:noProof/>
        </w:rPr>
      </w:pPr>
      <w:r>
        <w:rPr>
          <w:noProof/>
        </w:rPr>
        <w:t xml:space="preserve">Der vorgefertigte Text kann von dem Benutzer beliebig verändert werden. </w:t>
      </w:r>
    </w:p>
    <w:p w14:paraId="20320A1B" w14:textId="77777777" w:rsidR="00FC6B93" w:rsidRPr="00E93DA6" w:rsidRDefault="00FC6B93" w:rsidP="00FC6B93">
      <w:pPr>
        <w:pStyle w:val="Listenabsatz"/>
        <w:numPr>
          <w:ilvl w:val="0"/>
          <w:numId w:val="17"/>
        </w:numPr>
        <w:spacing w:before="0" w:after="0" w:line="240" w:lineRule="auto"/>
        <w:jc w:val="left"/>
        <w:rPr>
          <w:noProof/>
        </w:rPr>
      </w:pPr>
      <w:r>
        <w:rPr>
          <w:noProof/>
        </w:rPr>
        <w:t>Der Benutzer kann sich seine Sozialen Netzwerken aussuchen, worauf er den Text posten und versenden kann.</w:t>
      </w:r>
    </w:p>
    <w:p w14:paraId="6E0DAAEF" w14:textId="77777777" w:rsidR="00FC6B93" w:rsidRPr="00FC6B93" w:rsidRDefault="00FC6B93" w:rsidP="00FC6B93"/>
    <w:p w14:paraId="20E68821" w14:textId="55EF1E68" w:rsidR="00B97F58" w:rsidRPr="00B97F58" w:rsidRDefault="008B63CD" w:rsidP="00B97F58">
      <w:pPr>
        <w:pStyle w:val="berschrift3"/>
      </w:pPr>
      <w:bookmarkStart w:id="79" w:name="_Toc490941515"/>
      <w:r>
        <w:t>Mock-</w:t>
      </w:r>
      <w:proofErr w:type="spellStart"/>
      <w:r>
        <w:t>Ups</w:t>
      </w:r>
      <w:bookmarkEnd w:id="75"/>
      <w:bookmarkEnd w:id="79"/>
      <w:proofErr w:type="spellEnd"/>
    </w:p>
    <w:p w14:paraId="0A24B380" w14:textId="77777777" w:rsidR="00B97F58" w:rsidRDefault="00B97F58" w:rsidP="00B97F58">
      <w:proofErr w:type="spellStart"/>
      <w:r>
        <w:t>Mockups</w:t>
      </w:r>
      <w:proofErr w:type="spellEnd"/>
      <w:r>
        <w:t xml:space="preserve"> (englisch für Lehrmodell) ist ein Werkzeug des </w:t>
      </w:r>
      <w:proofErr w:type="spellStart"/>
      <w:r>
        <w:t>Prototypings</w:t>
      </w:r>
      <w:proofErr w:type="spellEnd"/>
      <w:r>
        <w:t xml:space="preserve"> und unterstützt die Erstellung der Oberfläche der späteren App mit Hilfe von ersten Designentwürfen.  Die Entwürfe zeigen dem Benutzer exemplarisch die Funktionen. </w:t>
      </w:r>
      <w:r w:rsidRPr="00935D2C">
        <w:t xml:space="preserve">Diese können mit Hilfe von Bildbearbeitungsprogramme oder speziellen </w:t>
      </w:r>
      <w:proofErr w:type="spellStart"/>
      <w:r w:rsidRPr="00935D2C">
        <w:t>Mockup</w:t>
      </w:r>
      <w:proofErr w:type="spellEnd"/>
      <w:r w:rsidRPr="00935D2C">
        <w:t xml:space="preserve">-Tools </w:t>
      </w:r>
      <w:r w:rsidRPr="00935D2C">
        <w:lastRenderedPageBreak/>
        <w:t xml:space="preserve">erstellt werden. </w:t>
      </w:r>
      <w:r>
        <w:t xml:space="preserve">Der Aufwand der Erstellung der Entwürfe sollten gering wie möglich gehalten werden, um das Design dem Benutzer bzw. dem Auftragsgeber präsentieren und über die Anforderungen bzw. Applikation diskutieren zu können. Die Versionen sollten daher schnell und einfach an den jeweiligen veränderten Anforderungen der Stakeholder angepasst werden können. Bei der Ausarbeitung der Darstellung ist es wichtig zwischen den gewünschten Kern- und der ergänzenden Funktionen zu differenzieren. Grundsätzlich sollten die wesentliche n Funktionen dargestellt werden, um einen besseren Überblick über die App zu erhalten. Die ergänzenden Funktionen müssen nicht zwangsläufig veranschaulicht werden. Bei dem Design einer App müssen besondere Anforderungen berücksichtigt werden, zum Beispiel die begrenzte Bildschirmdiagonale und die sehr spezifischen Interaktionsmöglichkeiten. Für eine gute Bedienbarkeit wird eine entsprechendes App-Design vorausgesetzt. Daher ist der Einsatz der Daumenregel besonders sinnvoll.  Die Daumenregel gilt für eine kleinere Displaydiagonale und die sich daraus ergebenden weitreichenden Darstellungsmöglichkeiten. Für größere Displaydiagonalen zum Beispiel Tablet-PCs gestaltet sich die Daumenregel schwierig. Vor der Erstellung der Entwürfe sollte überlegt werden für welches mobile Gerät die App zur Verfügung gestellt werden sollt und welche Einschränkungen und Möglichkeiten durch entstehen können. Die Daumenregel besagt, dass der Benutzer alle Funktionen mit seinem Daumen erreichen und bedienen können sollte, während er das Smartphone in einer Hand hält. </w:t>
      </w:r>
      <w:r w:rsidRPr="00B97F58">
        <w:rPr>
          <w:color w:val="000000" w:themeColor="text1"/>
        </w:rPr>
        <w:t>Das Design und die Bedienbarkeit sind besonders wichtig, da das ein „Aushängeschild“ für das Unterneh</w:t>
      </w:r>
      <w:r>
        <w:rPr>
          <w:color w:val="000000" w:themeColor="text1"/>
        </w:rPr>
        <w:t>men ist</w:t>
      </w:r>
      <w:r w:rsidRPr="00B97F58">
        <w:rPr>
          <w:color w:val="000000" w:themeColor="text1"/>
        </w:rPr>
        <w:t xml:space="preserve"> </w:t>
      </w:r>
      <w:r>
        <w:fldChar w:fldCharType="begin"/>
      </w:r>
      <w:r>
        <w:instrText>ADDIN CITAVI.PLACEHOLDER 82817a3d-7413-4b03-be3a-d0fbde4d30f9 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lQnVzaW5lc3MtTG90c2UgMjAxNSk8L1RleHQ+DQogICAgPC9UZXh0VW5pdD4NCiAgPC9UZXh0VW5pdHM+DQo8L1BsYWNlaG9sZGVyPg==</w:instrText>
      </w:r>
      <w:r>
        <w:fldChar w:fldCharType="separate"/>
      </w:r>
      <w:bookmarkStart w:id="80" w:name="_CTVP00182817a3d74134b03be3ad0fbde4d30f9"/>
      <w:r>
        <w:t>(eBusiness-Lotse 2015, S. 11, 22, 24)</w:t>
      </w:r>
      <w:bookmarkEnd w:id="80"/>
      <w:r>
        <w:fldChar w:fldCharType="end"/>
      </w:r>
      <w:r>
        <w:t xml:space="preserve">. </w:t>
      </w:r>
    </w:p>
    <w:p w14:paraId="20347345" w14:textId="599D7C38" w:rsidR="00B97F58" w:rsidRDefault="00B97F58" w:rsidP="00B97F58">
      <w:r>
        <w:t xml:space="preserve">Jedoch dürfen die bestehenden Guidelines nicht verletzt werden. Im Folgenden werden die für unsere App benötigten vorgestellt. </w:t>
      </w:r>
    </w:p>
    <w:p w14:paraId="09B354D4" w14:textId="6DEA1A11" w:rsidR="009403B5" w:rsidRPr="00885112" w:rsidRDefault="00885112" w:rsidP="00B97F58">
      <w:pPr>
        <w:rPr>
          <w:b/>
        </w:rPr>
      </w:pPr>
      <w:r w:rsidRPr="00885112">
        <w:rPr>
          <w:b/>
        </w:rPr>
        <w:t xml:space="preserve">User-Interaction </w:t>
      </w:r>
    </w:p>
    <w:p w14:paraId="19CA41F4" w14:textId="423028A3" w:rsidR="00874484" w:rsidRDefault="00885112" w:rsidP="00874484">
      <w:pPr>
        <w:pStyle w:val="Listenabsatz"/>
        <w:numPr>
          <w:ilvl w:val="0"/>
          <w:numId w:val="21"/>
        </w:numPr>
        <w:rPr>
          <w:color w:val="000000" w:themeColor="text1"/>
        </w:rPr>
      </w:pPr>
      <w:r>
        <w:rPr>
          <w:noProof/>
          <w:color w:val="000000" w:themeColor="text1"/>
        </w:rPr>
        <w:lastRenderedPageBreak/>
        <w:drawing>
          <wp:anchor distT="0" distB="0" distL="114300" distR="114300" simplePos="0" relativeHeight="251671040" behindDoc="0" locked="0" layoutInCell="1" allowOverlap="1" wp14:anchorId="6AB9FA31" wp14:editId="2A8E1951">
            <wp:simplePos x="0" y="0"/>
            <wp:positionH relativeFrom="column">
              <wp:posOffset>3541395</wp:posOffset>
            </wp:positionH>
            <wp:positionV relativeFrom="paragraph">
              <wp:posOffset>2540</wp:posOffset>
            </wp:positionV>
            <wp:extent cx="2228850" cy="3648710"/>
            <wp:effectExtent l="0" t="0" r="0" b="889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thentification.PNG"/>
                    <pic:cNvPicPr/>
                  </pic:nvPicPr>
                  <pic:blipFill>
                    <a:blip r:embed="rId40">
                      <a:extLst>
                        <a:ext uri="{28A0092B-C50C-407E-A947-70E740481C1C}">
                          <a14:useLocalDpi xmlns:a14="http://schemas.microsoft.com/office/drawing/2010/main" val="0"/>
                        </a:ext>
                      </a:extLst>
                    </a:blip>
                    <a:stretch>
                      <a:fillRect/>
                    </a:stretch>
                  </pic:blipFill>
                  <pic:spPr>
                    <a:xfrm>
                      <a:off x="0" y="0"/>
                      <a:ext cx="2228850" cy="36487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C44FD" w:rsidRPr="00874484">
        <w:rPr>
          <w:b/>
          <w:color w:val="000000" w:themeColor="text1"/>
        </w:rPr>
        <w:t>Authenti</w:t>
      </w:r>
      <w:r w:rsidR="00EC44FD">
        <w:rPr>
          <w:b/>
          <w:color w:val="000000" w:themeColor="text1"/>
        </w:rPr>
        <w:t>fic</w:t>
      </w:r>
      <w:r w:rsidR="00EC44FD" w:rsidRPr="00874484">
        <w:rPr>
          <w:b/>
          <w:color w:val="000000" w:themeColor="text1"/>
        </w:rPr>
        <w:t>ation</w:t>
      </w:r>
      <w:proofErr w:type="spellEnd"/>
      <w:r w:rsidR="00874484" w:rsidRPr="00874484">
        <w:rPr>
          <w:b/>
          <w:color w:val="000000" w:themeColor="text1"/>
        </w:rPr>
        <w:t>:</w:t>
      </w:r>
      <w:r>
        <w:rPr>
          <w:b/>
          <w:color w:val="000000" w:themeColor="text1"/>
        </w:rPr>
        <w:t xml:space="preserve"> </w:t>
      </w:r>
      <w:r w:rsidRPr="00885112">
        <w:rPr>
          <w:color w:val="000000" w:themeColor="text1"/>
        </w:rPr>
        <w:t>Eine</w:t>
      </w:r>
      <w:r w:rsidR="00874484" w:rsidRPr="00874484">
        <w:rPr>
          <w:color w:val="000000" w:themeColor="text1"/>
        </w:rPr>
        <w:t xml:space="preserve"> </w:t>
      </w:r>
      <w:r w:rsidR="00874484">
        <w:rPr>
          <w:color w:val="000000" w:themeColor="text1"/>
        </w:rPr>
        <w:t xml:space="preserve">Authentifizierung bittet den Benutzer sich zu authentifizieren, zum Beispiel für den Zugriff auf zusätzliche Funktionen, den Kauf von Inhalten oder die Synchronisierung von Daten. Wenn eine App eine Authentifizierung erfordert, sollte der Anmeldevorgang schnell, einfach und unauffällig </w:t>
      </w:r>
      <w:r w:rsidR="00B063FE">
        <w:rPr>
          <w:color w:val="000000" w:themeColor="text1"/>
        </w:rPr>
        <w:t>dargestellt werden und damit</w:t>
      </w:r>
      <w:r w:rsidR="00066B1F">
        <w:rPr>
          <w:color w:val="000000" w:themeColor="text1"/>
        </w:rPr>
        <w:t xml:space="preserve"> nicht den Genuss der App</w:t>
      </w:r>
      <w:r>
        <w:rPr>
          <w:color w:val="000000" w:themeColor="text1"/>
        </w:rPr>
        <w:t xml:space="preserve"> für den Benutzer beeinträchtigen</w:t>
      </w:r>
      <w:r w:rsidR="00066B1F">
        <w:rPr>
          <w:color w:val="000000" w:themeColor="text1"/>
        </w:rPr>
        <w:t xml:space="preserve">. </w:t>
      </w:r>
      <w:r w:rsidR="00B063FE">
        <w:rPr>
          <w:color w:val="000000" w:themeColor="text1"/>
        </w:rPr>
        <w:t xml:space="preserve">Daher sollten Verzögerungen vermieden werden. Oftmals verlassen die Benutzer die App, sobald </w:t>
      </w:r>
      <w:r>
        <w:rPr>
          <w:color w:val="000000" w:themeColor="text1"/>
        </w:rPr>
        <w:t>sie</w:t>
      </w:r>
      <w:r w:rsidR="00B063FE">
        <w:rPr>
          <w:color w:val="000000" w:themeColor="text1"/>
        </w:rPr>
        <w:t xml:space="preserve"> gezwungen sind sich anzumelden bevor sie etwas von der App sehen konnten. Den Benutzer sollten die Chance gegeben werden sich in die App zu verlieben </w:t>
      </w:r>
      <w:r>
        <w:rPr>
          <w:color w:val="000000" w:themeColor="text1"/>
        </w:rPr>
        <w:t>b</w:t>
      </w:r>
      <w:r w:rsidR="00E82C93">
        <w:rPr>
          <w:color w:val="000000" w:themeColor="text1"/>
        </w:rPr>
        <w:t xml:space="preserve">evor er sich verpflichten musst </w:t>
      </w:r>
      <w:r w:rsidR="00E82C93">
        <w:rPr>
          <w:color w:val="000000" w:themeColor="text1"/>
        </w:rPr>
        <w:fldChar w:fldCharType="begin"/>
      </w:r>
      <w:r w:rsidR="00E82C93">
        <w:rPr>
          <w:color w:val="000000" w:themeColor="text1"/>
        </w:rPr>
        <w:instrText>ADDIN CITAVI.PLACEHOLDER d3e8c588-6236-45a5-80eb-827f7770d92a PFBsYWNlaG9sZGVyPg0KICA8QWRkSW5WZXJzaW9uPjUuNi4wLjI8L0FkZEluVmVyc2lvbj4NCiAgPElkPmQzZThjNTg4LTYyMzYtNDVhNS04MGViLTgyN2Y3NzcwZDkyYTwvSWQ+DQogIDxFbnRyaWVzPg0KICAgIDxFbnRyeT4NCiAgICAgIDxJZD40YzE1ZTEyYS1hOTMwLTRkYmYtYWUxZC0xMThjZDdlODViNzQ8L0lkPg0KICAgICAgPFJlZmVyZW5jZUlkPmM2M2EzMjVlLWViNjYtNDMyYy05ZTJmLTZkNDU0ZGRhMDkyNj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E82C93">
        <w:rPr>
          <w:color w:val="000000" w:themeColor="text1"/>
        </w:rPr>
        <w:fldChar w:fldCharType="separate"/>
      </w:r>
      <w:bookmarkStart w:id="81" w:name="_CTVP001d3e8c588623645a580eb827f7770d92a"/>
      <w:r w:rsidR="00E82C93">
        <w:rPr>
          <w:color w:val="000000" w:themeColor="text1"/>
        </w:rPr>
        <w:t>(Apple)</w:t>
      </w:r>
      <w:bookmarkEnd w:id="81"/>
      <w:r w:rsidR="00E82C93">
        <w:rPr>
          <w:color w:val="000000" w:themeColor="text1"/>
        </w:rPr>
        <w:fldChar w:fldCharType="end"/>
      </w:r>
    </w:p>
    <w:p w14:paraId="5E3C4D17" w14:textId="3B565F04" w:rsidR="00E82C93" w:rsidRDefault="00E82C93" w:rsidP="00E82C93">
      <w:pPr>
        <w:pStyle w:val="Listenabsatz"/>
        <w:rPr>
          <w:noProof/>
          <w:color w:val="000000" w:themeColor="text1"/>
        </w:rPr>
      </w:pPr>
      <w:r>
        <w:rPr>
          <w:noProof/>
        </w:rPr>
        <mc:AlternateContent>
          <mc:Choice Requires="wps">
            <w:drawing>
              <wp:anchor distT="0" distB="0" distL="114300" distR="114300" simplePos="0" relativeHeight="251673088" behindDoc="0" locked="0" layoutInCell="1" allowOverlap="1" wp14:anchorId="2FCDF723" wp14:editId="286E10EB">
                <wp:simplePos x="0" y="0"/>
                <wp:positionH relativeFrom="column">
                  <wp:posOffset>3503295</wp:posOffset>
                </wp:positionH>
                <wp:positionV relativeFrom="paragraph">
                  <wp:posOffset>-1905</wp:posOffset>
                </wp:positionV>
                <wp:extent cx="2228850" cy="337820"/>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2228850" cy="337820"/>
                        </a:xfrm>
                        <a:prstGeom prst="rect">
                          <a:avLst/>
                        </a:prstGeom>
                        <a:solidFill>
                          <a:prstClr val="white"/>
                        </a:solidFill>
                        <a:ln>
                          <a:noFill/>
                        </a:ln>
                      </wps:spPr>
                      <wps:txbx>
                        <w:txbxContent>
                          <w:p w14:paraId="257C6F92" w14:textId="2690FF5F" w:rsidR="0069346A" w:rsidRPr="005A469E" w:rsidRDefault="0069346A" w:rsidP="00885112">
                            <w:pPr>
                              <w:pStyle w:val="Beschriftung"/>
                              <w:rPr>
                                <w:rFonts w:eastAsia="Times"/>
                                <w:noProof/>
                                <w:color w:val="000000" w:themeColor="text1"/>
                                <w:sz w:val="20"/>
                              </w:rPr>
                            </w:pPr>
                            <w:bookmarkStart w:id="82" w:name="_Toc490941420"/>
                            <w:r>
                              <w:t xml:space="preserve">Abbildung </w:t>
                            </w:r>
                            <w:fldSimple w:instr=" SEQ Abbildung \* ARABIC ">
                              <w:r>
                                <w:rPr>
                                  <w:noProof/>
                                </w:rPr>
                                <w:t>6</w:t>
                              </w:r>
                            </w:fldSimple>
                            <w:r>
                              <w:t xml:space="preserve">: </w:t>
                            </w:r>
                            <w:proofErr w:type="spellStart"/>
                            <w:r>
                              <w:t>Authenfication</w:t>
                            </w:r>
                            <w:bookmarkEnd w:id="8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DF723" id="Textfeld 14" o:spid="_x0000_s1034" type="#_x0000_t202" style="position:absolute;left:0;text-align:left;margin-left:275.85pt;margin-top:-.1pt;width:175.5pt;height:26.6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" stroked="f">
                <v:textbox style="mso-fit-shape-to-text:t" inset="0,0,0,0">
                  <w:txbxContent>
                    <w:p w14:paraId="257C6F92" w14:textId="2690FF5F" w:rsidR="0069346A" w:rsidRPr="005A469E" w:rsidRDefault="0069346A" w:rsidP="00885112">
                      <w:pPr>
                        <w:pStyle w:val="Beschriftung"/>
                        <w:rPr>
                          <w:rFonts w:eastAsia="Times"/>
                          <w:noProof/>
                          <w:color w:val="000000" w:themeColor="text1"/>
                          <w:sz w:val="20"/>
                        </w:rPr>
                      </w:pPr>
                      <w:bookmarkStart w:id="83" w:name="_Toc490941420"/>
                      <w:r>
                        <w:t xml:space="preserve">Abbildung </w:t>
                      </w:r>
                      <w:fldSimple w:instr=" SEQ Abbildung \* ARABIC ">
                        <w:r>
                          <w:rPr>
                            <w:noProof/>
                          </w:rPr>
                          <w:t>6</w:t>
                        </w:r>
                      </w:fldSimple>
                      <w:r>
                        <w:t xml:space="preserve">: </w:t>
                      </w:r>
                      <w:proofErr w:type="spellStart"/>
                      <w:r>
                        <w:t>Authenfication</w:t>
                      </w:r>
                      <w:bookmarkEnd w:id="83"/>
                      <w:proofErr w:type="spellEnd"/>
                    </w:p>
                  </w:txbxContent>
                </v:textbox>
                <w10:wrap type="square"/>
              </v:shape>
            </w:pict>
          </mc:Fallback>
        </mc:AlternateContent>
      </w:r>
    </w:p>
    <w:p w14:paraId="25B247E8" w14:textId="4CD96FBD" w:rsidR="00E82C93" w:rsidRDefault="00E82C93" w:rsidP="00E82C93">
      <w:pPr>
        <w:pStyle w:val="Listenabsatz"/>
        <w:rPr>
          <w:color w:val="000000" w:themeColor="text1"/>
        </w:rPr>
      </w:pPr>
    </w:p>
    <w:p w14:paraId="4C6CBCC9" w14:textId="5452D9CA" w:rsidR="00B063FE" w:rsidRDefault="00B063FE" w:rsidP="00874484">
      <w:pPr>
        <w:pStyle w:val="Listenabsatz"/>
        <w:numPr>
          <w:ilvl w:val="0"/>
          <w:numId w:val="21"/>
        </w:numPr>
        <w:rPr>
          <w:color w:val="000000" w:themeColor="text1"/>
        </w:rPr>
      </w:pPr>
      <w:r>
        <w:rPr>
          <w:b/>
          <w:color w:val="000000" w:themeColor="text1"/>
        </w:rPr>
        <w:t>Data Entry:</w:t>
      </w:r>
      <w:r>
        <w:rPr>
          <w:color w:val="000000" w:themeColor="text1"/>
        </w:rPr>
        <w:t xml:space="preserve"> Die Eingabe von Infor</w:t>
      </w:r>
      <w:r w:rsidR="00E82C93">
        <w:rPr>
          <w:color w:val="000000" w:themeColor="text1"/>
        </w:rPr>
        <w:t xml:space="preserve">mationen, kann ein </w:t>
      </w:r>
      <w:r w:rsidR="008A3A13">
        <w:rPr>
          <w:color w:val="000000" w:themeColor="text1"/>
        </w:rPr>
        <w:t xml:space="preserve">Prozess verlangsamen, in dem zu Beginn der App zu viele Eingaben verlangt werden. Die Benutzer können dadurch schnell entmutigt werden die App zu verwenden. </w:t>
      </w:r>
      <w:r w:rsidR="00B03764">
        <w:rPr>
          <w:color w:val="000000" w:themeColor="text1"/>
        </w:rPr>
        <w:t xml:space="preserve">Auf Grund dessen sollte die Dateneingabe zu effizient wie möglich gestaltet werden. </w:t>
      </w:r>
      <w:r w:rsidR="00A75859">
        <w:rPr>
          <w:color w:val="000000" w:themeColor="text1"/>
        </w:rPr>
        <w:t>Zum Beispiel</w:t>
      </w:r>
      <w:r w:rsidR="00E82C93">
        <w:rPr>
          <w:color w:val="000000" w:themeColor="text1"/>
        </w:rPr>
        <w:t xml:space="preserve"> können</w:t>
      </w:r>
      <w:r w:rsidR="00A75859">
        <w:rPr>
          <w:color w:val="000000" w:themeColor="text1"/>
        </w:rPr>
        <w:t xml:space="preserve"> </w:t>
      </w:r>
      <w:proofErr w:type="spellStart"/>
      <w:r w:rsidR="00231A62">
        <w:rPr>
          <w:color w:val="000000" w:themeColor="text1"/>
        </w:rPr>
        <w:t>Pickers</w:t>
      </w:r>
      <w:proofErr w:type="spellEnd"/>
      <w:r w:rsidR="00231A62">
        <w:rPr>
          <w:color w:val="000000" w:themeColor="text1"/>
        </w:rPr>
        <w:t xml:space="preserve"> oder eine Tabelle </w:t>
      </w:r>
      <w:r w:rsidR="00A75859">
        <w:rPr>
          <w:color w:val="000000" w:themeColor="text1"/>
        </w:rPr>
        <w:t xml:space="preserve">anstelle eines Textfeldes stehen, um es durch eine Liste von vordefinierte Optionen, </w:t>
      </w:r>
      <w:r w:rsidR="00E82C93">
        <w:rPr>
          <w:color w:val="000000" w:themeColor="text1"/>
        </w:rPr>
        <w:t>die Eingabe einer Antwort zu vereinfachen. Zusätzlich kann</w:t>
      </w:r>
      <w:r w:rsidR="00817D48">
        <w:rPr>
          <w:color w:val="000000" w:themeColor="text1"/>
        </w:rPr>
        <w:t xml:space="preserve"> dies erleich</w:t>
      </w:r>
      <w:r w:rsidR="00E82C93">
        <w:rPr>
          <w:color w:val="000000" w:themeColor="text1"/>
        </w:rPr>
        <w:t>t</w:t>
      </w:r>
      <w:r w:rsidR="00817D48">
        <w:rPr>
          <w:color w:val="000000" w:themeColor="text1"/>
        </w:rPr>
        <w:t>ert</w:t>
      </w:r>
      <w:r w:rsidR="00E82C93">
        <w:rPr>
          <w:color w:val="000000" w:themeColor="text1"/>
        </w:rPr>
        <w:t xml:space="preserve"> werden, in dem</w:t>
      </w:r>
      <w:r w:rsidR="00817D48">
        <w:rPr>
          <w:color w:val="000000" w:themeColor="text1"/>
        </w:rPr>
        <w:t xml:space="preserve"> die Listen und Pickern alphabetisch oder in einer anderen logischen Weise aufgebaut sind. </w:t>
      </w:r>
      <w:r w:rsidR="00E82C93">
        <w:rPr>
          <w:color w:val="000000" w:themeColor="text1"/>
        </w:rPr>
        <w:t>Zusätzlich soll der Benutzer nicht dazu gezwungen werden Informat</w:t>
      </w:r>
      <w:r w:rsidR="00647F82">
        <w:rPr>
          <w:color w:val="000000" w:themeColor="text1"/>
        </w:rPr>
        <w:t xml:space="preserve">ionen, die automatisch oder die Berechtigung des Benutzers benötigen, zu übermitteln. </w:t>
      </w:r>
      <w:r w:rsidR="00A75859">
        <w:rPr>
          <w:color w:val="000000" w:themeColor="text1"/>
        </w:rPr>
        <w:t xml:space="preserve"> Wenn aber wichtige Informationen erforderlich sind, die der Benutzer eintrage soll, muss darauf geachtet werden, dass eine Next- der </w:t>
      </w:r>
      <w:proofErr w:type="spellStart"/>
      <w:r w:rsidR="00A75859">
        <w:rPr>
          <w:color w:val="000000" w:themeColor="text1"/>
        </w:rPr>
        <w:t>Continue</w:t>
      </w:r>
      <w:proofErr w:type="spellEnd"/>
      <w:r w:rsidR="00A75859">
        <w:rPr>
          <w:color w:val="000000" w:themeColor="text1"/>
        </w:rPr>
        <w:t xml:space="preserve">-Taste </w:t>
      </w:r>
      <w:r w:rsidR="0003276D">
        <w:rPr>
          <w:color w:val="000000" w:themeColor="text1"/>
        </w:rPr>
        <w:t xml:space="preserve">erst </w:t>
      </w:r>
      <w:r w:rsidR="00A75859">
        <w:rPr>
          <w:color w:val="000000" w:themeColor="text1"/>
        </w:rPr>
        <w:t xml:space="preserve">dann aktiviert wird, wenn alle erforderlichen Daten vollständig eingetragen worden sind. </w:t>
      </w:r>
      <w:r w:rsidR="0003276D">
        <w:rPr>
          <w:color w:val="000000" w:themeColor="text1"/>
        </w:rPr>
        <w:t>Die Eintragung sollte sofort nach der Eingabe überprüft werden</w:t>
      </w:r>
      <w:r w:rsidR="00A75859">
        <w:rPr>
          <w:color w:val="000000" w:themeColor="text1"/>
        </w:rPr>
        <w:t>, damit der Benutzer sie sofort korrigieren kann und so</w:t>
      </w:r>
      <w:r w:rsidR="0003276D">
        <w:rPr>
          <w:color w:val="000000" w:themeColor="text1"/>
        </w:rPr>
        <w:t xml:space="preserve"> keine Frustration entsteht, da Fehler schnell beseitigt worden sind. </w:t>
      </w:r>
      <w:r w:rsidR="00B94E13">
        <w:rPr>
          <w:color w:val="000000" w:themeColor="text1"/>
        </w:rPr>
        <w:fldChar w:fldCharType="begin"/>
      </w:r>
      <w:r w:rsidR="00B94E13">
        <w:rPr>
          <w:color w:val="000000" w:themeColor="text1"/>
        </w:rPr>
        <w:instrText>ADDIN CITAVI.PLACEHOLDER 3fb5fd60-d965-4b72-806f-10d093d50902 PFBsYWNlaG9sZGVyPg0KICA8QWRkSW5WZXJzaW9uPjUuNi4wLjI8L0FkZEluVmVyc2lvbj4NCiAgPElkPjNmYjVmZDYwLWQ5NjUtNGI3Mi04MDZmLTEwZDA5M2Q1MDkwMjwvSWQ+DQogIDxFbnRyaWVzPg0KICAgIDxFbnRyeT4NCiAgICAgIDxJZD4zNWNjZjNjZS0xM2M2LTQzODctODc4YS0yOWQwM2Y4YjFiMmI8L0lkPg0KICAgICAgPFJlZmVyZW5jZUlkPjEwMDcyOGY5LTJjZjYtNDYyZS1hYTkzLTliYjcwYjE3ZmE4Z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B94E13">
        <w:rPr>
          <w:color w:val="000000" w:themeColor="text1"/>
        </w:rPr>
        <w:fldChar w:fldCharType="separate"/>
      </w:r>
      <w:bookmarkStart w:id="84" w:name="_CTVP0013fb5fd60d9654b72806f10d093d50902"/>
      <w:r w:rsidR="00B94E13">
        <w:rPr>
          <w:color w:val="000000" w:themeColor="text1"/>
        </w:rPr>
        <w:t>(Apple)</w:t>
      </w:r>
      <w:bookmarkEnd w:id="84"/>
      <w:r w:rsidR="00B94E13">
        <w:rPr>
          <w:color w:val="000000" w:themeColor="text1"/>
        </w:rPr>
        <w:fldChar w:fldCharType="end"/>
      </w:r>
    </w:p>
    <w:p w14:paraId="0979FB32" w14:textId="77777777" w:rsidR="00B94E13" w:rsidRDefault="00B94E13" w:rsidP="00B94E13">
      <w:pPr>
        <w:pStyle w:val="Listenabsatz"/>
        <w:rPr>
          <w:color w:val="000000" w:themeColor="text1"/>
        </w:rPr>
      </w:pPr>
    </w:p>
    <w:p w14:paraId="3EC999E5" w14:textId="0C88E0CA" w:rsidR="006F0E89" w:rsidRDefault="006F0E89" w:rsidP="006F0E89">
      <w:pPr>
        <w:pStyle w:val="Listenabsatz"/>
        <w:numPr>
          <w:ilvl w:val="0"/>
          <w:numId w:val="21"/>
        </w:numPr>
        <w:rPr>
          <w:color w:val="000000" w:themeColor="text1"/>
        </w:rPr>
      </w:pPr>
      <w:r>
        <w:rPr>
          <w:noProof/>
          <w:color w:val="000000" w:themeColor="text1"/>
        </w:rPr>
        <w:lastRenderedPageBreak/>
        <w:drawing>
          <wp:anchor distT="0" distB="0" distL="114300" distR="114300" simplePos="0" relativeHeight="251674112" behindDoc="0" locked="0" layoutInCell="1" allowOverlap="1" wp14:anchorId="09BEF801" wp14:editId="218BCEB4">
            <wp:simplePos x="0" y="0"/>
            <wp:positionH relativeFrom="column">
              <wp:posOffset>1388745</wp:posOffset>
            </wp:positionH>
            <wp:positionV relativeFrom="paragraph">
              <wp:posOffset>1675130</wp:posOffset>
            </wp:positionV>
            <wp:extent cx="2590800" cy="2343150"/>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edback.PNG"/>
                    <pic:cNvPicPr/>
                  </pic:nvPicPr>
                  <pic:blipFill>
                    <a:blip r:embed="rId41">
                      <a:extLst>
                        <a:ext uri="{28A0092B-C50C-407E-A947-70E740481C1C}">
                          <a14:useLocalDpi xmlns:a14="http://schemas.microsoft.com/office/drawing/2010/main" val="0"/>
                        </a:ext>
                      </a:extLst>
                    </a:blip>
                    <a:stretch>
                      <a:fillRect/>
                    </a:stretch>
                  </pic:blipFill>
                  <pic:spPr>
                    <a:xfrm>
                      <a:off x="0" y="0"/>
                      <a:ext cx="2590800" cy="2343150"/>
                    </a:xfrm>
                    <a:prstGeom prst="rect">
                      <a:avLst/>
                    </a:prstGeom>
                  </pic:spPr>
                </pic:pic>
              </a:graphicData>
            </a:graphic>
          </wp:anchor>
        </w:drawing>
      </w:r>
      <w:r w:rsidR="00817D48">
        <w:rPr>
          <w:b/>
          <w:color w:val="000000" w:themeColor="text1"/>
        </w:rPr>
        <w:t>Feedback:</w:t>
      </w:r>
      <w:r w:rsidR="00817D48">
        <w:rPr>
          <w:color w:val="000000" w:themeColor="text1"/>
        </w:rPr>
        <w:t xml:space="preserve"> </w:t>
      </w:r>
      <w:r w:rsidR="00014133">
        <w:rPr>
          <w:color w:val="000000" w:themeColor="text1"/>
        </w:rPr>
        <w:t>Das hilft den Menschen zu wissen, was eine App macht, was Benutzer als nächstes tun können und verstehen die Ergebn</w:t>
      </w:r>
      <w:r w:rsidR="00B94E13">
        <w:rPr>
          <w:color w:val="000000" w:themeColor="text1"/>
        </w:rPr>
        <w:t>isse der Aktionen. Unauffällige integrierte Status</w:t>
      </w:r>
      <w:r w:rsidR="00014133">
        <w:rPr>
          <w:color w:val="000000" w:themeColor="text1"/>
        </w:rPr>
        <w:t xml:space="preserve"> und anderen Arten von Feedback können dem Benutzer wichtige Informationen geben.</w:t>
      </w:r>
      <w:r>
        <w:rPr>
          <w:color w:val="000000" w:themeColor="text1"/>
        </w:rPr>
        <w:t xml:space="preserve"> Allerdings sollte e</w:t>
      </w:r>
      <w:r w:rsidR="00014133">
        <w:rPr>
          <w:color w:val="000000" w:themeColor="text1"/>
        </w:rPr>
        <w:t xml:space="preserve">ine zu </w:t>
      </w:r>
      <w:r>
        <w:rPr>
          <w:color w:val="000000" w:themeColor="text1"/>
        </w:rPr>
        <w:t>hohe Anzahl an Warnungen</w:t>
      </w:r>
      <w:r w:rsidR="00014133">
        <w:rPr>
          <w:color w:val="000000" w:themeColor="text1"/>
        </w:rPr>
        <w:t xml:space="preserve"> vermieden werden</w:t>
      </w:r>
      <w:r>
        <w:rPr>
          <w:color w:val="000000" w:themeColor="text1"/>
        </w:rPr>
        <w:t xml:space="preserve">, da die Benutzer ansonsten schnell anfangen zukünftige Warnungen zu ignorieren. Auf diesem Grund sollten nur wichtige Informationen vermittelt werden. </w:t>
      </w:r>
      <w:r>
        <w:rPr>
          <w:color w:val="000000" w:themeColor="text1"/>
        </w:rPr>
        <w:fldChar w:fldCharType="begin"/>
      </w:r>
      <w:r>
        <w:rPr>
          <w:color w:val="000000" w:themeColor="text1"/>
        </w:rPr>
        <w:instrText>ADDIN CITAVI.PLACEHOLDER 6a1a317c-de04-4f50-84b8-b2e49e9bd5e8 PFBsYWNlaG9sZGVyPg0KICA8QWRkSW5WZXJzaW9uPjUuNi4wLjI8L0FkZEluVmVyc2lvbj4NCiAgPElkPjZhMWEzMTdjLWRlMDQtNGY1MC04NGI4LWIyZTQ5ZTliZDVlODwvSWQ+DQogIDxFbnRyaWVzPg0KICAgIDxFbnRyeT4NCiAgICAgIDxJZD4yZmJhYzUyNS1lY2RkLTQ3ZWMtOGQzNy0xYmIxNzMxNjhlNDE8L0lkPg0KICAgICAgPFJlZmVyZW5jZUlkPmNlNjNhOWJiLTVlNjMtNDY3Mi04YTRjLTcyNDYwZWNlYjE4Yz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cHBsZSk8L1RleHQ+DQogICAgPC9UZXh0VW5pdD4NCiAgPC9UZXh0VW5pdHM+DQo8L1BsYWNlaG9sZGVyPg==</w:instrText>
      </w:r>
      <w:r>
        <w:rPr>
          <w:color w:val="000000" w:themeColor="text1"/>
        </w:rPr>
        <w:fldChar w:fldCharType="separate"/>
      </w:r>
      <w:bookmarkStart w:id="85" w:name="_CTVP0016a1a317cde044f5084b8b2e49e9bd5e8"/>
      <w:r>
        <w:rPr>
          <w:color w:val="000000" w:themeColor="text1"/>
        </w:rPr>
        <w:t>(Apple)</w:t>
      </w:r>
      <w:bookmarkEnd w:id="85"/>
      <w:r>
        <w:rPr>
          <w:color w:val="000000" w:themeColor="text1"/>
        </w:rPr>
        <w:fldChar w:fldCharType="end"/>
      </w:r>
    </w:p>
    <w:p w14:paraId="5D877960" w14:textId="78068713" w:rsidR="006F0E89" w:rsidRPr="006F0E89" w:rsidRDefault="006F0E89" w:rsidP="006F0E89">
      <w:pPr>
        <w:rPr>
          <w:color w:val="000000" w:themeColor="text1"/>
        </w:rPr>
      </w:pPr>
      <w:r>
        <w:rPr>
          <w:noProof/>
        </w:rPr>
        <mc:AlternateContent>
          <mc:Choice Requires="wps">
            <w:drawing>
              <wp:anchor distT="0" distB="0" distL="114300" distR="114300" simplePos="0" relativeHeight="251676160" behindDoc="0" locked="0" layoutInCell="1" allowOverlap="1" wp14:anchorId="4E06941E" wp14:editId="0B85A63C">
                <wp:simplePos x="0" y="0"/>
                <wp:positionH relativeFrom="margin">
                  <wp:align>center</wp:align>
                </wp:positionH>
                <wp:positionV relativeFrom="paragraph">
                  <wp:posOffset>2499995</wp:posOffset>
                </wp:positionV>
                <wp:extent cx="2590800" cy="337820"/>
                <wp:effectExtent l="0" t="0" r="0" b="5080"/>
                <wp:wrapTopAndBottom/>
                <wp:docPr id="23" name="Textfeld 23"/>
                <wp:cNvGraphicFramePr/>
                <a:graphic xmlns:a="http://schemas.openxmlformats.org/drawingml/2006/main">
                  <a:graphicData uri="http://schemas.microsoft.com/office/word/2010/wordprocessingShape">
                    <wps:wsp>
                      <wps:cNvSpPr txBox="1"/>
                      <wps:spPr>
                        <a:xfrm>
                          <a:off x="0" y="0"/>
                          <a:ext cx="2590800" cy="337820"/>
                        </a:xfrm>
                        <a:prstGeom prst="rect">
                          <a:avLst/>
                        </a:prstGeom>
                        <a:solidFill>
                          <a:prstClr val="white"/>
                        </a:solidFill>
                        <a:ln>
                          <a:noFill/>
                        </a:ln>
                      </wps:spPr>
                      <wps:txbx>
                        <w:txbxContent>
                          <w:p w14:paraId="3B2FC58E" w14:textId="1B71E7D1" w:rsidR="0069346A" w:rsidRPr="00FC5624" w:rsidRDefault="0069346A" w:rsidP="006F0E89">
                            <w:pPr>
                              <w:pStyle w:val="Beschriftung"/>
                              <w:rPr>
                                <w:rFonts w:eastAsia="Times"/>
                                <w:noProof/>
                                <w:color w:val="000000" w:themeColor="text1"/>
                                <w:sz w:val="20"/>
                              </w:rPr>
                            </w:pPr>
                            <w:bookmarkStart w:id="86" w:name="_Toc490941421"/>
                            <w:r>
                              <w:t xml:space="preserve">Abbildung </w:t>
                            </w:r>
                            <w:fldSimple w:instr=" SEQ Abbildung \* ARABIC ">
                              <w:r>
                                <w:rPr>
                                  <w:noProof/>
                                </w:rPr>
                                <w:t>7</w:t>
                              </w:r>
                            </w:fldSimple>
                            <w:r>
                              <w:t>: iOS Feedback</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6941E" id="Textfeld 23" o:spid="_x0000_s1035" type="#_x0000_t202" style="position:absolute;left:0;text-align:left;margin-left:0;margin-top:196.85pt;width:204pt;height:26.6pt;z-index:251676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" stroked="f">
                <v:textbox style="mso-fit-shape-to-text:t" inset="0,0,0,0">
                  <w:txbxContent>
                    <w:p w14:paraId="3B2FC58E" w14:textId="1B71E7D1" w:rsidR="0069346A" w:rsidRPr="00FC5624" w:rsidRDefault="0069346A" w:rsidP="006F0E89">
                      <w:pPr>
                        <w:pStyle w:val="Beschriftung"/>
                        <w:rPr>
                          <w:rFonts w:eastAsia="Times"/>
                          <w:noProof/>
                          <w:color w:val="000000" w:themeColor="text1"/>
                          <w:sz w:val="20"/>
                        </w:rPr>
                      </w:pPr>
                      <w:bookmarkStart w:id="87" w:name="_Toc490941421"/>
                      <w:r>
                        <w:t xml:space="preserve">Abbildung </w:t>
                      </w:r>
                      <w:fldSimple w:instr=" SEQ Abbildung \* ARABIC ">
                        <w:r>
                          <w:rPr>
                            <w:noProof/>
                          </w:rPr>
                          <w:t>7</w:t>
                        </w:r>
                      </w:fldSimple>
                      <w:r>
                        <w:t>: iOS Feedback</w:t>
                      </w:r>
                      <w:bookmarkEnd w:id="87"/>
                    </w:p>
                  </w:txbxContent>
                </v:textbox>
                <w10:wrap type="topAndBottom" anchorx="margin"/>
              </v:shape>
            </w:pict>
          </mc:Fallback>
        </mc:AlternateContent>
      </w:r>
    </w:p>
    <w:p w14:paraId="5F7DE7E9" w14:textId="5E347655" w:rsidR="006F0E89" w:rsidRDefault="006F0E89" w:rsidP="006F0E89">
      <w:pPr>
        <w:rPr>
          <w:b/>
          <w:color w:val="000000" w:themeColor="text1"/>
        </w:rPr>
      </w:pPr>
    </w:p>
    <w:p w14:paraId="1DAC9072" w14:textId="085982B1" w:rsidR="006F0E89" w:rsidRPr="006F0E89" w:rsidRDefault="006F0E89" w:rsidP="006F0E89">
      <w:pPr>
        <w:rPr>
          <w:b/>
          <w:color w:val="000000" w:themeColor="text1"/>
        </w:rPr>
      </w:pPr>
      <w:r>
        <w:rPr>
          <w:b/>
          <w:color w:val="000000" w:themeColor="text1"/>
        </w:rPr>
        <w:t xml:space="preserve">Visual Design </w:t>
      </w:r>
    </w:p>
    <w:p w14:paraId="721671FE" w14:textId="5CC82C70" w:rsidR="00D44369" w:rsidRPr="006F0E89" w:rsidRDefault="001D5A27" w:rsidP="006F0E89">
      <w:pPr>
        <w:pStyle w:val="Listenabsatz"/>
        <w:numPr>
          <w:ilvl w:val="0"/>
          <w:numId w:val="21"/>
        </w:numPr>
        <w:rPr>
          <w:b/>
          <w:color w:val="000000" w:themeColor="text1"/>
        </w:rPr>
      </w:pPr>
      <w:r w:rsidRPr="006F0E89">
        <w:rPr>
          <w:b/>
          <w:color w:val="000000" w:themeColor="text1"/>
        </w:rPr>
        <w:t xml:space="preserve">Branding: </w:t>
      </w:r>
      <w:r w:rsidRPr="006F0E89">
        <w:rPr>
          <w:color w:val="000000" w:themeColor="text1"/>
        </w:rPr>
        <w:t>Erfolgreiche App drücken ihre einzigartige Markenidentität durch</w:t>
      </w:r>
      <w:r w:rsidR="006F0E89">
        <w:rPr>
          <w:color w:val="000000" w:themeColor="text1"/>
        </w:rPr>
        <w:t xml:space="preserve"> eine</w:t>
      </w:r>
      <w:r w:rsidRPr="006F0E89">
        <w:rPr>
          <w:color w:val="000000" w:themeColor="text1"/>
        </w:rPr>
        <w:t xml:space="preserve"> intelligente Schriftart, Farbe und Bilder </w:t>
      </w:r>
      <w:r w:rsidR="006F0E89">
        <w:rPr>
          <w:color w:val="000000" w:themeColor="text1"/>
        </w:rPr>
        <w:t>aus. Branding ist dazu da, um den Inhalt der App an den Benutzer zu vermitteln. Diese</w:t>
      </w:r>
      <w:r w:rsidRPr="006F0E89">
        <w:rPr>
          <w:color w:val="000000" w:themeColor="text1"/>
        </w:rPr>
        <w:t xml:space="preserve"> sollte</w:t>
      </w:r>
      <w:r w:rsidR="006F0E89">
        <w:rPr>
          <w:color w:val="000000" w:themeColor="text1"/>
        </w:rPr>
        <w:t>n in Maßen gehalten</w:t>
      </w:r>
      <w:r w:rsidRPr="006F0E89">
        <w:rPr>
          <w:color w:val="000000" w:themeColor="text1"/>
        </w:rPr>
        <w:t xml:space="preserve">, </w:t>
      </w:r>
      <w:r w:rsidR="006F0E89">
        <w:rPr>
          <w:color w:val="000000" w:themeColor="text1"/>
        </w:rPr>
        <w:t>sodass es nicht Benutzer von dem wesentlichen Inhalt ablenkt</w:t>
      </w:r>
      <w:r w:rsidRPr="006F0E89">
        <w:rPr>
          <w:color w:val="000000" w:themeColor="text1"/>
        </w:rPr>
        <w:t xml:space="preserve">. Daher sollten die </w:t>
      </w:r>
      <w:proofErr w:type="spellStart"/>
      <w:r w:rsidRPr="006F0E89">
        <w:rPr>
          <w:color w:val="000000" w:themeColor="text1"/>
        </w:rPr>
        <w:t>Branding</w:t>
      </w:r>
      <w:r w:rsidR="006F0E89">
        <w:rPr>
          <w:color w:val="000000" w:themeColor="text1"/>
        </w:rPr>
        <w:t>s</w:t>
      </w:r>
      <w:proofErr w:type="spellEnd"/>
      <w:r w:rsidRPr="006F0E89">
        <w:rPr>
          <w:color w:val="000000" w:themeColor="text1"/>
        </w:rPr>
        <w:t xml:space="preserve"> eingebettet und unauff</w:t>
      </w:r>
      <w:r w:rsidR="006F0E89">
        <w:rPr>
          <w:color w:val="000000" w:themeColor="text1"/>
        </w:rPr>
        <w:t>ällig sein. Die Marke drückt das App-Design aus</w:t>
      </w:r>
      <w:r w:rsidRPr="006F0E89">
        <w:rPr>
          <w:color w:val="000000" w:themeColor="text1"/>
        </w:rPr>
        <w:t>, in dem zum Beispiel die Farben de</w:t>
      </w:r>
      <w:r w:rsidR="006F0E89">
        <w:rPr>
          <w:color w:val="000000" w:themeColor="text1"/>
        </w:rPr>
        <w:t>s App-Symbols sich in der App-Gestaltung</w:t>
      </w:r>
      <w:r w:rsidRPr="006F0E89">
        <w:rPr>
          <w:color w:val="000000" w:themeColor="text1"/>
        </w:rPr>
        <w:t xml:space="preserve"> wieder</w:t>
      </w:r>
      <w:r w:rsidR="006F0E89">
        <w:rPr>
          <w:color w:val="000000" w:themeColor="text1"/>
        </w:rPr>
        <w:t>findet.</w:t>
      </w:r>
    </w:p>
    <w:p w14:paraId="579D5706" w14:textId="77777777" w:rsidR="006F0E89" w:rsidRPr="006F0E89" w:rsidRDefault="006F0E89" w:rsidP="006F0E89">
      <w:pPr>
        <w:pStyle w:val="Listenabsatz"/>
        <w:rPr>
          <w:b/>
          <w:color w:val="000000" w:themeColor="text1"/>
        </w:rPr>
      </w:pPr>
    </w:p>
    <w:p w14:paraId="265B00D4" w14:textId="7BC783DA" w:rsidR="00DC7D2C" w:rsidRPr="00DC7D2C" w:rsidRDefault="00D44369" w:rsidP="00DC7D2C">
      <w:pPr>
        <w:pStyle w:val="Listenabsatz"/>
        <w:numPr>
          <w:ilvl w:val="0"/>
          <w:numId w:val="21"/>
        </w:numPr>
        <w:rPr>
          <w:color w:val="000000" w:themeColor="text1"/>
        </w:rPr>
      </w:pPr>
      <w:r>
        <w:rPr>
          <w:b/>
          <w:color w:val="000000" w:themeColor="text1"/>
        </w:rPr>
        <w:t>Color:</w:t>
      </w:r>
      <w:r>
        <w:rPr>
          <w:color w:val="000000" w:themeColor="text1"/>
        </w:rPr>
        <w:t xml:space="preserve"> Far</w:t>
      </w:r>
      <w:r w:rsidR="00DC7D2C">
        <w:rPr>
          <w:color w:val="000000" w:themeColor="text1"/>
        </w:rPr>
        <w:t>ben geben die Möglichkeit in der</w:t>
      </w:r>
      <w:r>
        <w:rPr>
          <w:color w:val="000000" w:themeColor="text1"/>
        </w:rPr>
        <w:t xml:space="preserve"> App mehr </w:t>
      </w:r>
      <w:r w:rsidR="00DC7D2C">
        <w:rPr>
          <w:color w:val="000000" w:themeColor="text1"/>
        </w:rPr>
        <w:t>Vitalität</w:t>
      </w:r>
      <w:r>
        <w:rPr>
          <w:color w:val="000000" w:themeColor="text1"/>
        </w:rPr>
        <w:t xml:space="preserve"> zu schaffen, visuelle Kontinuität zu vermitteln, den Be</w:t>
      </w:r>
      <w:r w:rsidR="00DC7D2C">
        <w:rPr>
          <w:color w:val="000000" w:themeColor="text1"/>
        </w:rPr>
        <w:t xml:space="preserve">nutzer Feedback zu geben und </w:t>
      </w:r>
      <w:r w:rsidR="00DC7D2C">
        <w:rPr>
          <w:color w:val="000000" w:themeColor="text1"/>
        </w:rPr>
        <w:lastRenderedPageBreak/>
        <w:t>den</w:t>
      </w:r>
      <w:r>
        <w:rPr>
          <w:color w:val="000000" w:themeColor="text1"/>
        </w:rPr>
        <w:t xml:space="preserve"> Benutzer bei der Visualisierung von Daten zu unterstützen. Des folgenden wird durch ein Farbschema erklärt, w</w:t>
      </w:r>
      <w:r w:rsidR="00DC7D2C">
        <w:rPr>
          <w:color w:val="000000" w:themeColor="text1"/>
        </w:rPr>
        <w:t xml:space="preserve">elche Farben sich besonders gut </w:t>
      </w:r>
      <w:r w:rsidR="00DC7D2C">
        <w:rPr>
          <w:noProof/>
          <w:color w:val="000000" w:themeColor="text1"/>
        </w:rPr>
        <w:drawing>
          <wp:anchor distT="0" distB="0" distL="114300" distR="114300" simplePos="0" relativeHeight="251677184" behindDoc="0" locked="0" layoutInCell="1" allowOverlap="1" wp14:anchorId="00FE7166" wp14:editId="21471348">
            <wp:simplePos x="0" y="0"/>
            <wp:positionH relativeFrom="column">
              <wp:posOffset>274320</wp:posOffset>
            </wp:positionH>
            <wp:positionV relativeFrom="paragraph">
              <wp:posOffset>792480</wp:posOffset>
            </wp:positionV>
            <wp:extent cx="5219700" cy="1031240"/>
            <wp:effectExtent l="0" t="0" r="0"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or 1.PNG"/>
                    <pic:cNvPicPr/>
                  </pic:nvPicPr>
                  <pic:blipFill>
                    <a:blip r:embed="rId42">
                      <a:extLst>
                        <a:ext uri="{28A0092B-C50C-407E-A947-70E740481C1C}">
                          <a14:useLocalDpi xmlns:a14="http://schemas.microsoft.com/office/drawing/2010/main" val="0"/>
                        </a:ext>
                      </a:extLst>
                    </a:blip>
                    <a:stretch>
                      <a:fillRect/>
                    </a:stretch>
                  </pic:blipFill>
                  <pic:spPr>
                    <a:xfrm>
                      <a:off x="0" y="0"/>
                      <a:ext cx="5219700" cy="1031240"/>
                    </a:xfrm>
                    <a:prstGeom prst="rect">
                      <a:avLst/>
                    </a:prstGeom>
                  </pic:spPr>
                </pic:pic>
              </a:graphicData>
            </a:graphic>
          </wp:anchor>
        </w:drawing>
      </w:r>
      <w:r w:rsidR="00DC7D2C">
        <w:rPr>
          <w:noProof/>
        </w:rPr>
        <mc:AlternateContent>
          <mc:Choice Requires="wps">
            <w:drawing>
              <wp:anchor distT="0" distB="0" distL="114300" distR="114300" simplePos="0" relativeHeight="251679232" behindDoc="0" locked="0" layoutInCell="1" allowOverlap="1" wp14:anchorId="7FF52BDF" wp14:editId="3EBB6F92">
                <wp:simplePos x="0" y="0"/>
                <wp:positionH relativeFrom="column">
                  <wp:posOffset>188595</wp:posOffset>
                </wp:positionH>
                <wp:positionV relativeFrom="paragraph">
                  <wp:posOffset>1935480</wp:posOffset>
                </wp:positionV>
                <wp:extent cx="5219700" cy="337820"/>
                <wp:effectExtent l="0" t="0" r="0" b="0"/>
                <wp:wrapTopAndBottom/>
                <wp:docPr id="25" name="Textfeld 25"/>
                <wp:cNvGraphicFramePr/>
                <a:graphic xmlns:a="http://schemas.openxmlformats.org/drawingml/2006/main">
                  <a:graphicData uri="http://schemas.microsoft.com/office/word/2010/wordprocessingShape">
                    <wps:wsp>
                      <wps:cNvSpPr txBox="1"/>
                      <wps:spPr>
                        <a:xfrm>
                          <a:off x="0" y="0"/>
                          <a:ext cx="5219700" cy="337820"/>
                        </a:xfrm>
                        <a:prstGeom prst="rect">
                          <a:avLst/>
                        </a:prstGeom>
                        <a:solidFill>
                          <a:prstClr val="white"/>
                        </a:solidFill>
                        <a:ln>
                          <a:noFill/>
                        </a:ln>
                      </wps:spPr>
                      <wps:txbx>
                        <w:txbxContent>
                          <w:p w14:paraId="5462A32D" w14:textId="45A4DF29" w:rsidR="0069346A" w:rsidRPr="001F68F4" w:rsidRDefault="0069346A" w:rsidP="00DC7D2C">
                            <w:pPr>
                              <w:pStyle w:val="Beschriftung"/>
                              <w:rPr>
                                <w:rFonts w:eastAsia="Times"/>
                                <w:color w:val="000000" w:themeColor="text1"/>
                                <w:sz w:val="20"/>
                              </w:rPr>
                            </w:pPr>
                            <w:bookmarkStart w:id="88" w:name="_Toc490941422"/>
                            <w:r>
                              <w:t xml:space="preserve">Abbildung </w:t>
                            </w:r>
                            <w:fldSimple w:instr=" SEQ Abbildung \* ARABIC ">
                              <w:r>
                                <w:rPr>
                                  <w:noProof/>
                                </w:rPr>
                                <w:t>8</w:t>
                              </w:r>
                            </w:fldSimple>
                            <w:r>
                              <w:t>: Color</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52BDF" id="Textfeld 25" o:spid="_x0000_s1036" type="#_x0000_t202" style="position:absolute;left:0;text-align:left;margin-left:14.85pt;margin-top:152.4pt;width:411pt;height:26.6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" stroked="f">
                <v:textbox style="mso-fit-shape-to-text:t" inset="0,0,0,0">
                  <w:txbxContent>
                    <w:p w14:paraId="5462A32D" w14:textId="45A4DF29" w:rsidR="0069346A" w:rsidRPr="001F68F4" w:rsidRDefault="0069346A" w:rsidP="00DC7D2C">
                      <w:pPr>
                        <w:pStyle w:val="Beschriftung"/>
                        <w:rPr>
                          <w:rFonts w:eastAsia="Times"/>
                          <w:color w:val="000000" w:themeColor="text1"/>
                          <w:sz w:val="20"/>
                        </w:rPr>
                      </w:pPr>
                      <w:bookmarkStart w:id="89" w:name="_Toc490941422"/>
                      <w:r>
                        <w:t xml:space="preserve">Abbildung </w:t>
                      </w:r>
                      <w:fldSimple w:instr=" SEQ Abbildung \* ARABIC ">
                        <w:r>
                          <w:rPr>
                            <w:noProof/>
                          </w:rPr>
                          <w:t>8</w:t>
                        </w:r>
                      </w:fldSimple>
                      <w:r>
                        <w:t>: Color</w:t>
                      </w:r>
                      <w:bookmarkEnd w:id="89"/>
                    </w:p>
                  </w:txbxContent>
                </v:textbox>
                <w10:wrap type="topAndBottom"/>
              </v:shape>
            </w:pict>
          </mc:Fallback>
        </mc:AlternateContent>
      </w:r>
      <w:r>
        <w:rPr>
          <w:color w:val="000000" w:themeColor="text1"/>
        </w:rPr>
        <w:t>eignen und mit hellen und dunklen Hi</w:t>
      </w:r>
      <w:r w:rsidR="00DC7D2C">
        <w:rPr>
          <w:color w:val="000000" w:themeColor="text1"/>
        </w:rPr>
        <w:t xml:space="preserve">ntergründe kombinierbar sind. </w:t>
      </w:r>
    </w:p>
    <w:p w14:paraId="7DC73AAB" w14:textId="77777777" w:rsidR="00DC7D2C" w:rsidRDefault="00DC7D2C" w:rsidP="00DC7D2C">
      <w:pPr>
        <w:pStyle w:val="Listenabsatz"/>
        <w:rPr>
          <w:color w:val="000000" w:themeColor="text1"/>
        </w:rPr>
      </w:pPr>
      <w:r>
        <w:rPr>
          <w:color w:val="000000" w:themeColor="text1"/>
        </w:rPr>
        <w:t xml:space="preserve">Farben können die Kommunikation zum Benutzer verbessern. Allerdings funktioniert dies nur, wenn Farben sinnvoll genutzt werden. Menschen nehmen zum Beispiel ein rotes Dreieck als ein Warnsignal auf. </w:t>
      </w:r>
    </w:p>
    <w:p w14:paraId="249AE618" w14:textId="46151087" w:rsidR="005B445D" w:rsidRDefault="005B445D" w:rsidP="00DC7D2C">
      <w:pPr>
        <w:pStyle w:val="Listenabsatz"/>
        <w:rPr>
          <w:color w:val="000000" w:themeColor="text1"/>
        </w:rPr>
      </w:pPr>
      <w:r>
        <w:rPr>
          <w:noProof/>
        </w:rPr>
        <mc:AlternateContent>
          <mc:Choice Requires="wps">
            <w:drawing>
              <wp:anchor distT="0" distB="0" distL="114300" distR="114300" simplePos="0" relativeHeight="251682304" behindDoc="0" locked="0" layoutInCell="1" allowOverlap="1" wp14:anchorId="1D17D0B9" wp14:editId="37B419A5">
                <wp:simplePos x="0" y="0"/>
                <wp:positionH relativeFrom="column">
                  <wp:posOffset>1522095</wp:posOffset>
                </wp:positionH>
                <wp:positionV relativeFrom="paragraph">
                  <wp:posOffset>4318000</wp:posOffset>
                </wp:positionV>
                <wp:extent cx="2581275" cy="522605"/>
                <wp:effectExtent l="0" t="0" r="0" b="0"/>
                <wp:wrapTopAndBottom/>
                <wp:docPr id="27" name="Textfeld 27"/>
                <wp:cNvGraphicFramePr/>
                <a:graphic xmlns:a="http://schemas.openxmlformats.org/drawingml/2006/main">
                  <a:graphicData uri="http://schemas.microsoft.com/office/word/2010/wordprocessingShape">
                    <wps:wsp>
                      <wps:cNvSpPr txBox="1"/>
                      <wps:spPr>
                        <a:xfrm>
                          <a:off x="0" y="0"/>
                          <a:ext cx="2581275" cy="522605"/>
                        </a:xfrm>
                        <a:prstGeom prst="rect">
                          <a:avLst/>
                        </a:prstGeom>
                        <a:solidFill>
                          <a:prstClr val="white"/>
                        </a:solidFill>
                        <a:ln>
                          <a:noFill/>
                        </a:ln>
                      </wps:spPr>
                      <wps:txbx>
                        <w:txbxContent>
                          <w:p w14:paraId="38AB1DF4" w14:textId="7394BA30" w:rsidR="0069346A" w:rsidRPr="00552B27" w:rsidRDefault="0069346A" w:rsidP="005B445D">
                            <w:pPr>
                              <w:pStyle w:val="Beschriftung"/>
                              <w:rPr>
                                <w:rFonts w:eastAsia="Times"/>
                                <w:noProof/>
                                <w:color w:val="000000" w:themeColor="text1"/>
                                <w:sz w:val="20"/>
                              </w:rPr>
                            </w:pPr>
                            <w:bookmarkStart w:id="90" w:name="_Toc490941423"/>
                            <w:r>
                              <w:t xml:space="preserve">Abbildung </w:t>
                            </w:r>
                            <w:fldSimple w:instr=" SEQ Abbildung \* ARABIC ">
                              <w:r>
                                <w:rPr>
                                  <w:noProof/>
                                </w:rPr>
                                <w:t>9</w:t>
                              </w:r>
                            </w:fldSimple>
                            <w:r>
                              <w:t>:Interaktive und Nicht-Interaktive Farben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7D0B9" id="Textfeld 27" o:spid="_x0000_s1037" type="#_x0000_t202" style="position:absolute;left:0;text-align:left;margin-left:119.85pt;margin-top:340pt;width:203.25pt;height:41.1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" stroked="f">
                <v:textbox style="mso-fit-shape-to-text:t" inset="0,0,0,0">
                  <w:txbxContent>
                    <w:p w14:paraId="38AB1DF4" w14:textId="7394BA30" w:rsidR="0069346A" w:rsidRPr="00552B27" w:rsidRDefault="0069346A" w:rsidP="005B445D">
                      <w:pPr>
                        <w:pStyle w:val="Beschriftung"/>
                        <w:rPr>
                          <w:rFonts w:eastAsia="Times"/>
                          <w:noProof/>
                          <w:color w:val="000000" w:themeColor="text1"/>
                          <w:sz w:val="20"/>
                        </w:rPr>
                      </w:pPr>
                      <w:bookmarkStart w:id="91" w:name="_Toc490941423"/>
                      <w:r>
                        <w:t xml:space="preserve">Abbildung </w:t>
                      </w:r>
                      <w:fldSimple w:instr=" SEQ Abbildung \* ARABIC ">
                        <w:r>
                          <w:rPr>
                            <w:noProof/>
                          </w:rPr>
                          <w:t>9</w:t>
                        </w:r>
                      </w:fldSimple>
                      <w:r>
                        <w:t>:Interaktive und Nicht-Interaktive Farben</w:t>
                      </w:r>
                      <w:bookmarkEnd w:id="91"/>
                    </w:p>
                  </w:txbxContent>
                </v:textbox>
                <w10:wrap type="topAndBottom"/>
              </v:shape>
            </w:pict>
          </mc:Fallback>
        </mc:AlternateContent>
      </w:r>
      <w:r>
        <w:rPr>
          <w:noProof/>
          <w:color w:val="000000" w:themeColor="text1"/>
        </w:rPr>
        <w:drawing>
          <wp:anchor distT="0" distB="0" distL="114300" distR="114300" simplePos="0" relativeHeight="251680256" behindDoc="0" locked="0" layoutInCell="1" allowOverlap="1" wp14:anchorId="0CCC0556" wp14:editId="13488E1C">
            <wp:simplePos x="0" y="0"/>
            <wp:positionH relativeFrom="column">
              <wp:posOffset>1541145</wp:posOffset>
            </wp:positionH>
            <wp:positionV relativeFrom="paragraph">
              <wp:posOffset>2044065</wp:posOffset>
            </wp:positionV>
            <wp:extent cx="2581275" cy="2181225"/>
            <wp:effectExtent l="0" t="0" r="9525" b="952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lor 2.PNG"/>
                    <pic:cNvPicPr/>
                  </pic:nvPicPr>
                  <pic:blipFill>
                    <a:blip r:embed="rId43">
                      <a:extLst>
                        <a:ext uri="{28A0092B-C50C-407E-A947-70E740481C1C}">
                          <a14:useLocalDpi xmlns:a14="http://schemas.microsoft.com/office/drawing/2010/main" val="0"/>
                        </a:ext>
                      </a:extLst>
                    </a:blip>
                    <a:stretch>
                      <a:fillRect/>
                    </a:stretch>
                  </pic:blipFill>
                  <pic:spPr>
                    <a:xfrm>
                      <a:off x="0" y="0"/>
                      <a:ext cx="2581275" cy="2181225"/>
                    </a:xfrm>
                    <a:prstGeom prst="rect">
                      <a:avLst/>
                    </a:prstGeom>
                  </pic:spPr>
                </pic:pic>
              </a:graphicData>
            </a:graphic>
          </wp:anchor>
        </w:drawing>
      </w:r>
      <w:r w:rsidR="00DC7D2C">
        <w:rPr>
          <w:color w:val="000000" w:themeColor="text1"/>
        </w:rPr>
        <w:t xml:space="preserve">Bei der Farbwahl ist es ebenfalls wichtig zu beachten, dass die Farben </w:t>
      </w:r>
      <w:r w:rsidR="004906B5" w:rsidRPr="00DC7D2C">
        <w:rPr>
          <w:color w:val="000000" w:themeColor="text1"/>
        </w:rPr>
        <w:t>in der App untereinander harmonieren und nicht vom wesentlichen abl</w:t>
      </w:r>
      <w:r w:rsidR="00DC7D2C">
        <w:rPr>
          <w:color w:val="000000" w:themeColor="text1"/>
        </w:rPr>
        <w:t>enken</w:t>
      </w:r>
      <w:r w:rsidR="00610BDB">
        <w:rPr>
          <w:color w:val="000000" w:themeColor="text1"/>
        </w:rPr>
        <w:t xml:space="preserve">. Deshalb ist es </w:t>
      </w:r>
      <w:r>
        <w:rPr>
          <w:color w:val="000000" w:themeColor="text1"/>
        </w:rPr>
        <w:t>sinnvoll</w:t>
      </w:r>
      <w:r w:rsidR="00610BDB">
        <w:rPr>
          <w:color w:val="000000" w:themeColor="text1"/>
        </w:rPr>
        <w:t xml:space="preserve"> sich auf begrenzten Farbpalletten</w:t>
      </w:r>
      <w:r w:rsidR="004906B5" w:rsidRPr="00DC7D2C">
        <w:rPr>
          <w:color w:val="000000" w:themeColor="text1"/>
        </w:rPr>
        <w:t xml:space="preserve"> zu konzentr</w:t>
      </w:r>
      <w:r w:rsidR="00610BDB">
        <w:rPr>
          <w:color w:val="000000" w:themeColor="text1"/>
        </w:rPr>
        <w:t>ieren, die</w:t>
      </w:r>
      <w:r>
        <w:rPr>
          <w:color w:val="000000" w:themeColor="text1"/>
        </w:rPr>
        <w:t xml:space="preserve"> auch</w:t>
      </w:r>
      <w:r w:rsidR="00610BDB">
        <w:rPr>
          <w:color w:val="000000" w:themeColor="text1"/>
        </w:rPr>
        <w:t xml:space="preserve"> im </w:t>
      </w:r>
      <w:r w:rsidR="006261A1" w:rsidRPr="00DC7D2C">
        <w:rPr>
          <w:color w:val="000000" w:themeColor="text1"/>
        </w:rPr>
        <w:t>App</w:t>
      </w:r>
      <w:r w:rsidR="00610BDB">
        <w:rPr>
          <w:color w:val="000000" w:themeColor="text1"/>
        </w:rPr>
        <w:t>-L</w:t>
      </w:r>
      <w:r w:rsidR="004906B5" w:rsidRPr="00DC7D2C">
        <w:rPr>
          <w:color w:val="000000" w:themeColor="text1"/>
        </w:rPr>
        <w:t>ogo wiedergespiegelt wird.</w:t>
      </w:r>
      <w:r w:rsidR="00610BDB">
        <w:rPr>
          <w:color w:val="000000" w:themeColor="text1"/>
        </w:rPr>
        <w:t xml:space="preserve"> Ebenfalls vorteilhaft ist es </w:t>
      </w:r>
      <w:r w:rsidR="004906B5" w:rsidRPr="00DC7D2C">
        <w:rPr>
          <w:color w:val="000000" w:themeColor="text1"/>
        </w:rPr>
        <w:t>sich für ei</w:t>
      </w:r>
      <w:r w:rsidR="00610BDB">
        <w:rPr>
          <w:color w:val="000000" w:themeColor="text1"/>
        </w:rPr>
        <w:t>ne Hauptfarbe zu entscheiden, die die Interaktivität zwischen dem Benutzer und der</w:t>
      </w:r>
      <w:r>
        <w:rPr>
          <w:color w:val="000000" w:themeColor="text1"/>
        </w:rPr>
        <w:t xml:space="preserve"> App darstellt</w:t>
      </w:r>
      <w:r w:rsidR="004906B5" w:rsidRPr="00DC7D2C">
        <w:rPr>
          <w:color w:val="000000" w:themeColor="text1"/>
        </w:rPr>
        <w:t xml:space="preserve">. </w:t>
      </w:r>
      <w:r w:rsidR="00B02EB0" w:rsidRPr="00DC7D2C">
        <w:rPr>
          <w:color w:val="000000" w:themeColor="text1"/>
        </w:rPr>
        <w:t>Im Kalender</w:t>
      </w:r>
      <w:r>
        <w:rPr>
          <w:color w:val="000000" w:themeColor="text1"/>
        </w:rPr>
        <w:t xml:space="preserve"> zum Beispiel</w:t>
      </w:r>
      <w:r w:rsidR="00B02EB0" w:rsidRPr="00DC7D2C">
        <w:rPr>
          <w:color w:val="000000" w:themeColor="text1"/>
        </w:rPr>
        <w:t xml:space="preserve"> ist</w:t>
      </w:r>
      <w:r w:rsidR="00610BDB">
        <w:rPr>
          <w:color w:val="000000" w:themeColor="text1"/>
        </w:rPr>
        <w:t xml:space="preserve"> die interaktive Farbe </w:t>
      </w:r>
      <w:r w:rsidRPr="00DC7D2C">
        <w:rPr>
          <w:color w:val="000000" w:themeColor="text1"/>
        </w:rPr>
        <w:t>häufi</w:t>
      </w:r>
      <w:r>
        <w:rPr>
          <w:color w:val="000000" w:themeColor="text1"/>
        </w:rPr>
        <w:t xml:space="preserve">g </w:t>
      </w:r>
      <w:r w:rsidR="00610BDB">
        <w:rPr>
          <w:color w:val="000000" w:themeColor="text1"/>
        </w:rPr>
        <w:t xml:space="preserve">Rot. </w:t>
      </w:r>
      <w:r w:rsidR="00B02EB0" w:rsidRPr="00DC7D2C">
        <w:rPr>
          <w:color w:val="000000" w:themeColor="text1"/>
        </w:rPr>
        <w:t>Verwirrung</w:t>
      </w:r>
      <w:r>
        <w:rPr>
          <w:color w:val="000000" w:themeColor="text1"/>
        </w:rPr>
        <w:t>en kann</w:t>
      </w:r>
      <w:r w:rsidR="00610BDB">
        <w:rPr>
          <w:color w:val="000000" w:themeColor="text1"/>
        </w:rPr>
        <w:t xml:space="preserve"> durch </w:t>
      </w:r>
      <w:r w:rsidR="00B02EB0" w:rsidRPr="00DC7D2C">
        <w:rPr>
          <w:color w:val="000000" w:themeColor="text1"/>
        </w:rPr>
        <w:t>die Verwendung der gleichen Farben für interaktive und nicht inter</w:t>
      </w:r>
      <w:r w:rsidR="00610BDB">
        <w:rPr>
          <w:color w:val="000000" w:themeColor="text1"/>
        </w:rPr>
        <w:t>aktive Elemente entstehen</w:t>
      </w:r>
      <w:r w:rsidR="00B02EB0" w:rsidRPr="00DC7D2C">
        <w:rPr>
          <w:color w:val="000000" w:themeColor="text1"/>
        </w:rPr>
        <w:t>.</w:t>
      </w:r>
      <w:r w:rsidR="00610BDB">
        <w:rPr>
          <w:color w:val="000000" w:themeColor="text1"/>
        </w:rPr>
        <w:t xml:space="preserve"> Deshalb ist es wichtig Farben klar zu definieren.</w:t>
      </w:r>
      <w:r w:rsidR="00B02EB0" w:rsidRPr="00DC7D2C">
        <w:rPr>
          <w:color w:val="000000" w:themeColor="text1"/>
        </w:rPr>
        <w:t xml:space="preserve"> </w:t>
      </w:r>
    </w:p>
    <w:p w14:paraId="71979906" w14:textId="45286B9B" w:rsidR="005B445D" w:rsidRDefault="005B445D" w:rsidP="00DC7D2C">
      <w:pPr>
        <w:pStyle w:val="Listenabsatz"/>
        <w:rPr>
          <w:color w:val="000000" w:themeColor="text1"/>
        </w:rPr>
      </w:pPr>
    </w:p>
    <w:p w14:paraId="44A7A5F4" w14:textId="4454D2B9" w:rsidR="004906B5" w:rsidRDefault="00610BDB" w:rsidP="00DC7D2C">
      <w:pPr>
        <w:pStyle w:val="Listenabsatz"/>
        <w:rPr>
          <w:color w:val="000000" w:themeColor="text1"/>
        </w:rPr>
      </w:pPr>
      <w:r>
        <w:rPr>
          <w:color w:val="000000" w:themeColor="text1"/>
        </w:rPr>
        <w:t xml:space="preserve">Da </w:t>
      </w:r>
      <w:r w:rsidR="00B02EB0" w:rsidRPr="00DC7D2C">
        <w:rPr>
          <w:color w:val="000000" w:themeColor="text1"/>
        </w:rPr>
        <w:t xml:space="preserve">Farben </w:t>
      </w:r>
      <w:r>
        <w:rPr>
          <w:color w:val="000000" w:themeColor="text1"/>
        </w:rPr>
        <w:t xml:space="preserve">unterschiedliche Wirkungen erzeugen können, ist es wichtig, diese </w:t>
      </w:r>
      <w:r w:rsidR="00B02EB0" w:rsidRPr="00DC7D2C">
        <w:rPr>
          <w:color w:val="000000" w:themeColor="text1"/>
        </w:rPr>
        <w:t>auch bei verschiedenen Lich</w:t>
      </w:r>
      <w:r w:rsidR="0063276D" w:rsidRPr="00DC7D2C">
        <w:rPr>
          <w:color w:val="000000" w:themeColor="text1"/>
        </w:rPr>
        <w:t>t</w:t>
      </w:r>
      <w:r w:rsidR="00B02EB0" w:rsidRPr="00DC7D2C">
        <w:rPr>
          <w:color w:val="000000" w:themeColor="text1"/>
        </w:rPr>
        <w:t xml:space="preserve">verhältnisse </w:t>
      </w:r>
      <w:r>
        <w:rPr>
          <w:color w:val="000000" w:themeColor="text1"/>
        </w:rPr>
        <w:t>zu testen, um</w:t>
      </w:r>
      <w:r w:rsidR="00B02EB0" w:rsidRPr="00DC7D2C">
        <w:rPr>
          <w:color w:val="000000" w:themeColor="text1"/>
        </w:rPr>
        <w:t xml:space="preserve"> </w:t>
      </w:r>
      <w:r>
        <w:rPr>
          <w:color w:val="000000" w:themeColor="text1"/>
        </w:rPr>
        <w:t>zukünftige Missverständnisse zu vermeiden</w:t>
      </w:r>
      <w:r w:rsidR="00B02EB0" w:rsidRPr="00DC7D2C">
        <w:rPr>
          <w:color w:val="000000" w:themeColor="text1"/>
        </w:rPr>
        <w:t>.</w:t>
      </w:r>
      <w:r w:rsidR="005B445D">
        <w:rPr>
          <w:color w:val="000000" w:themeColor="text1"/>
        </w:rPr>
        <w:t xml:space="preserve"> Weitere Missverständnisse können durch </w:t>
      </w:r>
      <w:r w:rsidR="005B445D">
        <w:rPr>
          <w:color w:val="000000" w:themeColor="text1"/>
        </w:rPr>
        <w:lastRenderedPageBreak/>
        <w:t xml:space="preserve">die Berücksichtigung von Farblinden, </w:t>
      </w:r>
      <w:r w:rsidR="005B445D" w:rsidRPr="00DC7D2C">
        <w:rPr>
          <w:color w:val="000000" w:themeColor="text1"/>
        </w:rPr>
        <w:t>zum Bei</w:t>
      </w:r>
      <w:r w:rsidR="005B445D">
        <w:rPr>
          <w:color w:val="000000" w:themeColor="text1"/>
        </w:rPr>
        <w:t xml:space="preserve">spiel </w:t>
      </w:r>
      <w:r w:rsidR="005B445D" w:rsidRPr="00DC7D2C">
        <w:rPr>
          <w:color w:val="000000" w:themeColor="text1"/>
        </w:rPr>
        <w:t>rot-grün-Schwäche</w:t>
      </w:r>
      <w:r w:rsidR="005B445D">
        <w:rPr>
          <w:color w:val="000000" w:themeColor="text1"/>
        </w:rPr>
        <w:t>, verringert oder sogar verhindert werden</w:t>
      </w:r>
      <w:r w:rsidR="0063276D" w:rsidRPr="00DC7D2C">
        <w:rPr>
          <w:color w:val="000000" w:themeColor="text1"/>
        </w:rPr>
        <w:t>,</w:t>
      </w:r>
      <w:r w:rsidR="005B445D">
        <w:rPr>
          <w:color w:val="000000" w:themeColor="text1"/>
        </w:rPr>
        <w:t xml:space="preserve"> in dem besonders auf die Farbkombination geachtet wird</w:t>
      </w:r>
      <w:r w:rsidR="00B02EB0" w:rsidRPr="00DC7D2C">
        <w:rPr>
          <w:color w:val="000000" w:themeColor="text1"/>
        </w:rPr>
        <w:t xml:space="preserve">. Ist </w:t>
      </w:r>
      <w:r w:rsidR="005B445D">
        <w:rPr>
          <w:color w:val="000000" w:themeColor="text1"/>
        </w:rPr>
        <w:t xml:space="preserve">dies </w:t>
      </w:r>
      <w:r w:rsidR="00B02EB0" w:rsidRPr="00DC7D2C">
        <w:rPr>
          <w:color w:val="000000" w:themeColor="text1"/>
        </w:rPr>
        <w:t xml:space="preserve">aber nicht möglich, </w:t>
      </w:r>
      <w:r w:rsidR="0063276D" w:rsidRPr="00DC7D2C">
        <w:rPr>
          <w:color w:val="000000" w:themeColor="text1"/>
        </w:rPr>
        <w:t xml:space="preserve">sollten Zustände mit Hilfe von anderen Werten </w:t>
      </w:r>
      <w:r w:rsidR="005B445D">
        <w:rPr>
          <w:color w:val="000000" w:themeColor="text1"/>
        </w:rPr>
        <w:t xml:space="preserve">oder Symbolen </w:t>
      </w:r>
      <w:r w:rsidR="0063276D" w:rsidRPr="00DC7D2C">
        <w:rPr>
          <w:color w:val="000000" w:themeColor="text1"/>
        </w:rPr>
        <w:t xml:space="preserve">unterscheidbar gemacht werden. </w:t>
      </w:r>
      <w:r w:rsidR="00BE7045">
        <w:rPr>
          <w:color w:val="000000" w:themeColor="text1"/>
        </w:rPr>
        <w:fldChar w:fldCharType="begin"/>
      </w:r>
      <w:r w:rsidR="00BE7045">
        <w:rPr>
          <w:color w:val="000000" w:themeColor="text1"/>
        </w:rPr>
        <w:instrText>ADDIN CITAVI.PLACEHOLDER b1a25f52-b8eb-4be3-a6cc-2ef0afa6ab30 PFBsYWNlaG9sZGVyPg0KICA8QWRkSW5WZXJzaW9uPjUuNi4wLjI8L0FkZEluVmVyc2lvbj4NCiAgPElkPmIxYTI1ZjUyLWI4ZWItNGJlMy1hNmNjLTJlZjBhZmE2YWIzMDwvSWQ+DQogIDxFbnRyaWVzPg0KICAgIDxFbnRyeT4NCiAgICAgIDxJZD45ZGY5OTE5YS03OGQwLTQ0MGUtOWY1Ny0xZWE5NWVjMzI0ODM8L0lkPg0KICAgICAgPFJlZmVyZW5jZUlkPmNiMjlhNzUzLTA3MDEtNDMyYS04ZmI5LTk5OTdmMGUwMmY3M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BE7045">
        <w:rPr>
          <w:color w:val="000000" w:themeColor="text1"/>
        </w:rPr>
        <w:fldChar w:fldCharType="separate"/>
      </w:r>
      <w:bookmarkStart w:id="92" w:name="_CTVP001b1a25f52b8eb4be3a6cc2ef0afa6ab30"/>
      <w:r w:rsidR="00BE7045">
        <w:rPr>
          <w:color w:val="000000" w:themeColor="text1"/>
        </w:rPr>
        <w:t>(Apple)</w:t>
      </w:r>
      <w:bookmarkEnd w:id="92"/>
      <w:r w:rsidR="00BE7045">
        <w:rPr>
          <w:color w:val="000000" w:themeColor="text1"/>
        </w:rPr>
        <w:fldChar w:fldCharType="end"/>
      </w:r>
    </w:p>
    <w:p w14:paraId="04EBBF54" w14:textId="77777777" w:rsidR="005B445D" w:rsidRPr="00DC7D2C" w:rsidRDefault="005B445D" w:rsidP="00DC7D2C">
      <w:pPr>
        <w:pStyle w:val="Listenabsatz"/>
        <w:rPr>
          <w:color w:val="000000" w:themeColor="text1"/>
        </w:rPr>
      </w:pPr>
    </w:p>
    <w:p w14:paraId="56675F76" w14:textId="7BCFA059" w:rsidR="006A2426" w:rsidRPr="006A2426" w:rsidRDefault="006A2426" w:rsidP="006A2426">
      <w:pPr>
        <w:pStyle w:val="Listenabsatz"/>
        <w:numPr>
          <w:ilvl w:val="0"/>
          <w:numId w:val="21"/>
        </w:numPr>
        <w:rPr>
          <w:color w:val="000000" w:themeColor="text1"/>
        </w:rPr>
      </w:pPr>
      <w:r>
        <w:rPr>
          <w:noProof/>
        </w:rPr>
        <mc:AlternateContent>
          <mc:Choice Requires="wps">
            <w:drawing>
              <wp:anchor distT="0" distB="0" distL="114300" distR="114300" simplePos="0" relativeHeight="251685376" behindDoc="0" locked="0" layoutInCell="1" allowOverlap="1" wp14:anchorId="227FD816" wp14:editId="6180805E">
                <wp:simplePos x="0" y="0"/>
                <wp:positionH relativeFrom="column">
                  <wp:posOffset>645795</wp:posOffset>
                </wp:positionH>
                <wp:positionV relativeFrom="paragraph">
                  <wp:posOffset>4850130</wp:posOffset>
                </wp:positionV>
                <wp:extent cx="4295775" cy="337820"/>
                <wp:effectExtent l="0" t="0" r="0" b="0"/>
                <wp:wrapTopAndBottom/>
                <wp:docPr id="29" name="Textfeld 29"/>
                <wp:cNvGraphicFramePr/>
                <a:graphic xmlns:a="http://schemas.openxmlformats.org/drawingml/2006/main">
                  <a:graphicData uri="http://schemas.microsoft.com/office/word/2010/wordprocessingShape">
                    <wps:wsp>
                      <wps:cNvSpPr txBox="1"/>
                      <wps:spPr>
                        <a:xfrm>
                          <a:off x="0" y="0"/>
                          <a:ext cx="4295775" cy="337820"/>
                        </a:xfrm>
                        <a:prstGeom prst="rect">
                          <a:avLst/>
                        </a:prstGeom>
                        <a:solidFill>
                          <a:prstClr val="white"/>
                        </a:solidFill>
                        <a:ln>
                          <a:noFill/>
                        </a:ln>
                      </wps:spPr>
                      <wps:txbx>
                        <w:txbxContent>
                          <w:p w14:paraId="188F3D35" w14:textId="09F37A3C" w:rsidR="0069346A" w:rsidRPr="00512D54" w:rsidRDefault="0069346A" w:rsidP="006A2426">
                            <w:pPr>
                              <w:pStyle w:val="Beschriftung"/>
                              <w:rPr>
                                <w:rFonts w:eastAsia="Times"/>
                                <w:noProof/>
                                <w:color w:val="000000" w:themeColor="text1"/>
                                <w:sz w:val="20"/>
                              </w:rPr>
                            </w:pPr>
                            <w:bookmarkStart w:id="93" w:name="_Toc490941424"/>
                            <w:r>
                              <w:t xml:space="preserve">Abbildung </w:t>
                            </w:r>
                            <w:fldSimple w:instr=" SEQ Abbildung \* ARABIC ">
                              <w:r>
                                <w:rPr>
                                  <w:noProof/>
                                </w:rPr>
                                <w:t>10</w:t>
                              </w:r>
                            </w:fldSimple>
                            <w:r>
                              <w:t xml:space="preserve"> Layouts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FD816" id="Textfeld 29" o:spid="_x0000_s1038" type="#_x0000_t202" style="position:absolute;left:0;text-align:left;margin-left:50.85pt;margin-top:381.9pt;width:338.25pt;height:26.6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" stroked="f">
                <v:textbox style="mso-fit-shape-to-text:t" inset="0,0,0,0">
                  <w:txbxContent>
                    <w:p w14:paraId="188F3D35" w14:textId="09F37A3C" w:rsidR="0069346A" w:rsidRPr="00512D54" w:rsidRDefault="0069346A" w:rsidP="006A2426">
                      <w:pPr>
                        <w:pStyle w:val="Beschriftung"/>
                        <w:rPr>
                          <w:rFonts w:eastAsia="Times"/>
                          <w:noProof/>
                          <w:color w:val="000000" w:themeColor="text1"/>
                          <w:sz w:val="20"/>
                        </w:rPr>
                      </w:pPr>
                      <w:bookmarkStart w:id="94" w:name="_Toc490941424"/>
                      <w:r>
                        <w:t xml:space="preserve">Abbildung </w:t>
                      </w:r>
                      <w:fldSimple w:instr=" SEQ Abbildung \* ARABIC ">
                        <w:r>
                          <w:rPr>
                            <w:noProof/>
                          </w:rPr>
                          <w:t>10</w:t>
                        </w:r>
                      </w:fldSimple>
                      <w:r>
                        <w:t xml:space="preserve"> Layouts</w:t>
                      </w:r>
                      <w:bookmarkEnd w:id="94"/>
                    </w:p>
                  </w:txbxContent>
                </v:textbox>
                <w10:wrap type="topAndBottom"/>
              </v:shape>
            </w:pict>
          </mc:Fallback>
        </mc:AlternateContent>
      </w:r>
      <w:r>
        <w:rPr>
          <w:b/>
          <w:noProof/>
          <w:color w:val="000000" w:themeColor="text1"/>
        </w:rPr>
        <w:drawing>
          <wp:anchor distT="0" distB="0" distL="114300" distR="114300" simplePos="0" relativeHeight="251683328" behindDoc="0" locked="0" layoutInCell="1" allowOverlap="1" wp14:anchorId="6B4C6E81" wp14:editId="19C978D5">
            <wp:simplePos x="0" y="0"/>
            <wp:positionH relativeFrom="column">
              <wp:posOffset>712470</wp:posOffset>
            </wp:positionH>
            <wp:positionV relativeFrom="paragraph">
              <wp:posOffset>2035175</wp:posOffset>
            </wp:positionV>
            <wp:extent cx="4295775" cy="2760345"/>
            <wp:effectExtent l="0" t="0" r="9525" b="190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ayout.PNG"/>
                    <pic:cNvPicPr/>
                  </pic:nvPicPr>
                  <pic:blipFill>
                    <a:blip r:embed="rId44">
                      <a:extLst>
                        <a:ext uri="{28A0092B-C50C-407E-A947-70E740481C1C}">
                          <a14:useLocalDpi xmlns:a14="http://schemas.microsoft.com/office/drawing/2010/main" val="0"/>
                        </a:ext>
                      </a:extLst>
                    </a:blip>
                    <a:stretch>
                      <a:fillRect/>
                    </a:stretch>
                  </pic:blipFill>
                  <pic:spPr>
                    <a:xfrm>
                      <a:off x="0" y="0"/>
                      <a:ext cx="4295775" cy="2760345"/>
                    </a:xfrm>
                    <a:prstGeom prst="rect">
                      <a:avLst/>
                    </a:prstGeom>
                  </pic:spPr>
                </pic:pic>
              </a:graphicData>
            </a:graphic>
            <wp14:sizeRelH relativeFrom="margin">
              <wp14:pctWidth>0</wp14:pctWidth>
            </wp14:sizeRelH>
            <wp14:sizeRelV relativeFrom="margin">
              <wp14:pctHeight>0</wp14:pctHeight>
            </wp14:sizeRelV>
          </wp:anchor>
        </w:drawing>
      </w:r>
      <w:r w:rsidR="00EF5E43" w:rsidRPr="00EF5E43">
        <w:rPr>
          <w:b/>
          <w:color w:val="000000" w:themeColor="text1"/>
        </w:rPr>
        <w:t>Layout:</w:t>
      </w:r>
      <w:r w:rsidR="00EF5E43">
        <w:rPr>
          <w:b/>
          <w:color w:val="000000" w:themeColor="text1"/>
        </w:rPr>
        <w:t xml:space="preserve"> </w:t>
      </w:r>
      <w:r w:rsidR="00A67F86">
        <w:rPr>
          <w:color w:val="000000" w:themeColor="text1"/>
        </w:rPr>
        <w:t xml:space="preserve">In iOS können Schnittstellenelemente und Layouts so konfiguriert werden, dass sich die Form und Größe automatisch auf verschiedene Geräte verändert. </w:t>
      </w:r>
      <w:r>
        <w:rPr>
          <w:color w:val="000000" w:themeColor="text1"/>
        </w:rPr>
        <w:t>Dies ist wichtig</w:t>
      </w:r>
      <w:r w:rsidR="008320F5">
        <w:rPr>
          <w:color w:val="000000" w:themeColor="text1"/>
        </w:rPr>
        <w:t xml:space="preserve"> im Voraus zu planen und die App so zu entwerfen, dass der Kontext in jeder Ansicht gut aussieht. </w:t>
      </w:r>
      <w:r>
        <w:rPr>
          <w:color w:val="000000" w:themeColor="text1"/>
        </w:rPr>
        <w:t xml:space="preserve">Sodass der Inhalt im Fokus steht </w:t>
      </w:r>
      <w:r w:rsidR="008320F5" w:rsidRPr="006A2426">
        <w:rPr>
          <w:color w:val="000000" w:themeColor="text1"/>
        </w:rPr>
        <w:t xml:space="preserve">und sich </w:t>
      </w:r>
      <w:r>
        <w:rPr>
          <w:color w:val="000000" w:themeColor="text1"/>
        </w:rPr>
        <w:t xml:space="preserve">nicht </w:t>
      </w:r>
      <w:r w:rsidR="008320F5" w:rsidRPr="006A2426">
        <w:rPr>
          <w:color w:val="000000" w:themeColor="text1"/>
        </w:rPr>
        <w:t>durch and</w:t>
      </w:r>
      <w:r>
        <w:rPr>
          <w:color w:val="000000" w:themeColor="text1"/>
        </w:rPr>
        <w:t>ere Umgeben verändert. Denn das kann bei den Benutzern für Verwirrung und Frustration sorgen.</w:t>
      </w:r>
      <w:r w:rsidR="008320F5" w:rsidRPr="006A2426">
        <w:rPr>
          <w:color w:val="000000" w:themeColor="text1"/>
        </w:rPr>
        <w:t xml:space="preserve"> </w:t>
      </w:r>
      <w:r>
        <w:rPr>
          <w:color w:val="000000" w:themeColor="text1"/>
        </w:rPr>
        <w:t>In der Standardgröße sollte der Inhalt klar und deutlich zu erkennbar sein ohne dabei scrollen oder zoomen von wichtigen Informationen und Bilder zu müssen.</w:t>
      </w:r>
    </w:p>
    <w:p w14:paraId="38F6A725" w14:textId="0FB9BD1A" w:rsidR="0022750A" w:rsidRDefault="00C0504D" w:rsidP="0022750A">
      <w:pPr>
        <w:pStyle w:val="Listenabsatz"/>
        <w:rPr>
          <w:color w:val="000000" w:themeColor="text1"/>
        </w:rPr>
      </w:pPr>
      <w:r w:rsidRPr="00C0504D">
        <w:rPr>
          <w:color w:val="000000" w:themeColor="text1"/>
        </w:rPr>
        <w:t xml:space="preserve">Die </w:t>
      </w:r>
      <w:r w:rsidR="006A2426">
        <w:rPr>
          <w:color w:val="000000" w:themeColor="text1"/>
        </w:rPr>
        <w:t xml:space="preserve">App sollte ein </w:t>
      </w:r>
      <w:r>
        <w:rPr>
          <w:color w:val="000000" w:themeColor="text1"/>
        </w:rPr>
        <w:t>ganzheitliches Erscheinu</w:t>
      </w:r>
      <w:r w:rsidR="006A2426">
        <w:rPr>
          <w:color w:val="000000" w:themeColor="text1"/>
        </w:rPr>
        <w:t xml:space="preserve">ngsbild haben, in dem </w:t>
      </w:r>
      <w:r>
        <w:rPr>
          <w:color w:val="000000" w:themeColor="text1"/>
        </w:rPr>
        <w:t xml:space="preserve">die Elemente und Funktionen </w:t>
      </w:r>
      <w:r w:rsidR="0022750A">
        <w:rPr>
          <w:color w:val="000000" w:themeColor="text1"/>
        </w:rPr>
        <w:t>allgemein ähnlich entworfen</w:t>
      </w:r>
      <w:r>
        <w:rPr>
          <w:color w:val="000000" w:themeColor="text1"/>
        </w:rPr>
        <w:t xml:space="preserve"> worden sind. </w:t>
      </w:r>
      <w:r w:rsidR="00D9759E">
        <w:rPr>
          <w:color w:val="000000" w:themeColor="text1"/>
        </w:rPr>
        <w:t>Die Verwendung von unterschiedlichen Gewichtungen</w:t>
      </w:r>
      <w:r w:rsidR="0022750A">
        <w:rPr>
          <w:color w:val="000000" w:themeColor="text1"/>
        </w:rPr>
        <w:t xml:space="preserve"> von Elementen und Funktionalitäten lässt</w:t>
      </w:r>
      <w:r w:rsidR="00D9759E">
        <w:rPr>
          <w:color w:val="000000" w:themeColor="text1"/>
        </w:rPr>
        <w:t xml:space="preserve"> die Bedeut</w:t>
      </w:r>
      <w:r w:rsidR="0022750A">
        <w:rPr>
          <w:color w:val="000000" w:themeColor="text1"/>
        </w:rPr>
        <w:t>ung der Informationen anders wirken</w:t>
      </w:r>
      <w:r w:rsidR="00D9759E">
        <w:rPr>
          <w:color w:val="000000" w:themeColor="text1"/>
        </w:rPr>
        <w:t>. Große Gegenstände fallen mehr auf und erscheinen wichtiger als die kleineren</w:t>
      </w:r>
      <w:r w:rsidR="0022750A">
        <w:rPr>
          <w:color w:val="000000" w:themeColor="text1"/>
        </w:rPr>
        <w:t xml:space="preserve"> zu sein</w:t>
      </w:r>
      <w:r w:rsidR="00D9759E">
        <w:rPr>
          <w:color w:val="000000" w:themeColor="text1"/>
        </w:rPr>
        <w:t xml:space="preserve">. </w:t>
      </w:r>
      <w:r w:rsidR="0022750A">
        <w:rPr>
          <w:color w:val="000000" w:themeColor="text1"/>
        </w:rPr>
        <w:t xml:space="preserve">Die Hauptinformation sollten am Besten in der oberen Hälfte des Bildschirmes platziert werden, sodass es bei unterschiedlichen Situationen, zum Beispiel beim Kochen, schnell erkennbar ist. </w:t>
      </w:r>
      <w:r w:rsidR="00D9759E">
        <w:rPr>
          <w:color w:val="000000" w:themeColor="text1"/>
        </w:rPr>
        <w:t xml:space="preserve">Durch die Anordnung kann der Überblick besser beibehalten werden und dadurch wirkt die App ordentlicher und organisierter. Daher sollte der Abstand für interaktive </w:t>
      </w:r>
      <w:r w:rsidR="00D9759E">
        <w:rPr>
          <w:color w:val="000000" w:themeColor="text1"/>
        </w:rPr>
        <w:lastRenderedPageBreak/>
        <w:t>Elemente ausreichend sein. Empfohlen wird zwischen den Elementen</w:t>
      </w:r>
      <w:r w:rsidR="0022750A">
        <w:rPr>
          <w:color w:val="000000" w:themeColor="text1"/>
        </w:rPr>
        <w:t xml:space="preserve"> minimal 44pt*44pt</w:t>
      </w:r>
      <w:r w:rsidR="00D9759E">
        <w:rPr>
          <w:color w:val="000000" w:themeColor="text1"/>
        </w:rPr>
        <w:t xml:space="preserve"> zu nehmen. Das Layout kann zusätzlich durch die Anpassung durch Textgrößenänderungen verbessert werden. Um einige Änderungen bei der Textgröße vorzunehmen, müsste teilweise das Layout erneut angepasst werden. </w:t>
      </w:r>
      <w:r w:rsidR="00BE7045">
        <w:rPr>
          <w:color w:val="000000" w:themeColor="text1"/>
        </w:rPr>
        <w:fldChar w:fldCharType="begin"/>
      </w:r>
      <w:r w:rsidR="00BE7045">
        <w:rPr>
          <w:color w:val="000000" w:themeColor="text1"/>
        </w:rPr>
        <w:instrText>ADDIN CITAVI.PLACEHOLDER 76c18e4b-cdd0-470b-9ceb-1b787dd350c2 PFBsYWNlaG9sZGVyPg0KICA8QWRkSW5WZXJzaW9uPjUuNi4wLjI8L0FkZEluVmVyc2lvbj4NCiAgPElkPjc2YzE4ZTRiLWNkZDAtNDcwYi05Y2ViLTFiNzg3ZGQzNTBjMjwvSWQ+DQogIDxFbnRyaWVzPg0KICAgIDxFbnRyeT4NCiAgICAgIDxJZD41MGM4MDg4Ny0wMjk3LTQyOGItODE4Ni04ZGYwYzYzMWMyNzI8L0lkPg0KICAgICAgPFJlZmVyZW5jZUlkPmY1ZGEwNzA1LWNiMDEtNGNiZi1hODg2LTYwYTMxZjYxNTE3Z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BE7045">
        <w:rPr>
          <w:color w:val="000000" w:themeColor="text1"/>
        </w:rPr>
        <w:fldChar w:fldCharType="separate"/>
      </w:r>
      <w:bookmarkStart w:id="95" w:name="_CTVP00176c18e4bcdd0470b9ceb1b787dd350c2"/>
      <w:r w:rsidR="00BE7045">
        <w:rPr>
          <w:color w:val="000000" w:themeColor="text1"/>
        </w:rPr>
        <w:t>(Apple)</w:t>
      </w:r>
      <w:bookmarkEnd w:id="95"/>
      <w:r w:rsidR="00BE7045">
        <w:rPr>
          <w:color w:val="000000" w:themeColor="text1"/>
        </w:rPr>
        <w:fldChar w:fldCharType="end"/>
      </w:r>
    </w:p>
    <w:p w14:paraId="3992AA1E" w14:textId="77777777" w:rsidR="0022750A" w:rsidRPr="0022750A" w:rsidRDefault="0022750A" w:rsidP="0022750A">
      <w:pPr>
        <w:pStyle w:val="Listenabsatz"/>
        <w:rPr>
          <w:color w:val="000000" w:themeColor="text1"/>
        </w:rPr>
      </w:pPr>
    </w:p>
    <w:p w14:paraId="61A5D475" w14:textId="658B3035" w:rsidR="00194688" w:rsidRDefault="00D84969" w:rsidP="00194688">
      <w:pPr>
        <w:pStyle w:val="Listenabsatz"/>
        <w:numPr>
          <w:ilvl w:val="0"/>
          <w:numId w:val="21"/>
        </w:numPr>
        <w:rPr>
          <w:color w:val="000000" w:themeColor="text1"/>
        </w:rPr>
      </w:pPr>
      <w:r>
        <w:rPr>
          <w:noProof/>
        </w:rPr>
        <mc:AlternateContent>
          <mc:Choice Requires="wps">
            <w:drawing>
              <wp:anchor distT="0" distB="0" distL="114300" distR="114300" simplePos="0" relativeHeight="251688448" behindDoc="0" locked="0" layoutInCell="1" allowOverlap="1" wp14:anchorId="2EE52703" wp14:editId="612D3F52">
                <wp:simplePos x="0" y="0"/>
                <wp:positionH relativeFrom="column">
                  <wp:posOffset>340995</wp:posOffset>
                </wp:positionH>
                <wp:positionV relativeFrom="paragraph">
                  <wp:posOffset>3746500</wp:posOffset>
                </wp:positionV>
                <wp:extent cx="5219700" cy="337820"/>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5219700" cy="337820"/>
                        </a:xfrm>
                        <a:prstGeom prst="rect">
                          <a:avLst/>
                        </a:prstGeom>
                        <a:solidFill>
                          <a:prstClr val="white"/>
                        </a:solidFill>
                        <a:ln>
                          <a:noFill/>
                        </a:ln>
                      </wps:spPr>
                      <wps:txbx>
                        <w:txbxContent>
                          <w:p w14:paraId="748FB7AB" w14:textId="25D4EE2A" w:rsidR="0069346A" w:rsidRPr="00881CD3" w:rsidRDefault="0069346A" w:rsidP="00881CD3">
                            <w:pPr>
                              <w:pStyle w:val="Beschriftung"/>
                            </w:pPr>
                            <w:bookmarkStart w:id="96" w:name="_Toc490941425"/>
                            <w:r>
                              <w:t xml:space="preserve">Abbildung </w:t>
                            </w:r>
                            <w:fldSimple w:instr=" SEQ Abbildung \* ARABIC ">
                              <w:r>
                                <w:rPr>
                                  <w:noProof/>
                                </w:rPr>
                                <w:t>11</w:t>
                              </w:r>
                            </w:fldSimple>
                            <w:r>
                              <w:t>: IOS Text Styles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52703" id="Textfeld 31" o:spid="_x0000_s1039" type="#_x0000_t202" style="position:absolute;left:0;text-align:left;margin-left:26.85pt;margin-top:295pt;width:411pt;height:26.6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" stroked="f">
                <v:textbox style="mso-fit-shape-to-text:t" inset="0,0,0,0">
                  <w:txbxContent>
                    <w:p w14:paraId="748FB7AB" w14:textId="25D4EE2A" w:rsidR="0069346A" w:rsidRPr="00881CD3" w:rsidRDefault="0069346A" w:rsidP="00881CD3">
                      <w:pPr>
                        <w:pStyle w:val="Beschriftung"/>
                      </w:pPr>
                      <w:bookmarkStart w:id="97" w:name="_Toc490941425"/>
                      <w:r>
                        <w:t xml:space="preserve">Abbildung </w:t>
                      </w:r>
                      <w:fldSimple w:instr=" SEQ Abbildung \* ARABIC ">
                        <w:r>
                          <w:rPr>
                            <w:noProof/>
                          </w:rPr>
                          <w:t>11</w:t>
                        </w:r>
                      </w:fldSimple>
                      <w:r>
                        <w:t>: IOS Text Styles</w:t>
                      </w:r>
                      <w:bookmarkEnd w:id="97"/>
                    </w:p>
                  </w:txbxContent>
                </v:textbox>
                <w10:wrap type="topAndBottom"/>
              </v:shape>
            </w:pict>
          </mc:Fallback>
        </mc:AlternateContent>
      </w:r>
      <w:r w:rsidR="00E22781">
        <w:rPr>
          <w:b/>
          <w:noProof/>
          <w:color w:val="000000" w:themeColor="text1"/>
        </w:rPr>
        <w:drawing>
          <wp:anchor distT="0" distB="0" distL="114300" distR="114300" simplePos="0" relativeHeight="251686400" behindDoc="0" locked="0" layoutInCell="1" allowOverlap="1" wp14:anchorId="712098AC" wp14:editId="1FE3129E">
            <wp:simplePos x="0" y="0"/>
            <wp:positionH relativeFrom="column">
              <wp:posOffset>312420</wp:posOffset>
            </wp:positionH>
            <wp:positionV relativeFrom="paragraph">
              <wp:posOffset>2565400</wp:posOffset>
            </wp:positionV>
            <wp:extent cx="5219700" cy="1069340"/>
            <wp:effectExtent l="0" t="0" r="0" b="0"/>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ypography 1.PNG"/>
                    <pic:cNvPicPr/>
                  </pic:nvPicPr>
                  <pic:blipFill>
                    <a:blip r:embed="rId45">
                      <a:extLst>
                        <a:ext uri="{28A0092B-C50C-407E-A947-70E740481C1C}">
                          <a14:useLocalDpi xmlns:a14="http://schemas.microsoft.com/office/drawing/2010/main" val="0"/>
                        </a:ext>
                      </a:extLst>
                    </a:blip>
                    <a:stretch>
                      <a:fillRect/>
                    </a:stretch>
                  </pic:blipFill>
                  <pic:spPr>
                    <a:xfrm>
                      <a:off x="0" y="0"/>
                      <a:ext cx="5219700" cy="1069340"/>
                    </a:xfrm>
                    <a:prstGeom prst="rect">
                      <a:avLst/>
                    </a:prstGeom>
                  </pic:spPr>
                </pic:pic>
              </a:graphicData>
            </a:graphic>
          </wp:anchor>
        </w:drawing>
      </w:r>
      <w:proofErr w:type="spellStart"/>
      <w:r w:rsidR="00AF2DCA" w:rsidRPr="00AF2DCA">
        <w:rPr>
          <w:b/>
          <w:color w:val="000000" w:themeColor="text1"/>
        </w:rPr>
        <w:t>Typography</w:t>
      </w:r>
      <w:proofErr w:type="spellEnd"/>
      <w:r w:rsidR="00AF2DCA" w:rsidRPr="00AF2DCA">
        <w:rPr>
          <w:b/>
          <w:color w:val="000000" w:themeColor="text1"/>
        </w:rPr>
        <w:t xml:space="preserve">: </w:t>
      </w:r>
      <w:r w:rsidR="00AF2DCA" w:rsidRPr="00194688">
        <w:rPr>
          <w:color w:val="000000" w:themeColor="text1"/>
        </w:rPr>
        <w:t>Sa</w:t>
      </w:r>
      <w:r w:rsidR="00194688">
        <w:rPr>
          <w:color w:val="000000" w:themeColor="text1"/>
        </w:rPr>
        <w:t>n Francisco (SF) ist die Systemschrift von iOS. Die Schrift unterstützt die einfache Lesbarkeit, Klarheit und Konsistent von Texten. Diese Schrift wird hauptsächlich verwendet für lateinische, griechische und kyrillische Alphabete. Es gibt aber auch eine Vielzahl anderer Schriften von iOS. Wichtige Informationen können durch die Schriftart, Größe und Farbe hervorgehoben werden. Es ist sinnvoll sich für eine Schriftart zu entscheiden, denn durch zu viele Schriften kann die App unordentlich und unübersichtlich wirken. Wenn unterschiedliche Schriftwarten benu</w:t>
      </w:r>
      <w:r w:rsidR="002B4982">
        <w:rPr>
          <w:color w:val="000000" w:themeColor="text1"/>
        </w:rPr>
        <w:t>tzt werden, sollte eine Schrift</w:t>
      </w:r>
      <w:r w:rsidR="00194688">
        <w:rPr>
          <w:color w:val="000000" w:themeColor="text1"/>
        </w:rPr>
        <w:t xml:space="preserve">art einen </w:t>
      </w:r>
      <w:r w:rsidR="002B4982">
        <w:rPr>
          <w:color w:val="000000" w:themeColor="text1"/>
        </w:rPr>
        <w:t xml:space="preserve">bestimmten </w:t>
      </w:r>
      <w:proofErr w:type="spellStart"/>
      <w:r w:rsidR="00194688">
        <w:rPr>
          <w:color w:val="000000" w:themeColor="text1"/>
        </w:rPr>
        <w:t>Textst</w:t>
      </w:r>
      <w:r w:rsidR="002B4982">
        <w:rPr>
          <w:color w:val="000000" w:themeColor="text1"/>
        </w:rPr>
        <w:t>il</w:t>
      </w:r>
      <w:proofErr w:type="spellEnd"/>
      <w:r w:rsidR="002B4982">
        <w:rPr>
          <w:color w:val="000000" w:themeColor="text1"/>
        </w:rPr>
        <w:t xml:space="preserve"> oder Inhalt ausdrücken, um</w:t>
      </w:r>
      <w:r w:rsidR="00194688">
        <w:rPr>
          <w:color w:val="000000" w:themeColor="text1"/>
        </w:rPr>
        <w:t xml:space="preserve"> eine optimale Lesbarkeit</w:t>
      </w:r>
      <w:r w:rsidR="002B4982">
        <w:rPr>
          <w:color w:val="000000" w:themeColor="text1"/>
        </w:rPr>
        <w:t xml:space="preserve"> beibehalten. IOS </w:t>
      </w:r>
      <w:r w:rsidR="00E22781">
        <w:rPr>
          <w:color w:val="000000" w:themeColor="text1"/>
        </w:rPr>
        <w:t>enthalten</w:t>
      </w:r>
      <w:r w:rsidR="00194688">
        <w:rPr>
          <w:color w:val="000000" w:themeColor="text1"/>
        </w:rPr>
        <w:t xml:space="preserve"> die folgenden Textstile: </w:t>
      </w:r>
    </w:p>
    <w:p w14:paraId="13A0FC64" w14:textId="48EDCAD5" w:rsidR="00194688" w:rsidRDefault="00194688" w:rsidP="00194688">
      <w:pPr>
        <w:pStyle w:val="Listenabsatz"/>
        <w:rPr>
          <w:b/>
          <w:color w:val="000000" w:themeColor="text1"/>
        </w:rPr>
      </w:pPr>
    </w:p>
    <w:p w14:paraId="5E89F608" w14:textId="77777777" w:rsidR="001D7244" w:rsidRDefault="00E13444" w:rsidP="00D84969">
      <w:pPr>
        <w:pStyle w:val="Listenabsatz"/>
        <w:rPr>
          <w:color w:val="000000" w:themeColor="text1"/>
        </w:rPr>
      </w:pPr>
      <w:r>
        <w:rPr>
          <w:color w:val="000000" w:themeColor="text1"/>
        </w:rPr>
        <w:t>Benutzerdefinierte Schriften werden ebenfalls von iOS unterstützt, allerdings muss sichergestellt we</w:t>
      </w:r>
      <w:r w:rsidR="00D84969">
        <w:rPr>
          <w:color w:val="000000" w:themeColor="text1"/>
        </w:rPr>
        <w:t xml:space="preserve">rden, dass sie auch bei einer </w:t>
      </w:r>
      <w:r>
        <w:rPr>
          <w:color w:val="000000" w:themeColor="text1"/>
        </w:rPr>
        <w:t>kleineren Schriftgröße</w:t>
      </w:r>
      <w:r w:rsidR="00D84969">
        <w:rPr>
          <w:color w:val="000000" w:themeColor="text1"/>
        </w:rPr>
        <w:t xml:space="preserve"> gut lesbar sind. Dynamic Typ bietet eine zusätzliche Flexibilität, da der Benutzer seine bevorzugte Textgröße auswählen kann. </w:t>
      </w:r>
      <w:r w:rsidR="001D7244">
        <w:rPr>
          <w:color w:val="000000" w:themeColor="text1"/>
        </w:rPr>
        <w:t xml:space="preserve">Inhalte, die der Benutzer besonders interessiert, sollen durch eine Schrift leichter lesbar machen. </w:t>
      </w:r>
    </w:p>
    <w:p w14:paraId="1EC65BB4" w14:textId="02970CE1" w:rsidR="00D84969" w:rsidRDefault="001D7244" w:rsidP="00D84969">
      <w:pPr>
        <w:pStyle w:val="Listenabsatz"/>
        <w:rPr>
          <w:color w:val="000000" w:themeColor="text1"/>
        </w:rPr>
      </w:pPr>
      <w:r>
        <w:rPr>
          <w:noProof/>
          <w:color w:val="000000" w:themeColor="text1"/>
        </w:rPr>
        <w:lastRenderedPageBreak/>
        <w:drawing>
          <wp:anchor distT="0" distB="0" distL="114300" distR="114300" simplePos="0" relativeHeight="251689472" behindDoc="0" locked="0" layoutInCell="1" allowOverlap="1" wp14:anchorId="34FCB4AB" wp14:editId="654E0B77">
            <wp:simplePos x="0" y="0"/>
            <wp:positionH relativeFrom="column">
              <wp:posOffset>160020</wp:posOffset>
            </wp:positionH>
            <wp:positionV relativeFrom="paragraph">
              <wp:posOffset>163830</wp:posOffset>
            </wp:positionV>
            <wp:extent cx="5200650" cy="2772410"/>
            <wp:effectExtent l="0" t="0" r="0" b="889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zpography 2.PNG"/>
                    <pic:cNvPicPr/>
                  </pic:nvPicPr>
                  <pic:blipFill>
                    <a:blip r:embed="rId46">
                      <a:extLst>
                        <a:ext uri="{28A0092B-C50C-407E-A947-70E740481C1C}">
                          <a14:useLocalDpi xmlns:a14="http://schemas.microsoft.com/office/drawing/2010/main" val="0"/>
                        </a:ext>
                      </a:extLst>
                    </a:blip>
                    <a:stretch>
                      <a:fillRect/>
                    </a:stretch>
                  </pic:blipFill>
                  <pic:spPr>
                    <a:xfrm>
                      <a:off x="0" y="0"/>
                      <a:ext cx="5200650" cy="2772410"/>
                    </a:xfrm>
                    <a:prstGeom prst="rect">
                      <a:avLst/>
                    </a:prstGeom>
                  </pic:spPr>
                </pic:pic>
              </a:graphicData>
            </a:graphic>
          </wp:anchor>
        </w:drawing>
      </w:r>
      <w:r>
        <w:rPr>
          <w:color w:val="000000" w:themeColor="text1"/>
        </w:rPr>
        <w:t xml:space="preserve"> </w:t>
      </w:r>
    </w:p>
    <w:p w14:paraId="1398AE52" w14:textId="61EFEB06" w:rsidR="001D7244" w:rsidRPr="00881CD3" w:rsidRDefault="001D7244" w:rsidP="00881CD3">
      <w:pPr>
        <w:pStyle w:val="Listenabsatz"/>
        <w:rPr>
          <w:b/>
          <w:color w:val="000000" w:themeColor="text1"/>
        </w:rPr>
      </w:pPr>
      <w:r>
        <w:rPr>
          <w:noProof/>
        </w:rPr>
        <mc:AlternateContent>
          <mc:Choice Requires="wps">
            <w:drawing>
              <wp:anchor distT="0" distB="0" distL="114300" distR="114300" simplePos="0" relativeHeight="251691520" behindDoc="0" locked="0" layoutInCell="1" allowOverlap="1" wp14:anchorId="367D462B" wp14:editId="7E1ACCC9">
                <wp:simplePos x="0" y="0"/>
                <wp:positionH relativeFrom="column">
                  <wp:posOffset>140970</wp:posOffset>
                </wp:positionH>
                <wp:positionV relativeFrom="paragraph">
                  <wp:posOffset>2882900</wp:posOffset>
                </wp:positionV>
                <wp:extent cx="5200650" cy="33782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5200650" cy="337820"/>
                        </a:xfrm>
                        <a:prstGeom prst="rect">
                          <a:avLst/>
                        </a:prstGeom>
                        <a:solidFill>
                          <a:prstClr val="white"/>
                        </a:solidFill>
                        <a:ln>
                          <a:noFill/>
                        </a:ln>
                      </wps:spPr>
                      <wps:txbx>
                        <w:txbxContent>
                          <w:p w14:paraId="7B23D205" w14:textId="1E7EA053" w:rsidR="0069346A" w:rsidRPr="0086010C" w:rsidRDefault="0069346A" w:rsidP="001D7244">
                            <w:pPr>
                              <w:pStyle w:val="Beschriftung"/>
                              <w:rPr>
                                <w:rFonts w:eastAsia="Times"/>
                                <w:noProof/>
                                <w:color w:val="000000" w:themeColor="text1"/>
                                <w:sz w:val="20"/>
                              </w:rPr>
                            </w:pPr>
                            <w:bookmarkStart w:id="98" w:name="_Toc490941426"/>
                            <w:r>
                              <w:t xml:space="preserve">Abbildung </w:t>
                            </w:r>
                            <w:fldSimple w:instr=" SEQ Abbildung \* ARABIC ">
                              <w:r>
                                <w:rPr>
                                  <w:noProof/>
                                </w:rPr>
                                <w:t>12</w:t>
                              </w:r>
                            </w:fldSimple>
                            <w:r>
                              <w:t xml:space="preserve"> Dynamic Typ</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D462B" id="Textfeld 33" o:spid="_x0000_s1040" type="#_x0000_t202" style="position:absolute;left:0;text-align:left;margin-left:11.1pt;margin-top:227pt;width:409.5pt;height:26.6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" stroked="f">
                <v:textbox style="mso-fit-shape-to-text:t" inset="0,0,0,0">
                  <w:txbxContent>
                    <w:p w14:paraId="7B23D205" w14:textId="1E7EA053" w:rsidR="0069346A" w:rsidRPr="0086010C" w:rsidRDefault="0069346A" w:rsidP="001D7244">
                      <w:pPr>
                        <w:pStyle w:val="Beschriftung"/>
                        <w:rPr>
                          <w:rFonts w:eastAsia="Times"/>
                          <w:noProof/>
                          <w:color w:val="000000" w:themeColor="text1"/>
                          <w:sz w:val="20"/>
                        </w:rPr>
                      </w:pPr>
                      <w:bookmarkStart w:id="99" w:name="_Toc490941426"/>
                      <w:r>
                        <w:t xml:space="preserve">Abbildung </w:t>
                      </w:r>
                      <w:fldSimple w:instr=" SEQ Abbildung \* ARABIC ">
                        <w:r>
                          <w:rPr>
                            <w:noProof/>
                          </w:rPr>
                          <w:t>12</w:t>
                        </w:r>
                      </w:fldSimple>
                      <w:r>
                        <w:t xml:space="preserve"> Dynamic Typ</w:t>
                      </w:r>
                      <w:bookmarkEnd w:id="99"/>
                    </w:p>
                  </w:txbxContent>
                </v:textbox>
                <w10:wrap type="topAndBottom"/>
              </v:shape>
            </w:pict>
          </mc:Fallback>
        </mc:AlternateContent>
      </w:r>
    </w:p>
    <w:p w14:paraId="18F617F2" w14:textId="0EB98DF3" w:rsidR="00A96919" w:rsidRDefault="00A96919" w:rsidP="00A96919">
      <w:pPr>
        <w:rPr>
          <w:b/>
          <w:color w:val="000000" w:themeColor="text1"/>
        </w:rPr>
      </w:pPr>
      <w:r>
        <w:rPr>
          <w:b/>
          <w:color w:val="000000" w:themeColor="text1"/>
        </w:rPr>
        <w:t xml:space="preserve">Icons </w:t>
      </w:r>
      <w:proofErr w:type="spellStart"/>
      <w:r>
        <w:rPr>
          <w:b/>
          <w:color w:val="000000" w:themeColor="text1"/>
        </w:rPr>
        <w:t>and</w:t>
      </w:r>
      <w:proofErr w:type="spellEnd"/>
      <w:r>
        <w:rPr>
          <w:b/>
          <w:color w:val="000000" w:themeColor="text1"/>
        </w:rPr>
        <w:t xml:space="preserve"> Images</w:t>
      </w:r>
    </w:p>
    <w:p w14:paraId="0101F3F7" w14:textId="3C19A0E9" w:rsidR="00977072" w:rsidRDefault="00977072" w:rsidP="00A96919">
      <w:pPr>
        <w:pStyle w:val="Listenabsatz"/>
        <w:numPr>
          <w:ilvl w:val="0"/>
          <w:numId w:val="21"/>
        </w:numPr>
        <w:rPr>
          <w:color w:val="000000" w:themeColor="text1"/>
        </w:rPr>
      </w:pPr>
      <w:r w:rsidRPr="00A96919">
        <w:rPr>
          <w:b/>
          <w:color w:val="000000" w:themeColor="text1"/>
        </w:rPr>
        <w:t>Launch Screen:</w:t>
      </w:r>
      <w:r w:rsidRPr="00A96919">
        <w:rPr>
          <w:color w:val="000000" w:themeColor="text1"/>
        </w:rPr>
        <w:t xml:space="preserve"> Ein Startbildschirm</w:t>
      </w:r>
      <w:r w:rsidR="001D7244" w:rsidRPr="00A96919">
        <w:rPr>
          <w:color w:val="000000" w:themeColor="text1"/>
        </w:rPr>
        <w:t xml:space="preserve"> erscheint sofort, wenn die</w:t>
      </w:r>
      <w:r w:rsidRPr="00A96919">
        <w:rPr>
          <w:color w:val="000000" w:themeColor="text1"/>
        </w:rPr>
        <w:t xml:space="preserve"> App gestartet wir</w:t>
      </w:r>
      <w:r w:rsidR="001D7244" w:rsidRPr="00A96919">
        <w:rPr>
          <w:color w:val="000000" w:themeColor="text1"/>
        </w:rPr>
        <w:t xml:space="preserve">d. </w:t>
      </w:r>
      <w:r w:rsidRPr="00A96919">
        <w:rPr>
          <w:color w:val="000000" w:themeColor="text1"/>
        </w:rPr>
        <w:t>Der Startbildschirm wird schnell durch den ersten Bil</w:t>
      </w:r>
      <w:r w:rsidR="00862662">
        <w:rPr>
          <w:color w:val="000000" w:themeColor="text1"/>
        </w:rPr>
        <w:t>dschirm der App ersetzt und erweckt</w:t>
      </w:r>
      <w:r w:rsidRPr="00A96919">
        <w:rPr>
          <w:color w:val="000000" w:themeColor="text1"/>
        </w:rPr>
        <w:t xml:space="preserve"> den Eindruck, dass die</w:t>
      </w:r>
      <w:r w:rsidR="008F6C43" w:rsidRPr="00A96919">
        <w:rPr>
          <w:color w:val="000000" w:themeColor="text1"/>
        </w:rPr>
        <w:t xml:space="preserve"> App</w:t>
      </w:r>
      <w:r w:rsidRPr="00A96919">
        <w:rPr>
          <w:color w:val="000000" w:themeColor="text1"/>
        </w:rPr>
        <w:t xml:space="preserve"> </w:t>
      </w:r>
      <w:r w:rsidR="00081D9E" w:rsidRPr="00A96919">
        <w:rPr>
          <w:color w:val="000000" w:themeColor="text1"/>
        </w:rPr>
        <w:t xml:space="preserve">schnell und reaktionsschnell ist. Der Startbildschirm soll keinen </w:t>
      </w:r>
      <w:r w:rsidR="00862662">
        <w:rPr>
          <w:color w:val="000000" w:themeColor="text1"/>
        </w:rPr>
        <w:t>künstlerischen Ausdruck sein</w:t>
      </w:r>
      <w:r w:rsidR="00081D9E" w:rsidRPr="00A96919">
        <w:rPr>
          <w:color w:val="000000" w:themeColor="text1"/>
        </w:rPr>
        <w:t>, sondern</w:t>
      </w:r>
      <w:r w:rsidR="00862662">
        <w:rPr>
          <w:color w:val="000000" w:themeColor="text1"/>
        </w:rPr>
        <w:t xml:space="preserve"> der Benutzer soll</w:t>
      </w:r>
      <w:r w:rsidR="00081D9E" w:rsidRPr="00A96919">
        <w:rPr>
          <w:color w:val="000000" w:themeColor="text1"/>
        </w:rPr>
        <w:t xml:space="preserve"> eine schnellere</w:t>
      </w:r>
      <w:r w:rsidR="00862662">
        <w:rPr>
          <w:color w:val="000000" w:themeColor="text1"/>
        </w:rPr>
        <w:t xml:space="preserve"> Wahrnehmung der App erhalten</w:t>
      </w:r>
      <w:r w:rsidR="00081D9E" w:rsidRPr="00A96919">
        <w:rPr>
          <w:color w:val="000000" w:themeColor="text1"/>
        </w:rPr>
        <w:t>. Jede App muss einen Startbildschirm liefern.</w:t>
      </w:r>
      <w:r w:rsidR="009417C8" w:rsidRPr="00A96919">
        <w:rPr>
          <w:color w:val="000000" w:themeColor="text1"/>
        </w:rPr>
        <w:t xml:space="preserve"> Darauf sollte beim Entwerfen des Startbildschirms darauf geachtet werden, das</w:t>
      </w:r>
      <w:r w:rsidR="00682036">
        <w:rPr>
          <w:color w:val="000000" w:themeColor="text1"/>
        </w:rPr>
        <w:t>s</w:t>
      </w:r>
      <w:r w:rsidR="009417C8" w:rsidRPr="00A96919">
        <w:rPr>
          <w:color w:val="000000" w:themeColor="text1"/>
        </w:rPr>
        <w:t xml:space="preserve"> dieser fast identisch mit dem ersten Bildschirm ist. Da</w:t>
      </w:r>
      <w:r w:rsidR="00565D4A" w:rsidRPr="00A96919">
        <w:rPr>
          <w:color w:val="000000" w:themeColor="text1"/>
        </w:rPr>
        <w:t xml:space="preserve"> es </w:t>
      </w:r>
      <w:r w:rsidR="00682036">
        <w:rPr>
          <w:color w:val="000000" w:themeColor="text1"/>
        </w:rPr>
        <w:t xml:space="preserve">sonst </w:t>
      </w:r>
      <w:r w:rsidR="00565D4A" w:rsidRPr="00A96919">
        <w:rPr>
          <w:color w:val="000000" w:themeColor="text1"/>
        </w:rPr>
        <w:t>bei den Benutze</w:t>
      </w:r>
      <w:r w:rsidR="00682036">
        <w:rPr>
          <w:color w:val="000000" w:themeColor="text1"/>
        </w:rPr>
        <w:t>r</w:t>
      </w:r>
      <w:r w:rsidR="00565D4A" w:rsidRPr="00A96919">
        <w:rPr>
          <w:color w:val="000000" w:themeColor="text1"/>
        </w:rPr>
        <w:t xml:space="preserve">n </w:t>
      </w:r>
      <w:r w:rsidR="00682036">
        <w:rPr>
          <w:color w:val="000000" w:themeColor="text1"/>
        </w:rPr>
        <w:t>zur Konfusion führen kann. Auf T</w:t>
      </w:r>
      <w:r w:rsidR="00565D4A" w:rsidRPr="00A96919">
        <w:rPr>
          <w:color w:val="000000" w:themeColor="text1"/>
        </w:rPr>
        <w:t>ext sollte</w:t>
      </w:r>
      <w:r w:rsidR="00682036">
        <w:rPr>
          <w:color w:val="000000" w:themeColor="text1"/>
        </w:rPr>
        <w:t xml:space="preserve"> grundsätzlich </w:t>
      </w:r>
      <w:r w:rsidR="00565D4A" w:rsidRPr="00A96919">
        <w:rPr>
          <w:color w:val="000000" w:themeColor="text1"/>
        </w:rPr>
        <w:t xml:space="preserve">verzichtet werden. </w:t>
      </w:r>
      <w:r w:rsidR="0052481E" w:rsidRPr="00A96919">
        <w:rPr>
          <w:color w:val="000000" w:themeColor="text1"/>
        </w:rPr>
        <w:t xml:space="preserve">Allerdings muss bei der Erstellung des Startbildschirms </w:t>
      </w:r>
      <w:r w:rsidR="00C651AC" w:rsidRPr="00A96919">
        <w:rPr>
          <w:color w:val="000000" w:themeColor="text1"/>
        </w:rPr>
        <w:t xml:space="preserve">darauf geachtet werden, dass die Bildschirmgröße der Geräte variieren. </w:t>
      </w:r>
      <w:r w:rsidR="00682036">
        <w:rPr>
          <w:color w:val="000000" w:themeColor="text1"/>
        </w:rPr>
        <w:fldChar w:fldCharType="begin"/>
      </w:r>
      <w:r w:rsidR="00682036">
        <w:rPr>
          <w:color w:val="000000" w:themeColor="text1"/>
        </w:rPr>
        <w:instrText>ADDIN CITAVI.PLACEHOLDER 8bdb7a74-91a6-4407-9bfe-a55425810cd8 PFBsYWNlaG9sZGVyPg0KICA8QWRkSW5WZXJzaW9uPjUuNi4wLjI8L0FkZEluVmVyc2lvbj4NCiAgPElkPjhiZGI3YTc0LTkxYTYtNDQwNy05YmZlLWE1NTQyNTgxMGNkODwvSWQ+DQogIDxFbnRyaWVzPg0KICAgIDxFbnRyeT4NCiAgICAgIDxJZD5iYjgzNjM0ZC0zMWQ5LTRkMDctOWQ2Zi00Mjk2MGE0NDllYWU8L0lkPg0KICAgICAgPFJlZmVyZW5jZUlkPjMxYWJjNDFiLTlhZjUtNGZhMi1iMTJiLTlhZDM2NzRkNTQyY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682036">
        <w:rPr>
          <w:color w:val="000000" w:themeColor="text1"/>
        </w:rPr>
        <w:fldChar w:fldCharType="separate"/>
      </w:r>
      <w:bookmarkStart w:id="100" w:name="_CTVP0018bdb7a7491a644079bfea55425810cd8"/>
      <w:r w:rsidR="00682036">
        <w:rPr>
          <w:color w:val="000000" w:themeColor="text1"/>
        </w:rPr>
        <w:t>(Apple)</w:t>
      </w:r>
      <w:bookmarkEnd w:id="100"/>
      <w:r w:rsidR="00682036">
        <w:rPr>
          <w:color w:val="000000" w:themeColor="text1"/>
        </w:rPr>
        <w:fldChar w:fldCharType="end"/>
      </w:r>
    </w:p>
    <w:p w14:paraId="78AFF58E" w14:textId="77777777" w:rsidR="00682036" w:rsidRPr="00A96919" w:rsidRDefault="00682036" w:rsidP="00682036">
      <w:pPr>
        <w:pStyle w:val="Listenabsatz"/>
        <w:rPr>
          <w:color w:val="000000" w:themeColor="text1"/>
        </w:rPr>
      </w:pPr>
    </w:p>
    <w:p w14:paraId="301D21A4" w14:textId="55ECDD53" w:rsidR="00565D4A" w:rsidRPr="00565D4A" w:rsidRDefault="00664451" w:rsidP="00977072">
      <w:pPr>
        <w:pStyle w:val="Listenabsatz"/>
        <w:numPr>
          <w:ilvl w:val="0"/>
          <w:numId w:val="21"/>
        </w:numPr>
        <w:rPr>
          <w:color w:val="000000" w:themeColor="text1"/>
        </w:rPr>
      </w:pPr>
      <w:r>
        <w:rPr>
          <w:noProof/>
        </w:rPr>
        <mc:AlternateContent>
          <mc:Choice Requires="wps">
            <w:drawing>
              <wp:anchor distT="0" distB="0" distL="114300" distR="114300" simplePos="0" relativeHeight="251696640" behindDoc="0" locked="0" layoutInCell="1" allowOverlap="1" wp14:anchorId="41FFE085" wp14:editId="652F452F">
                <wp:simplePos x="0" y="0"/>
                <wp:positionH relativeFrom="column">
                  <wp:posOffset>1598295</wp:posOffset>
                </wp:positionH>
                <wp:positionV relativeFrom="paragraph">
                  <wp:posOffset>5420360</wp:posOffset>
                </wp:positionV>
                <wp:extent cx="2400300" cy="384175"/>
                <wp:effectExtent l="0" t="0" r="0" b="0"/>
                <wp:wrapTopAndBottom/>
                <wp:docPr id="39" name="Textfeld 39"/>
                <wp:cNvGraphicFramePr/>
                <a:graphic xmlns:a="http://schemas.openxmlformats.org/drawingml/2006/main">
                  <a:graphicData uri="http://schemas.microsoft.com/office/word/2010/wordprocessingShape">
                    <wps:wsp>
                      <wps:cNvSpPr txBox="1"/>
                      <wps:spPr>
                        <a:xfrm>
                          <a:off x="0" y="0"/>
                          <a:ext cx="2400300" cy="384175"/>
                        </a:xfrm>
                        <a:prstGeom prst="rect">
                          <a:avLst/>
                        </a:prstGeom>
                        <a:solidFill>
                          <a:prstClr val="white"/>
                        </a:solidFill>
                        <a:ln>
                          <a:noFill/>
                        </a:ln>
                      </wps:spPr>
                      <wps:txbx>
                        <w:txbxContent>
                          <w:p w14:paraId="49C03968" w14:textId="6FF1C5EB" w:rsidR="0069346A" w:rsidRPr="009776FB" w:rsidRDefault="0069346A" w:rsidP="00664451">
                            <w:pPr>
                              <w:pStyle w:val="Beschriftung"/>
                              <w:rPr>
                                <w:rFonts w:eastAsia="Times"/>
                                <w:noProof/>
                                <w:color w:val="000000" w:themeColor="text1"/>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FE085" id="Textfeld 39" o:spid="_x0000_s1041" type="#_x0000_t202" style="position:absolute;left:0;text-align:left;margin-left:125.85pt;margin-top:426.8pt;width:189pt;height:30.2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" stroked="f">
                <v:textbox style="mso-fit-shape-to-text:t" inset="0,0,0,0">
                  <w:txbxContent>
                    <w:p w14:paraId="49C03968" w14:textId="6FF1C5EB" w:rsidR="0069346A" w:rsidRPr="009776FB" w:rsidRDefault="0069346A" w:rsidP="00664451">
                      <w:pPr>
                        <w:pStyle w:val="Beschriftung"/>
                        <w:rPr>
                          <w:rFonts w:eastAsia="Times"/>
                          <w:noProof/>
                          <w:color w:val="000000" w:themeColor="text1"/>
                          <w:sz w:val="20"/>
                        </w:rPr>
                      </w:pPr>
                    </w:p>
                  </w:txbxContent>
                </v:textbox>
                <w10:wrap type="topAndBottom"/>
              </v:shape>
            </w:pict>
          </mc:Fallback>
        </mc:AlternateContent>
      </w:r>
      <w:r w:rsidR="00565D4A">
        <w:rPr>
          <w:b/>
          <w:color w:val="000000" w:themeColor="text1"/>
        </w:rPr>
        <w:t xml:space="preserve">System Icons: </w:t>
      </w:r>
      <w:r w:rsidR="00565D4A" w:rsidRPr="00565D4A">
        <w:rPr>
          <w:color w:val="000000" w:themeColor="text1"/>
        </w:rPr>
        <w:t>IOS</w:t>
      </w:r>
      <w:r w:rsidR="00565D4A">
        <w:rPr>
          <w:color w:val="000000" w:themeColor="text1"/>
        </w:rPr>
        <w:t xml:space="preserve"> bietet viele kleine Symbole, die Funktionen und Arten von Inhalten darstellen. Es ist sinnvoll die eingebauten Ikonen zu benutzen, da sie den Menschen vertraut sind. Alternativ können auch Textbeschriftungen für Symbole stehen. </w:t>
      </w:r>
    </w:p>
    <w:p w14:paraId="0CB7BD55" w14:textId="2D683C28" w:rsidR="00BA38E2" w:rsidRDefault="00664451" w:rsidP="00BA38E2">
      <w:pPr>
        <w:pStyle w:val="Listenabsatz"/>
        <w:keepNext/>
      </w:pPr>
      <w:r>
        <w:rPr>
          <w:noProof/>
        </w:rPr>
        <mc:AlternateContent>
          <mc:Choice Requires="wps">
            <w:drawing>
              <wp:anchor distT="0" distB="0" distL="114300" distR="114300" simplePos="0" relativeHeight="251694592" behindDoc="0" locked="0" layoutInCell="1" allowOverlap="1" wp14:anchorId="1AF4BAAD" wp14:editId="617E1A2D">
                <wp:simplePos x="0" y="0"/>
                <wp:positionH relativeFrom="column">
                  <wp:posOffset>1493520</wp:posOffset>
                </wp:positionH>
                <wp:positionV relativeFrom="paragraph">
                  <wp:posOffset>3713480</wp:posOffset>
                </wp:positionV>
                <wp:extent cx="2400300" cy="337820"/>
                <wp:effectExtent l="0" t="0" r="0" b="0"/>
                <wp:wrapTopAndBottom/>
                <wp:docPr id="38" name="Textfeld 38"/>
                <wp:cNvGraphicFramePr/>
                <a:graphic xmlns:a="http://schemas.openxmlformats.org/drawingml/2006/main">
                  <a:graphicData uri="http://schemas.microsoft.com/office/word/2010/wordprocessingShape">
                    <wps:wsp>
                      <wps:cNvSpPr txBox="1"/>
                      <wps:spPr>
                        <a:xfrm>
                          <a:off x="0" y="0"/>
                          <a:ext cx="2400300" cy="337820"/>
                        </a:xfrm>
                        <a:prstGeom prst="rect">
                          <a:avLst/>
                        </a:prstGeom>
                        <a:solidFill>
                          <a:prstClr val="white"/>
                        </a:solidFill>
                        <a:ln>
                          <a:noFill/>
                        </a:ln>
                      </wps:spPr>
                      <wps:txbx>
                        <w:txbxContent>
                          <w:p w14:paraId="1BDB5DAB" w14:textId="7235EFCF" w:rsidR="0069346A" w:rsidRPr="002728A8" w:rsidRDefault="0069346A" w:rsidP="00664451">
                            <w:pPr>
                              <w:pStyle w:val="Beschriftung"/>
                              <w:rPr>
                                <w:rFonts w:eastAsia="Times"/>
                                <w:noProof/>
                                <w:color w:val="000000" w:themeColor="text1"/>
                                <w:sz w:val="20"/>
                              </w:rPr>
                            </w:pPr>
                            <w:bookmarkStart w:id="101" w:name="_Toc490941427"/>
                            <w:r>
                              <w:t xml:space="preserve">Abbildung </w:t>
                            </w:r>
                            <w:fldSimple w:instr=" SEQ Abbildung \* ARABIC ">
                              <w:r>
                                <w:rPr>
                                  <w:noProof/>
                                </w:rPr>
                                <w:t>13</w:t>
                              </w:r>
                            </w:fldSimple>
                            <w:r>
                              <w:t xml:space="preserve"> Scroll Views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4BAAD" id="Textfeld 38" o:spid="_x0000_s1042" type="#_x0000_t202" style="position:absolute;left:0;text-align:left;margin-left:117.6pt;margin-top:292.4pt;width:189pt;height:26.6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" stroked="f">
                <v:textbox style="mso-fit-shape-to-text:t" inset="0,0,0,0">
                  <w:txbxContent>
                    <w:p w14:paraId="1BDB5DAB" w14:textId="7235EFCF" w:rsidR="0069346A" w:rsidRPr="002728A8" w:rsidRDefault="0069346A" w:rsidP="00664451">
                      <w:pPr>
                        <w:pStyle w:val="Beschriftung"/>
                        <w:rPr>
                          <w:rFonts w:eastAsia="Times"/>
                          <w:noProof/>
                          <w:color w:val="000000" w:themeColor="text1"/>
                          <w:sz w:val="20"/>
                        </w:rPr>
                      </w:pPr>
                      <w:bookmarkStart w:id="102" w:name="_Toc490941427"/>
                      <w:r>
                        <w:t xml:space="preserve">Abbildung </w:t>
                      </w:r>
                      <w:fldSimple w:instr=" SEQ Abbildung \* ARABIC ">
                        <w:r>
                          <w:rPr>
                            <w:noProof/>
                          </w:rPr>
                          <w:t>13</w:t>
                        </w:r>
                      </w:fldSimple>
                      <w:r>
                        <w:t xml:space="preserve"> Scroll Views</w:t>
                      </w:r>
                      <w:bookmarkEnd w:id="102"/>
                    </w:p>
                  </w:txbxContent>
                </v:textbox>
                <w10:wrap type="topAndBottom"/>
              </v:shape>
            </w:pict>
          </mc:Fallback>
        </mc:AlternateContent>
      </w:r>
    </w:p>
    <w:p w14:paraId="29ABC7CC" w14:textId="714934DD" w:rsidR="00682036" w:rsidRDefault="00682036" w:rsidP="00194688">
      <w:pPr>
        <w:pStyle w:val="Listenabsatz"/>
        <w:rPr>
          <w:color w:val="000000" w:themeColor="text1"/>
        </w:rPr>
      </w:pPr>
    </w:p>
    <w:p w14:paraId="477CD8AB" w14:textId="6E13B9B2" w:rsidR="00BA38E2" w:rsidRDefault="00BA38E2" w:rsidP="00194688">
      <w:pPr>
        <w:pStyle w:val="Listenabsatz"/>
        <w:rPr>
          <w:color w:val="000000" w:themeColor="text1"/>
        </w:rPr>
      </w:pPr>
    </w:p>
    <w:p w14:paraId="05C7D37C" w14:textId="29C59DC4" w:rsidR="00BA38E2" w:rsidRDefault="00BA38E2" w:rsidP="00194688">
      <w:pPr>
        <w:pStyle w:val="Listenabsatz"/>
        <w:rPr>
          <w:color w:val="000000" w:themeColor="text1"/>
        </w:rPr>
      </w:pPr>
    </w:p>
    <w:p w14:paraId="30AE5B5E" w14:textId="77F5A350" w:rsidR="00BA38E2" w:rsidRDefault="00BA38E2" w:rsidP="00194688">
      <w:pPr>
        <w:pStyle w:val="Listenabsatz"/>
        <w:rPr>
          <w:color w:val="000000" w:themeColor="text1"/>
        </w:rPr>
      </w:pPr>
    </w:p>
    <w:p w14:paraId="2587298D" w14:textId="65E2491C" w:rsidR="00BA38E2" w:rsidRDefault="00BA38E2" w:rsidP="00194688">
      <w:pPr>
        <w:pStyle w:val="Listenabsatz"/>
        <w:rPr>
          <w:color w:val="000000" w:themeColor="text1"/>
        </w:rPr>
      </w:pPr>
    </w:p>
    <w:p w14:paraId="351BA5D8" w14:textId="0DDD0DF8" w:rsidR="00BA38E2" w:rsidRDefault="00BA38E2" w:rsidP="00194688">
      <w:pPr>
        <w:pStyle w:val="Listenabsatz"/>
        <w:rPr>
          <w:color w:val="000000" w:themeColor="text1"/>
        </w:rPr>
      </w:pPr>
    </w:p>
    <w:p w14:paraId="746DA687" w14:textId="6A0C9A96" w:rsidR="00BA38E2" w:rsidRDefault="00BA38E2" w:rsidP="00194688">
      <w:pPr>
        <w:pStyle w:val="Listenabsatz"/>
        <w:rPr>
          <w:color w:val="000000" w:themeColor="text1"/>
        </w:rPr>
      </w:pPr>
    </w:p>
    <w:p w14:paraId="7A8E4B3C" w14:textId="77777777" w:rsidR="00BA38E2" w:rsidRDefault="00BA38E2" w:rsidP="00BA38E2">
      <w:pPr>
        <w:pStyle w:val="Listenabsatz"/>
        <w:keepNext/>
      </w:pPr>
      <w:r>
        <w:rPr>
          <w:noProof/>
          <w:color w:val="000000" w:themeColor="text1"/>
        </w:rPr>
        <w:drawing>
          <wp:inline distT="0" distB="0" distL="0" distR="0" wp14:anchorId="04B2A631" wp14:editId="3DBF2516">
            <wp:extent cx="5219700" cy="118173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ms Icons 1.PNG"/>
                    <pic:cNvPicPr/>
                  </pic:nvPicPr>
                  <pic:blipFill>
                    <a:blip r:embed="rId47">
                      <a:extLst>
                        <a:ext uri="{28A0092B-C50C-407E-A947-70E740481C1C}">
                          <a14:useLocalDpi xmlns:a14="http://schemas.microsoft.com/office/drawing/2010/main" val="0"/>
                        </a:ext>
                      </a:extLst>
                    </a:blip>
                    <a:stretch>
                      <a:fillRect/>
                    </a:stretch>
                  </pic:blipFill>
                  <pic:spPr>
                    <a:xfrm>
                      <a:off x="0" y="0"/>
                      <a:ext cx="5219700" cy="1181735"/>
                    </a:xfrm>
                    <a:prstGeom prst="rect">
                      <a:avLst/>
                    </a:prstGeom>
                  </pic:spPr>
                </pic:pic>
              </a:graphicData>
            </a:graphic>
          </wp:inline>
        </w:drawing>
      </w:r>
    </w:p>
    <w:p w14:paraId="1D28E8EA" w14:textId="66D82A15" w:rsidR="004C04E7" w:rsidRPr="004C04E7" w:rsidRDefault="00BA38E2" w:rsidP="004C04E7">
      <w:pPr>
        <w:pStyle w:val="Beschriftung"/>
      </w:pPr>
      <w:bookmarkStart w:id="103" w:name="_Toc490941428"/>
      <w:r>
        <w:t xml:space="preserve">Abbildung </w:t>
      </w:r>
      <w:fldSimple w:instr=" SEQ Abbildung \* ARABIC ">
        <w:r w:rsidR="0095535F">
          <w:rPr>
            <w:noProof/>
          </w:rPr>
          <w:t>14</w:t>
        </w:r>
      </w:fldSimple>
      <w:r>
        <w:t xml:space="preserve"> Beispiele System Icons</w:t>
      </w:r>
      <w:bookmarkEnd w:id="103"/>
    </w:p>
    <w:p w14:paraId="295F79CF" w14:textId="0234071E" w:rsidR="00BA38E2" w:rsidRPr="004C04E7" w:rsidRDefault="004C04E7" w:rsidP="004C04E7">
      <w:pPr>
        <w:rPr>
          <w:b/>
          <w:color w:val="000000" w:themeColor="text1"/>
        </w:rPr>
      </w:pPr>
      <w:r w:rsidRPr="004C04E7">
        <w:rPr>
          <w:b/>
          <w:color w:val="000000" w:themeColor="text1"/>
        </w:rPr>
        <w:t>Views</w:t>
      </w:r>
    </w:p>
    <w:p w14:paraId="47CB4A72" w14:textId="444D7096" w:rsidR="00664451" w:rsidRPr="00664451" w:rsidRDefault="000509DF" w:rsidP="00664451">
      <w:pPr>
        <w:pStyle w:val="Listenabsatz"/>
        <w:numPr>
          <w:ilvl w:val="0"/>
          <w:numId w:val="21"/>
        </w:numPr>
        <w:rPr>
          <w:color w:val="000000" w:themeColor="text1"/>
        </w:rPr>
      </w:pPr>
      <w:proofErr w:type="spellStart"/>
      <w:r w:rsidRPr="000509DF">
        <w:rPr>
          <w:b/>
          <w:color w:val="000000" w:themeColor="text1"/>
        </w:rPr>
        <w:t>Maps</w:t>
      </w:r>
      <w:proofErr w:type="spellEnd"/>
      <w:r w:rsidRPr="000509DF">
        <w:rPr>
          <w:b/>
          <w:color w:val="000000" w:themeColor="text1"/>
        </w:rPr>
        <w:t>:</w:t>
      </w:r>
      <w:r>
        <w:rPr>
          <w:b/>
          <w:color w:val="000000" w:themeColor="text1"/>
        </w:rPr>
        <w:t xml:space="preserve"> </w:t>
      </w:r>
      <w:r w:rsidR="00221BCC" w:rsidRPr="00221BCC">
        <w:rPr>
          <w:color w:val="000000" w:themeColor="text1"/>
        </w:rPr>
        <w:t>Eine</w:t>
      </w:r>
      <w:r w:rsidR="00221BCC">
        <w:rPr>
          <w:color w:val="000000" w:themeColor="text1"/>
        </w:rPr>
        <w:t xml:space="preserve"> Kartenansicht ermöglicht die Anzeige von geografischen Daten in der App und unterstützt die meisten Funktionen, die von der eingebauten </w:t>
      </w:r>
      <w:proofErr w:type="spellStart"/>
      <w:r w:rsidR="00221BCC">
        <w:rPr>
          <w:color w:val="000000" w:themeColor="text1"/>
        </w:rPr>
        <w:t>Maps</w:t>
      </w:r>
      <w:proofErr w:type="spellEnd"/>
      <w:r w:rsidR="00221BCC">
        <w:rPr>
          <w:color w:val="000000" w:themeColor="text1"/>
        </w:rPr>
        <w:t xml:space="preserve"> App bereitgestellt werden. Eine Kartenansicht kann so konfiguriert werden, dass eine Standardkarte, Satellitenbilder oder beides angezeigt werden kann. Das Routing der App kann unterstützt werden, zum Beispiel bei einer Run-Tracking-App kann die </w:t>
      </w:r>
      <w:proofErr w:type="spellStart"/>
      <w:r w:rsidR="00221BCC">
        <w:rPr>
          <w:color w:val="000000" w:themeColor="text1"/>
        </w:rPr>
        <w:t>Map</w:t>
      </w:r>
      <w:proofErr w:type="spellEnd"/>
      <w:r w:rsidR="00221BCC">
        <w:rPr>
          <w:color w:val="000000" w:themeColor="text1"/>
        </w:rPr>
        <w:t>-Ansicht verwendet werden, um die Route anzeigen zu lassen.</w:t>
      </w:r>
      <w:r w:rsidR="00664451">
        <w:rPr>
          <w:color w:val="000000" w:themeColor="text1"/>
        </w:rPr>
        <w:t xml:space="preserve"> </w:t>
      </w:r>
      <w:r w:rsidR="00664451">
        <w:rPr>
          <w:color w:val="000000" w:themeColor="text1"/>
        </w:rPr>
        <w:fldChar w:fldCharType="begin"/>
      </w:r>
      <w:r w:rsidR="00664451">
        <w:rPr>
          <w:color w:val="000000" w:themeColor="text1"/>
        </w:rPr>
        <w:instrText>ADDIN CITAVI.PLACEHOLDER be49fd72-4cff-43d5-98d5-9d67668e6aa8 PFBsYWNlaG9sZGVyPg0KICA8QWRkSW5WZXJzaW9uPjUuNi4wLjI8L0FkZEluVmVyc2lvbj4NCiAgPElkPmJlNDlmZDcyLTRjZmYtNDNkNS05OGQ1LTlkNjc2NjhlNmFhODwvSWQ+DQogIDxFbnRyaWVzPg0KICAgIDxFbnRyeT4NCiAgICAgIDxJZD5hM2M0MGIwYy02Y2I0LTRlMmEtYWI5OS0zMTI0YWRjYjdjZTg8L0lkPg0KICAgICAgPFJlZmVyZW5jZUlkPmRkZmVlMjM3LTUzMmMtNDI4Ni04MmIyLTRhY2YzNTlkYTI5Nz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664451">
        <w:rPr>
          <w:color w:val="000000" w:themeColor="text1"/>
        </w:rPr>
        <w:fldChar w:fldCharType="separate"/>
      </w:r>
      <w:bookmarkStart w:id="104" w:name="_CTVP001be49fd724cff43d598d59d67668e6aa8"/>
      <w:r w:rsidR="00664451">
        <w:rPr>
          <w:color w:val="000000" w:themeColor="text1"/>
        </w:rPr>
        <w:t>(Apple)</w:t>
      </w:r>
      <w:bookmarkEnd w:id="104"/>
      <w:r w:rsidR="00664451">
        <w:rPr>
          <w:color w:val="000000" w:themeColor="text1"/>
        </w:rPr>
        <w:fldChar w:fldCharType="end"/>
      </w:r>
    </w:p>
    <w:p w14:paraId="69C803A6" w14:textId="1598C034" w:rsidR="00CA7659" w:rsidRPr="00664451" w:rsidRDefault="00CE276F" w:rsidP="00664451">
      <w:pPr>
        <w:pStyle w:val="Listenabsatz"/>
        <w:numPr>
          <w:ilvl w:val="0"/>
          <w:numId w:val="21"/>
        </w:numPr>
        <w:rPr>
          <w:b/>
          <w:color w:val="000000" w:themeColor="text1"/>
        </w:rPr>
      </w:pPr>
      <w:r w:rsidRPr="00664451">
        <w:rPr>
          <w:b/>
          <w:color w:val="000000" w:themeColor="text1"/>
        </w:rPr>
        <w:t>Scroll Views:</w:t>
      </w:r>
      <w:r w:rsidRPr="00664451">
        <w:rPr>
          <w:color w:val="000000" w:themeColor="text1"/>
        </w:rPr>
        <w:t xml:space="preserve"> Eine Scroll-Ansicht ermöglicht es den B</w:t>
      </w:r>
      <w:r w:rsidR="00664451" w:rsidRPr="00664451">
        <w:rPr>
          <w:color w:val="000000" w:themeColor="text1"/>
        </w:rPr>
        <w:t>enutzern Inhalte zu durchsuchen. Sobald die Benutzer</w:t>
      </w:r>
      <w:r w:rsidR="00CA7659" w:rsidRPr="00664451">
        <w:rPr>
          <w:color w:val="000000" w:themeColor="text1"/>
        </w:rPr>
        <w:t xml:space="preserve"> wischen, schlagen, ziehen oder ähnliches folgt eine Scroll-Ansicht. </w:t>
      </w:r>
      <w:r w:rsidR="00664451">
        <w:rPr>
          <w:color w:val="000000" w:themeColor="text1"/>
        </w:rPr>
        <w:t xml:space="preserve">Dabei werden die vorübergehenden Scrolling-Indikatoren an angezeigt, während sie benutzt wird. </w:t>
      </w:r>
      <w:r w:rsidR="00664451" w:rsidRPr="00664451">
        <w:rPr>
          <w:color w:val="000000" w:themeColor="text1"/>
        </w:rPr>
        <w:t>Das Aussehen der Scroll-Ansicht kann beliebig entworfen werden.</w:t>
      </w:r>
      <w:r w:rsidR="00CA7659" w:rsidRPr="00664451">
        <w:rPr>
          <w:color w:val="000000" w:themeColor="text1"/>
        </w:rPr>
        <w:t xml:space="preserve"> </w:t>
      </w:r>
      <w:r w:rsidR="00664451">
        <w:rPr>
          <w:color w:val="000000" w:themeColor="text1"/>
        </w:rPr>
        <w:fldChar w:fldCharType="begin"/>
      </w:r>
      <w:r w:rsidR="00664451">
        <w:rPr>
          <w:color w:val="000000" w:themeColor="text1"/>
        </w:rPr>
        <w:instrText>ADDIN CITAVI.PLACEHOLDER 664f12cc-214e-4aa3-a1a5-742166660a10 PFBsYWNlaG9sZGVyPg0KICA8QWRkSW5WZXJzaW9uPjUuNi4wLjI8L0FkZEluVmVyc2lvbj4NCiAgPElkPjY2NGYxMmNjLTIxNGUtNGFhMy1hMWE1LTc0MjE2NjY2MGExMDwvSWQ+DQogIDxFbnRyaWVzPg0KICAgIDxFbnRyeT4NCiAgICAgIDxJZD4wYjc4MTg0NS0xY2NiLTRmZDktYjQyZC0yNDhhZjhkMjEzNjI8L0lkPg0KICAgICAgPFJlZmVyZW5jZUlkPjYxODU1NDM4LTBkYTgtNGFhZS05NGE1LTVkNTY3MGZhOTg2O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cHBsZSk8L1RleHQ+DQogICAgPC9UZXh0VW5pdD4NCiAgPC9UZXh0VW5pdHM+DQo8L1BsYWNlaG9sZGVyPg==</w:instrText>
      </w:r>
      <w:r w:rsidR="00664451">
        <w:rPr>
          <w:color w:val="000000" w:themeColor="text1"/>
        </w:rPr>
        <w:fldChar w:fldCharType="separate"/>
      </w:r>
      <w:bookmarkStart w:id="105" w:name="_CTVP001664f12cc214e4aa3a1a5742166660a10"/>
      <w:r w:rsidR="00664451">
        <w:rPr>
          <w:color w:val="000000" w:themeColor="text1"/>
        </w:rPr>
        <w:t>(Apple)</w:t>
      </w:r>
      <w:bookmarkEnd w:id="105"/>
      <w:r w:rsidR="00664451">
        <w:rPr>
          <w:color w:val="000000" w:themeColor="text1"/>
        </w:rPr>
        <w:fldChar w:fldCharType="end"/>
      </w:r>
      <w:r w:rsidR="00664451">
        <w:rPr>
          <w:color w:val="000000" w:themeColor="text1"/>
        </w:rPr>
        <w:fldChar w:fldCharType="begin"/>
      </w:r>
      <w:r w:rsidR="00664451">
        <w:rPr>
          <w:color w:val="000000" w:themeColor="text1"/>
        </w:rPr>
        <w:instrText>ADDIN CITAVI.PLACEHOLDER bda20ed3-d190-49c2-ac8a-fe6610a43829 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QUDRVIE1laHJ3ZXRlIGRydWNoIEFwcHMgaW0gQjJCIGFuZCBCMkMpPC9UZXh0Pg0KICAgIDwvVGV4dFVuaXQ+DQogIDwvVGV4dFVuaXRzPg0KPC9QbGFjZWhvbGRlcj4=</w:instrText>
      </w:r>
      <w:r w:rsidR="00664451">
        <w:rPr>
          <w:color w:val="000000" w:themeColor="text1"/>
        </w:rPr>
        <w:fldChar w:fldCharType="end"/>
      </w:r>
      <w:r w:rsidR="00664451" w:rsidRPr="00664451">
        <w:rPr>
          <w:b/>
          <w:color w:val="000000" w:themeColor="text1"/>
        </w:rPr>
        <w:t xml:space="preserve"> </w:t>
      </w:r>
    </w:p>
    <w:p w14:paraId="624084CA" w14:textId="1A664498" w:rsidR="00664451" w:rsidRDefault="00664451" w:rsidP="00664451">
      <w:pPr>
        <w:pStyle w:val="Listenabsatz"/>
        <w:rPr>
          <w:b/>
          <w:color w:val="000000" w:themeColor="text1"/>
        </w:rPr>
      </w:pPr>
      <w:r>
        <w:rPr>
          <w:noProof/>
        </w:rPr>
        <w:lastRenderedPageBreak/>
        <mc:AlternateContent>
          <mc:Choice Requires="wps">
            <w:drawing>
              <wp:anchor distT="0" distB="0" distL="114300" distR="114300" simplePos="0" relativeHeight="251700736" behindDoc="0" locked="0" layoutInCell="1" allowOverlap="1" wp14:anchorId="4C62C76C" wp14:editId="68FE96AE">
                <wp:simplePos x="0" y="0"/>
                <wp:positionH relativeFrom="column">
                  <wp:posOffset>1447800</wp:posOffset>
                </wp:positionH>
                <wp:positionV relativeFrom="paragraph">
                  <wp:posOffset>3853180</wp:posOffset>
                </wp:positionV>
                <wp:extent cx="2400300" cy="337820"/>
                <wp:effectExtent l="0" t="0" r="0" b="0"/>
                <wp:wrapTopAndBottom/>
                <wp:docPr id="40" name="Textfeld 40"/>
                <wp:cNvGraphicFramePr/>
                <a:graphic xmlns:a="http://schemas.openxmlformats.org/drawingml/2006/main">
                  <a:graphicData uri="http://schemas.microsoft.com/office/word/2010/wordprocessingShape">
                    <wps:wsp>
                      <wps:cNvSpPr txBox="1"/>
                      <wps:spPr>
                        <a:xfrm>
                          <a:off x="0" y="0"/>
                          <a:ext cx="2400300" cy="337820"/>
                        </a:xfrm>
                        <a:prstGeom prst="rect">
                          <a:avLst/>
                        </a:prstGeom>
                        <a:solidFill>
                          <a:prstClr val="white"/>
                        </a:solidFill>
                        <a:ln>
                          <a:noFill/>
                        </a:ln>
                      </wps:spPr>
                      <wps:txbx>
                        <w:txbxContent>
                          <w:p w14:paraId="1154F416" w14:textId="16A82863" w:rsidR="0069346A" w:rsidRPr="00F11547" w:rsidRDefault="0069346A" w:rsidP="00664451">
                            <w:pPr>
                              <w:pStyle w:val="Beschriftung"/>
                              <w:rPr>
                                <w:rFonts w:eastAsia="Times"/>
                                <w:noProof/>
                                <w:color w:val="000000" w:themeColor="text1"/>
                                <w:sz w:val="20"/>
                              </w:rPr>
                            </w:pPr>
                            <w:bookmarkStart w:id="106" w:name="_Toc490941429"/>
                            <w:r>
                              <w:t xml:space="preserve">Abbildung </w:t>
                            </w:r>
                            <w:fldSimple w:instr=" SEQ Abbildung \* ARABIC ">
                              <w:r>
                                <w:rPr>
                                  <w:noProof/>
                                </w:rPr>
                                <w:t>15</w:t>
                              </w:r>
                            </w:fldSimple>
                            <w:r>
                              <w:t xml:space="preserve"> Scroll Views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2C76C" id="Textfeld 40" o:spid="_x0000_s1043" type="#_x0000_t202" style="position:absolute;left:0;text-align:left;margin-left:114pt;margin-top:303.4pt;width:189pt;height:26.6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" stroked="f">
                <v:textbox style="mso-fit-shape-to-text:t" inset="0,0,0,0">
                  <w:txbxContent>
                    <w:p w14:paraId="1154F416" w14:textId="16A82863" w:rsidR="0069346A" w:rsidRPr="00F11547" w:rsidRDefault="0069346A" w:rsidP="00664451">
                      <w:pPr>
                        <w:pStyle w:val="Beschriftung"/>
                        <w:rPr>
                          <w:rFonts w:eastAsia="Times"/>
                          <w:noProof/>
                          <w:color w:val="000000" w:themeColor="text1"/>
                          <w:sz w:val="20"/>
                        </w:rPr>
                      </w:pPr>
                      <w:bookmarkStart w:id="107" w:name="_Toc490941429"/>
                      <w:r>
                        <w:t xml:space="preserve">Abbildung </w:t>
                      </w:r>
                      <w:fldSimple w:instr=" SEQ Abbildung \* ARABIC ">
                        <w:r>
                          <w:rPr>
                            <w:noProof/>
                          </w:rPr>
                          <w:t>15</w:t>
                        </w:r>
                      </w:fldSimple>
                      <w:r>
                        <w:t xml:space="preserve"> Scroll Views</w:t>
                      </w:r>
                      <w:bookmarkEnd w:id="107"/>
                    </w:p>
                  </w:txbxContent>
                </v:textbox>
                <w10:wrap type="topAndBottom"/>
              </v:shape>
            </w:pict>
          </mc:Fallback>
        </mc:AlternateContent>
      </w:r>
      <w:r>
        <w:rPr>
          <w:b/>
          <w:noProof/>
          <w:color w:val="000000" w:themeColor="text1"/>
        </w:rPr>
        <w:drawing>
          <wp:anchor distT="0" distB="0" distL="114300" distR="114300" simplePos="0" relativeHeight="251698688" behindDoc="0" locked="0" layoutInCell="1" allowOverlap="1" wp14:anchorId="14D7257D" wp14:editId="09E77B50">
            <wp:simplePos x="0" y="0"/>
            <wp:positionH relativeFrom="column">
              <wp:posOffset>1543050</wp:posOffset>
            </wp:positionH>
            <wp:positionV relativeFrom="paragraph">
              <wp:posOffset>82550</wp:posOffset>
            </wp:positionV>
            <wp:extent cx="2400300" cy="3525520"/>
            <wp:effectExtent l="0" t="0" r="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oll Views.PNG"/>
                    <pic:cNvPicPr/>
                  </pic:nvPicPr>
                  <pic:blipFill>
                    <a:blip r:embed="rId48">
                      <a:extLst>
                        <a:ext uri="{28A0092B-C50C-407E-A947-70E740481C1C}">
                          <a14:useLocalDpi xmlns:a14="http://schemas.microsoft.com/office/drawing/2010/main" val="0"/>
                        </a:ext>
                      </a:extLst>
                    </a:blip>
                    <a:stretch>
                      <a:fillRect/>
                    </a:stretch>
                  </pic:blipFill>
                  <pic:spPr>
                    <a:xfrm>
                      <a:off x="0" y="0"/>
                      <a:ext cx="2400300" cy="3525520"/>
                    </a:xfrm>
                    <a:prstGeom prst="rect">
                      <a:avLst/>
                    </a:prstGeom>
                  </pic:spPr>
                </pic:pic>
              </a:graphicData>
            </a:graphic>
            <wp14:sizeRelH relativeFrom="margin">
              <wp14:pctWidth>0</wp14:pctWidth>
            </wp14:sizeRelH>
            <wp14:sizeRelV relativeFrom="margin">
              <wp14:pctHeight>0</wp14:pctHeight>
            </wp14:sizeRelV>
          </wp:anchor>
        </w:drawing>
      </w:r>
    </w:p>
    <w:p w14:paraId="7BAA803A" w14:textId="4CE22305" w:rsidR="00664451" w:rsidRPr="00664451" w:rsidRDefault="00664451" w:rsidP="00664451">
      <w:pPr>
        <w:pStyle w:val="Listenabsatz"/>
        <w:rPr>
          <w:b/>
          <w:color w:val="000000" w:themeColor="text1"/>
        </w:rPr>
      </w:pPr>
    </w:p>
    <w:p w14:paraId="00FCE6BF" w14:textId="357F34B7" w:rsidR="000509DF" w:rsidRDefault="00CA7659" w:rsidP="00CA7659">
      <w:pPr>
        <w:pStyle w:val="Listenabsatz"/>
        <w:numPr>
          <w:ilvl w:val="0"/>
          <w:numId w:val="21"/>
        </w:numPr>
        <w:rPr>
          <w:color w:val="000000" w:themeColor="text1"/>
        </w:rPr>
      </w:pPr>
      <w:r>
        <w:rPr>
          <w:b/>
          <w:color w:val="000000" w:themeColor="text1"/>
        </w:rPr>
        <w:t xml:space="preserve">Table: </w:t>
      </w:r>
      <w:r w:rsidRPr="00CA7659">
        <w:rPr>
          <w:color w:val="000000" w:themeColor="text1"/>
        </w:rPr>
        <w:t>Tab</w:t>
      </w:r>
      <w:r>
        <w:rPr>
          <w:color w:val="000000" w:themeColor="text1"/>
        </w:rPr>
        <w:t>e</w:t>
      </w:r>
      <w:r w:rsidRPr="00CA7659">
        <w:rPr>
          <w:color w:val="000000" w:themeColor="text1"/>
        </w:rPr>
        <w:t xml:space="preserve">llen </w:t>
      </w:r>
      <w:r>
        <w:rPr>
          <w:color w:val="000000" w:themeColor="text1"/>
        </w:rPr>
        <w:t xml:space="preserve">werden genutzt, um große und kleine Mengen an Informationen sauber und effizient zu veranschaulichen. </w:t>
      </w:r>
      <w:r w:rsidR="002B0089">
        <w:rPr>
          <w:color w:val="000000" w:themeColor="text1"/>
        </w:rPr>
        <w:t xml:space="preserve">Im Allgemeinen sind Tabellen ideal für textbasierte Inhalte. Dabei sollte auf die Breite und Länge der Tabelle geachtet werden. Eine </w:t>
      </w:r>
      <w:r w:rsidR="003D3009">
        <w:rPr>
          <w:color w:val="000000" w:themeColor="text1"/>
        </w:rPr>
        <w:t>zu schmale Tabelle kann dafür s</w:t>
      </w:r>
      <w:r w:rsidR="002B0089">
        <w:rPr>
          <w:color w:val="000000" w:themeColor="text1"/>
        </w:rPr>
        <w:t>o</w:t>
      </w:r>
      <w:r w:rsidR="003D3009">
        <w:rPr>
          <w:color w:val="000000" w:themeColor="text1"/>
        </w:rPr>
        <w:t>r</w:t>
      </w:r>
      <w:r w:rsidR="002B0089">
        <w:rPr>
          <w:color w:val="000000" w:themeColor="text1"/>
        </w:rPr>
        <w:t>gen, dass der Inhalt schwer lesbar ist. Eine Zei</w:t>
      </w:r>
      <w:r w:rsidR="00664451">
        <w:rPr>
          <w:color w:val="000000" w:themeColor="text1"/>
        </w:rPr>
        <w:t>le mit komplexen Textdaten</w:t>
      </w:r>
      <w:r w:rsidR="002B0089">
        <w:rPr>
          <w:color w:val="000000" w:themeColor="text1"/>
        </w:rPr>
        <w:t xml:space="preserve"> können zum Beispiel in Form von Bilder zur Verfügung </w:t>
      </w:r>
      <w:r w:rsidR="00664451">
        <w:rPr>
          <w:color w:val="000000" w:themeColor="text1"/>
        </w:rPr>
        <w:t>gestellt werden. Diese Technik</w:t>
      </w:r>
      <w:r w:rsidR="002B0089">
        <w:rPr>
          <w:color w:val="000000" w:themeColor="text1"/>
        </w:rPr>
        <w:t xml:space="preserve"> gibt den Benutzern nützliche Informationen und erhöht die wahr</w:t>
      </w:r>
      <w:r w:rsidR="003D3009">
        <w:rPr>
          <w:color w:val="000000" w:themeColor="text1"/>
        </w:rPr>
        <w:t xml:space="preserve">genommene </w:t>
      </w:r>
      <w:r w:rsidR="002B0089">
        <w:rPr>
          <w:color w:val="000000" w:themeColor="text1"/>
        </w:rPr>
        <w:t xml:space="preserve">Reaktionsfähigkeit der App. </w:t>
      </w:r>
      <w:r w:rsidR="00826F87">
        <w:rPr>
          <w:color w:val="000000" w:themeColor="text1"/>
        </w:rPr>
        <w:fldChar w:fldCharType="begin"/>
      </w:r>
      <w:r w:rsidR="00826F87">
        <w:rPr>
          <w:color w:val="000000" w:themeColor="text1"/>
        </w:rPr>
        <w:instrText>ADDIN CITAVI.PLACEHOLDER fbde207a-0312-40c9-b495-1168b25cede5 PFBsYWNlaG9sZGVyPg0KICA8QWRkSW5WZXJzaW9uPjUuNi4wLjI8L0FkZEluVmVyc2lvbj4NCiAgPElkPmZiZGUyMDdhLTAzMTItNDBjOS1iNDk1LTExNjhiMjVjZWRlNTwvSWQ+DQogIDxFbnRyaWVzPg0KICAgIDxFbnRyeT4NCiAgICAgIDxJZD4xZWZkYjQ0My04OWFhLTQzYTctYmU1MS03MDVlZTNkYzYwYjc8L0lkPg0KICAgICAgPFJlZmVyZW5jZUlkPjA4MzYyZmNhLWM4MDktNDYzNi1hY2YwLWUzZWRlYzcyNWYyYz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XBwbGUpPC9UZXh0Pg0KICAgIDwvVGV4dFVuaXQ+DQogIDwvVGV4dFVuaXRzPg0KPC9QbGFjZWhvbGRlcj4=</w:instrText>
      </w:r>
      <w:r w:rsidR="00826F87">
        <w:rPr>
          <w:color w:val="000000" w:themeColor="text1"/>
        </w:rPr>
        <w:fldChar w:fldCharType="separate"/>
      </w:r>
      <w:bookmarkStart w:id="108" w:name="_CTVP001fbde207a031240c9b4951168b25cede5"/>
      <w:r w:rsidR="00826F87">
        <w:rPr>
          <w:color w:val="000000" w:themeColor="text1"/>
        </w:rPr>
        <w:t>(Apple)</w:t>
      </w:r>
      <w:bookmarkEnd w:id="108"/>
      <w:r w:rsidR="00826F87">
        <w:rPr>
          <w:color w:val="000000" w:themeColor="text1"/>
        </w:rPr>
        <w:fldChar w:fldCharType="end"/>
      </w:r>
    </w:p>
    <w:p w14:paraId="59E733B8" w14:textId="02198928" w:rsidR="004F6EF2" w:rsidRDefault="00EC3095" w:rsidP="00CA7659">
      <w:pPr>
        <w:pStyle w:val="Listenabsatz"/>
        <w:numPr>
          <w:ilvl w:val="0"/>
          <w:numId w:val="21"/>
        </w:numPr>
        <w:rPr>
          <w:color w:val="000000" w:themeColor="text1"/>
        </w:rPr>
      </w:pPr>
      <w:r>
        <w:rPr>
          <w:b/>
          <w:color w:val="000000" w:themeColor="text1"/>
        </w:rPr>
        <w:t>Text Views</w:t>
      </w:r>
      <w:r w:rsidR="004F6EF2">
        <w:rPr>
          <w:b/>
          <w:color w:val="000000" w:themeColor="text1"/>
        </w:rPr>
        <w:t>:</w:t>
      </w:r>
      <w:r w:rsidR="004F6EF2">
        <w:rPr>
          <w:color w:val="000000" w:themeColor="text1"/>
        </w:rPr>
        <w:t xml:space="preserve"> Eine Textansicht zeigt mehrzeiligen Textinhalt. Diese können beliebig dargestellt werden und können durch das Scrollen erweitern werden, wenn der Inhalt außerhalb der Ansicht sich erstreckt. Standardmäßig ist der Inhalt innerhalb einer Textansicht linksbündig und die verwendete Schriftart ist schwarz. Wenn eine Textansicht bearbeitet werden kann, erscheint eine Tastatur, damit der Benutzer tippen kann. IOS bietet unterschiedliche </w:t>
      </w:r>
      <w:r>
        <w:rPr>
          <w:color w:val="000000" w:themeColor="text1"/>
        </w:rPr>
        <w:t>Tastatur-Typen an, die jeweilig</w:t>
      </w:r>
      <w:r w:rsidR="004F6EF2">
        <w:rPr>
          <w:color w:val="000000" w:themeColor="text1"/>
        </w:rPr>
        <w:t xml:space="preserve"> für eine andere Art von Eingabe geeignet sind. Auch wenn in der Textansicht unterschiedliche Schriften, Farben und Ausrichtungen verwendet werden, ist die Lesbarkeit des Inhaltes wichtig. </w:t>
      </w:r>
      <w:r w:rsidR="00F23CC0">
        <w:rPr>
          <w:color w:val="000000" w:themeColor="text1"/>
        </w:rPr>
        <w:fldChar w:fldCharType="begin"/>
      </w:r>
      <w:r w:rsidR="00F23CC0">
        <w:rPr>
          <w:color w:val="000000" w:themeColor="text1"/>
        </w:rPr>
        <w:instrText>ADDIN CITAVI.PLACEHOLDER ddad6d93-a0a7-4687-b542-830875edc170 PFBsYWNlaG9sZGVyPg0KICA8QWRkSW5WZXJzaW9uPjUuNi4wLjI8L0FkZEluVmVyc2lvbj4NCiAgPElkPmRkYWQ2ZDkzLWEwYTctNDY4Ny1iNTQyLTgzMDg3NWVkYzE3MDwvSWQ+DQogIDxFbnRyaWVzPg0KICAgIDxFbnRyeT4NCiAgICAgIDxJZD4zZTlmN2FhZC0xNjlkLTRlMjUtYWY1OC1lY2E1ZmU0ZWFjMGQ8L0lkPg0KICAgICAgPFJlZmVyZW5jZUlkPjBiY2YzYzU1LTMzYWQtNGVmYy1hMmQ3LTQ2YTJmZTE3N2I1OD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F23CC0">
        <w:rPr>
          <w:color w:val="000000" w:themeColor="text1"/>
        </w:rPr>
        <w:fldChar w:fldCharType="separate"/>
      </w:r>
      <w:bookmarkStart w:id="109" w:name="_CTVP001ddad6d93a0a74687b542830875edc170"/>
      <w:r w:rsidR="00F23CC0">
        <w:rPr>
          <w:color w:val="000000" w:themeColor="text1"/>
        </w:rPr>
        <w:t>(Apple)</w:t>
      </w:r>
      <w:bookmarkEnd w:id="109"/>
      <w:r w:rsidR="00F23CC0">
        <w:rPr>
          <w:color w:val="000000" w:themeColor="text1"/>
        </w:rPr>
        <w:fldChar w:fldCharType="end"/>
      </w:r>
    </w:p>
    <w:p w14:paraId="0E327B7B" w14:textId="2CE200B3" w:rsidR="00F23CC0" w:rsidRDefault="00F23CC0" w:rsidP="00F23CC0">
      <w:pPr>
        <w:pStyle w:val="Listenabsatz"/>
        <w:rPr>
          <w:b/>
          <w:color w:val="000000" w:themeColor="text1"/>
        </w:rPr>
      </w:pPr>
    </w:p>
    <w:p w14:paraId="5A10F1D4" w14:textId="7578EE20" w:rsidR="00F23CC0" w:rsidRDefault="00F23CC0" w:rsidP="00F23CC0">
      <w:pPr>
        <w:pStyle w:val="Listenabsatz"/>
        <w:rPr>
          <w:b/>
          <w:color w:val="000000" w:themeColor="text1"/>
        </w:rPr>
      </w:pPr>
    </w:p>
    <w:p w14:paraId="3B542DAC" w14:textId="7D34A612" w:rsidR="00F23CC0" w:rsidRDefault="00F23CC0" w:rsidP="00F23CC0">
      <w:pPr>
        <w:pStyle w:val="Listenabsatz"/>
        <w:ind w:left="0"/>
        <w:rPr>
          <w:color w:val="000000" w:themeColor="text1"/>
        </w:rPr>
      </w:pPr>
      <w:r>
        <w:rPr>
          <w:b/>
          <w:color w:val="000000" w:themeColor="text1"/>
        </w:rPr>
        <w:t xml:space="preserve">Controls </w:t>
      </w:r>
    </w:p>
    <w:p w14:paraId="3A81765A" w14:textId="02CC8686" w:rsidR="00B0385B" w:rsidRDefault="00B0385B" w:rsidP="00CA7659">
      <w:pPr>
        <w:pStyle w:val="Listenabsatz"/>
        <w:numPr>
          <w:ilvl w:val="0"/>
          <w:numId w:val="21"/>
        </w:numPr>
        <w:rPr>
          <w:color w:val="000000" w:themeColor="text1"/>
        </w:rPr>
      </w:pPr>
      <w:r>
        <w:rPr>
          <w:b/>
          <w:color w:val="000000" w:themeColor="text1"/>
        </w:rPr>
        <w:t>Button:</w:t>
      </w:r>
      <w:r>
        <w:rPr>
          <w:color w:val="000000" w:themeColor="text1"/>
        </w:rPr>
        <w:t xml:space="preserve"> </w:t>
      </w:r>
      <w:r w:rsidR="002F46EB">
        <w:rPr>
          <w:color w:val="000000" w:themeColor="text1"/>
        </w:rPr>
        <w:t xml:space="preserve">Sie initiieren </w:t>
      </w:r>
      <w:proofErr w:type="spellStart"/>
      <w:r w:rsidR="002F46EB">
        <w:rPr>
          <w:color w:val="000000" w:themeColor="text1"/>
        </w:rPr>
        <w:t>app</w:t>
      </w:r>
      <w:proofErr w:type="spellEnd"/>
      <w:r w:rsidR="002F46EB">
        <w:rPr>
          <w:color w:val="000000" w:themeColor="text1"/>
        </w:rPr>
        <w:t>-spezifische Aktionen, haben veränderbare Hintergründe und können einen Titel oder ein Symbol erhalten. IOS bietet eine Reihe von vordefinierten Button für unterschiedliche Anwendungsfälle. Es können abe</w:t>
      </w:r>
      <w:r w:rsidR="00EC3095">
        <w:rPr>
          <w:color w:val="000000" w:themeColor="text1"/>
        </w:rPr>
        <w:t>r auch benutzerdefinierte Button</w:t>
      </w:r>
      <w:r w:rsidR="002F46EB">
        <w:rPr>
          <w:color w:val="000000" w:themeColor="text1"/>
        </w:rPr>
        <w:t xml:space="preserve"> entworfen werden. </w:t>
      </w:r>
    </w:p>
    <w:p w14:paraId="789CB4A6" w14:textId="065FC13B" w:rsidR="002F46EB" w:rsidRDefault="002F46EB" w:rsidP="002F46EB">
      <w:pPr>
        <w:pStyle w:val="Listenabsatz"/>
        <w:numPr>
          <w:ilvl w:val="1"/>
          <w:numId w:val="21"/>
        </w:numPr>
        <w:rPr>
          <w:color w:val="000000" w:themeColor="text1"/>
        </w:rPr>
      </w:pPr>
      <w:r>
        <w:rPr>
          <w:color w:val="000000" w:themeColor="text1"/>
        </w:rPr>
        <w:t xml:space="preserve">Systemtasten: Systemtasten erscheinen häufig in Navigationsleisten und Symbolleisten, aber sie können aber überall verwendet werden. Es können Verben oder Fall-Beschreibungen für den Titel genommen werden, um den Benutzer zu erklären, was passiert, wenn er auf den Button tippt. Die Titel sollten kurz bleiben, sodass </w:t>
      </w:r>
      <w:r w:rsidR="00353B4B">
        <w:rPr>
          <w:color w:val="000000" w:themeColor="text1"/>
        </w:rPr>
        <w:t>der Button nicht allzu viel Platz</w:t>
      </w:r>
      <w:r w:rsidR="00EC3095">
        <w:rPr>
          <w:color w:val="000000" w:themeColor="text1"/>
        </w:rPr>
        <w:t xml:space="preserve"> auf dem Bildschirm einnimmt</w:t>
      </w:r>
      <w:r w:rsidR="00353B4B">
        <w:rPr>
          <w:color w:val="000000" w:themeColor="text1"/>
        </w:rPr>
        <w:t xml:space="preserve">. Standardmäßig hat eine Systemtaste keinen Rahmen oder einen Hintergrund. Um einen Inhalt zu unterstreichen, kann das allerdings genutzt werden. </w:t>
      </w:r>
    </w:p>
    <w:p w14:paraId="0D1EA3E5" w14:textId="1E97E796" w:rsidR="00353B4B" w:rsidRDefault="00353B4B" w:rsidP="002F46EB">
      <w:pPr>
        <w:pStyle w:val="Listenabsatz"/>
        <w:numPr>
          <w:ilvl w:val="1"/>
          <w:numId w:val="21"/>
        </w:numPr>
        <w:rPr>
          <w:color w:val="000000" w:themeColor="text1"/>
        </w:rPr>
      </w:pPr>
      <w:r>
        <w:rPr>
          <w:color w:val="000000" w:themeColor="text1"/>
        </w:rPr>
        <w:t xml:space="preserve">Detail </w:t>
      </w:r>
      <w:proofErr w:type="spellStart"/>
      <w:r>
        <w:rPr>
          <w:color w:val="000000" w:themeColor="text1"/>
        </w:rPr>
        <w:t>Disclosure</w:t>
      </w:r>
      <w:proofErr w:type="spellEnd"/>
      <w:r>
        <w:rPr>
          <w:color w:val="000000" w:themeColor="text1"/>
        </w:rPr>
        <w:t xml:space="preserve"> Buttons: </w:t>
      </w:r>
      <w:r w:rsidR="003A641F">
        <w:rPr>
          <w:color w:val="000000" w:themeColor="text1"/>
        </w:rPr>
        <w:t>Diese Buttons öffnen typischer weise eine modale Ansicht mit erhaltende</w:t>
      </w:r>
      <w:r w:rsidR="00EC3095">
        <w:rPr>
          <w:color w:val="000000" w:themeColor="text1"/>
        </w:rPr>
        <w:t>n</w:t>
      </w:r>
      <w:r w:rsidR="003A641F">
        <w:rPr>
          <w:color w:val="000000" w:themeColor="text1"/>
        </w:rPr>
        <w:t xml:space="preserve"> zusätzlichen Informationen oder Funktionalität, die sich auf ein bestimmtes Element auf dem</w:t>
      </w:r>
      <w:r w:rsidR="00EC3095">
        <w:rPr>
          <w:color w:val="000000" w:themeColor="text1"/>
        </w:rPr>
        <w:t xml:space="preserve"> Bildschirm bezieht</w:t>
      </w:r>
      <w:r w:rsidR="003A641F">
        <w:rPr>
          <w:color w:val="000000" w:themeColor="text1"/>
        </w:rPr>
        <w:t>. Sie können in jeder Art von Ansichten verwendet werden, aber hauptsächlich werden sie in Tabellen verwendet, um Informationen über die bestimmte</w:t>
      </w:r>
      <w:r w:rsidR="00ED6733">
        <w:rPr>
          <w:color w:val="000000" w:themeColor="text1"/>
        </w:rPr>
        <w:t>n</w:t>
      </w:r>
      <w:r w:rsidR="003A641F">
        <w:rPr>
          <w:color w:val="000000" w:themeColor="text1"/>
        </w:rPr>
        <w:t xml:space="preserve"> Zeilen genauer zu erläutern. </w:t>
      </w:r>
    </w:p>
    <w:p w14:paraId="40B81A01" w14:textId="28B5DD08" w:rsidR="00ED6733" w:rsidRDefault="003A641F" w:rsidP="00BC6097">
      <w:pPr>
        <w:pStyle w:val="Listenabsatz"/>
        <w:numPr>
          <w:ilvl w:val="1"/>
          <w:numId w:val="21"/>
        </w:numPr>
        <w:rPr>
          <w:color w:val="000000" w:themeColor="text1"/>
        </w:rPr>
      </w:pPr>
      <w:r>
        <w:rPr>
          <w:color w:val="000000" w:themeColor="text1"/>
        </w:rPr>
        <w:t xml:space="preserve">Info Buttons: </w:t>
      </w:r>
      <w:r w:rsidR="00ED6733">
        <w:rPr>
          <w:color w:val="000000" w:themeColor="text1"/>
        </w:rPr>
        <w:t xml:space="preserve">Ein Info-Button zeigt Konfigurationsdetails über eine App. Sie können in zwei Arten vorkommen- in dunkel und hell. Der ausgewählte Style sollte sich dem App Design </w:t>
      </w:r>
      <w:r w:rsidR="00EC3095">
        <w:rPr>
          <w:color w:val="000000" w:themeColor="text1"/>
        </w:rPr>
        <w:t xml:space="preserve">anpassen </w:t>
      </w:r>
      <w:r w:rsidR="00ED6733">
        <w:rPr>
          <w:color w:val="000000" w:themeColor="text1"/>
        </w:rPr>
        <w:t xml:space="preserve">und nicht auf dem Bildschirm verloren gehen. </w:t>
      </w:r>
      <w:r w:rsidR="00F23CC0">
        <w:rPr>
          <w:color w:val="000000" w:themeColor="text1"/>
        </w:rPr>
        <w:fldChar w:fldCharType="begin"/>
      </w:r>
      <w:r w:rsidR="00F23CC0">
        <w:rPr>
          <w:color w:val="000000" w:themeColor="text1"/>
        </w:rPr>
        <w:instrText>ADDIN CITAVI.PLACEHOLDER faa00d07-8b9b-405b-8254-5f906d588a07 PFBsYWNlaG9sZGVyPg0KICA8QWRkSW5WZXJzaW9uPjUuNi4wLjI8L0FkZEluVmVyc2lvbj4NCiAgPElkPmZhYTAwZDA3LThiOWItNDA1Yi04MjU0LTVmOTA2ZDU4OGEwNzwvSWQ+DQogIDxFbnRyaWVzPg0KICAgIDxFbnRyeT4NCiAgICAgIDxJZD45ZjgzODA1Mi0zZDU1LTQxYTYtYWE0MC0xMmRlZTRjNmQyYzM8L0lkPg0KICAgICAgPFJlZmVyZW5jZUlkPjI5ZTdiMDJmLWI1NWYtNDM3NC04ODU2LTMzNjViYzg3N2JhZ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XBwbGUpPC9UZXh0Pg0KICAgIDwvVGV4dFVuaXQ+DQogIDwvVGV4dFVuaXRzPg0KPC9QbGFjZWhvbGRlcj4=</w:instrText>
      </w:r>
      <w:r w:rsidR="00F23CC0">
        <w:rPr>
          <w:color w:val="000000" w:themeColor="text1"/>
        </w:rPr>
        <w:fldChar w:fldCharType="separate"/>
      </w:r>
      <w:bookmarkStart w:id="110" w:name="_CTVP001faa00d078b9b405b82545f906d588a07"/>
      <w:r w:rsidR="00F23CC0">
        <w:rPr>
          <w:color w:val="000000" w:themeColor="text1"/>
        </w:rPr>
        <w:t>(Apple)</w:t>
      </w:r>
      <w:bookmarkEnd w:id="110"/>
      <w:r w:rsidR="00F23CC0">
        <w:rPr>
          <w:color w:val="000000" w:themeColor="text1"/>
        </w:rPr>
        <w:fldChar w:fldCharType="end"/>
      </w:r>
    </w:p>
    <w:p w14:paraId="71C4BF24" w14:textId="0FB1F99A" w:rsidR="00BC6097" w:rsidRDefault="0028420E" w:rsidP="00BC6097">
      <w:pPr>
        <w:pStyle w:val="Listenabsatz"/>
        <w:numPr>
          <w:ilvl w:val="0"/>
          <w:numId w:val="21"/>
        </w:numPr>
        <w:rPr>
          <w:color w:val="000000" w:themeColor="text1"/>
        </w:rPr>
      </w:pPr>
      <w:r w:rsidRPr="00865ABB">
        <w:rPr>
          <w:b/>
          <w:color w:val="000000" w:themeColor="text1"/>
        </w:rPr>
        <w:t>Labels:</w:t>
      </w:r>
      <w:r>
        <w:rPr>
          <w:color w:val="000000" w:themeColor="text1"/>
        </w:rPr>
        <w:t xml:space="preserve"> Ein Label beschreibt ein </w:t>
      </w:r>
      <w:proofErr w:type="spellStart"/>
      <w:r>
        <w:rPr>
          <w:color w:val="000000" w:themeColor="text1"/>
        </w:rPr>
        <w:t>Onescreen</w:t>
      </w:r>
      <w:proofErr w:type="spellEnd"/>
      <w:r>
        <w:rPr>
          <w:color w:val="000000" w:themeColor="text1"/>
        </w:rPr>
        <w:t xml:space="preserve"> Interface-Element oder liefert eine kurze Nachricht. Es kann ein</w:t>
      </w:r>
      <w:r w:rsidR="00F23CC0">
        <w:rPr>
          <w:color w:val="000000" w:themeColor="text1"/>
        </w:rPr>
        <w:t>en einfacher und gestylten Text erhalten. Wenn das</w:t>
      </w:r>
      <w:r>
        <w:rPr>
          <w:color w:val="000000" w:themeColor="text1"/>
        </w:rPr>
        <w:t xml:space="preserve"> Label an dem Stil der App angepasst wird oder benutzerdefinierten Schriften verwendet wird, sollte darauf geachtet werden, dass die Lesbarkeit dadurch nicht eingeschränkt wird. Es werden die vordefinierte Dynamic Typ von iOS empfohlen. </w:t>
      </w:r>
    </w:p>
    <w:p w14:paraId="372F07D7" w14:textId="14090DB2" w:rsidR="0028420E" w:rsidRDefault="00F23CC0" w:rsidP="0028420E">
      <w:pPr>
        <w:pStyle w:val="Listenabsatz"/>
        <w:rPr>
          <w:color w:val="000000" w:themeColor="text1"/>
        </w:rPr>
      </w:pPr>
      <w:r>
        <w:rPr>
          <w:noProof/>
        </w:rPr>
        <w:lastRenderedPageBreak/>
        <mc:AlternateContent>
          <mc:Choice Requires="wps">
            <w:drawing>
              <wp:anchor distT="0" distB="0" distL="114300" distR="114300" simplePos="0" relativeHeight="251703808" behindDoc="0" locked="0" layoutInCell="1" allowOverlap="1" wp14:anchorId="60A48A1E" wp14:editId="10726756">
                <wp:simplePos x="0" y="0"/>
                <wp:positionH relativeFrom="column">
                  <wp:posOffset>1408430</wp:posOffset>
                </wp:positionH>
                <wp:positionV relativeFrom="paragraph">
                  <wp:posOffset>2419350</wp:posOffset>
                </wp:positionV>
                <wp:extent cx="2562225" cy="337820"/>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2562225" cy="337820"/>
                        </a:xfrm>
                        <a:prstGeom prst="rect">
                          <a:avLst/>
                        </a:prstGeom>
                        <a:solidFill>
                          <a:prstClr val="white"/>
                        </a:solidFill>
                        <a:ln>
                          <a:noFill/>
                        </a:ln>
                      </wps:spPr>
                      <wps:txbx>
                        <w:txbxContent>
                          <w:p w14:paraId="507F0D97" w14:textId="78282FE9" w:rsidR="0069346A" w:rsidRPr="004F49EF" w:rsidRDefault="0069346A" w:rsidP="00F23CC0">
                            <w:pPr>
                              <w:pStyle w:val="Beschriftung"/>
                              <w:rPr>
                                <w:rFonts w:eastAsia="Times"/>
                                <w:noProof/>
                                <w:color w:val="000000" w:themeColor="text1"/>
                                <w:sz w:val="20"/>
                              </w:rPr>
                            </w:pPr>
                            <w:bookmarkStart w:id="111" w:name="_Toc490941430"/>
                            <w:r>
                              <w:t xml:space="preserve">Abbildung </w:t>
                            </w:r>
                            <w:fldSimple w:instr=" SEQ Abbildung \* ARABIC ">
                              <w:r>
                                <w:rPr>
                                  <w:noProof/>
                                </w:rPr>
                                <w:t>16</w:t>
                              </w:r>
                            </w:fldSimple>
                            <w:r>
                              <w:t xml:space="preserve"> Beispiel Label</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48A1E" id="Textfeld 42" o:spid="_x0000_s1044" type="#_x0000_t202" style="position:absolute;left:0;text-align:left;margin-left:110.9pt;margin-top:190.5pt;width:201.75pt;height:26.6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" stroked="f">
                <v:textbox style="mso-fit-shape-to-text:t" inset="0,0,0,0">
                  <w:txbxContent>
                    <w:p w14:paraId="507F0D97" w14:textId="78282FE9" w:rsidR="0069346A" w:rsidRPr="004F49EF" w:rsidRDefault="0069346A" w:rsidP="00F23CC0">
                      <w:pPr>
                        <w:pStyle w:val="Beschriftung"/>
                        <w:rPr>
                          <w:rFonts w:eastAsia="Times"/>
                          <w:noProof/>
                          <w:color w:val="000000" w:themeColor="text1"/>
                          <w:sz w:val="20"/>
                        </w:rPr>
                      </w:pPr>
                      <w:bookmarkStart w:id="112" w:name="_Toc490941430"/>
                      <w:r>
                        <w:t xml:space="preserve">Abbildung </w:t>
                      </w:r>
                      <w:fldSimple w:instr=" SEQ Abbildung \* ARABIC ">
                        <w:r>
                          <w:rPr>
                            <w:noProof/>
                          </w:rPr>
                          <w:t>16</w:t>
                        </w:r>
                      </w:fldSimple>
                      <w:r>
                        <w:t xml:space="preserve"> Beispiel Label</w:t>
                      </w:r>
                      <w:bookmarkEnd w:id="112"/>
                    </w:p>
                  </w:txbxContent>
                </v:textbox>
                <w10:wrap type="topAndBottom"/>
              </v:shape>
            </w:pict>
          </mc:Fallback>
        </mc:AlternateContent>
      </w:r>
      <w:r>
        <w:rPr>
          <w:noProof/>
          <w:color w:val="000000" w:themeColor="text1"/>
        </w:rPr>
        <w:drawing>
          <wp:anchor distT="0" distB="0" distL="114300" distR="114300" simplePos="0" relativeHeight="251701760" behindDoc="0" locked="0" layoutInCell="1" allowOverlap="1" wp14:anchorId="4D912672" wp14:editId="0FF2F55C">
            <wp:simplePos x="0" y="0"/>
            <wp:positionH relativeFrom="column">
              <wp:posOffset>1480185</wp:posOffset>
            </wp:positionH>
            <wp:positionV relativeFrom="paragraph">
              <wp:posOffset>131445</wp:posOffset>
            </wp:positionV>
            <wp:extent cx="2562225" cy="2266950"/>
            <wp:effectExtent l="0" t="0" r="9525" b="0"/>
            <wp:wrapTopAndBottom/>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abels.PNG"/>
                    <pic:cNvPicPr/>
                  </pic:nvPicPr>
                  <pic:blipFill>
                    <a:blip r:embed="rId49">
                      <a:extLst>
                        <a:ext uri="{28A0092B-C50C-407E-A947-70E740481C1C}">
                          <a14:useLocalDpi xmlns:a14="http://schemas.microsoft.com/office/drawing/2010/main" val="0"/>
                        </a:ext>
                      </a:extLst>
                    </a:blip>
                    <a:stretch>
                      <a:fillRect/>
                    </a:stretch>
                  </pic:blipFill>
                  <pic:spPr>
                    <a:xfrm>
                      <a:off x="0" y="0"/>
                      <a:ext cx="2562225" cy="2266950"/>
                    </a:xfrm>
                    <a:prstGeom prst="rect">
                      <a:avLst/>
                    </a:prstGeom>
                  </pic:spPr>
                </pic:pic>
              </a:graphicData>
            </a:graphic>
          </wp:anchor>
        </w:drawing>
      </w:r>
    </w:p>
    <w:p w14:paraId="7051C9BA" w14:textId="407281E1" w:rsidR="0028420E" w:rsidRPr="00865ABB" w:rsidRDefault="00865ABB" w:rsidP="0028420E">
      <w:pPr>
        <w:pStyle w:val="Listenabsatz"/>
        <w:numPr>
          <w:ilvl w:val="0"/>
          <w:numId w:val="21"/>
        </w:numPr>
        <w:rPr>
          <w:b/>
          <w:color w:val="000000" w:themeColor="text1"/>
        </w:rPr>
      </w:pPr>
      <w:proofErr w:type="spellStart"/>
      <w:r w:rsidRPr="00865ABB">
        <w:rPr>
          <w:b/>
          <w:color w:val="000000" w:themeColor="text1"/>
        </w:rPr>
        <w:t>Pickers</w:t>
      </w:r>
      <w:proofErr w:type="spellEnd"/>
      <w:r w:rsidRPr="00865ABB">
        <w:rPr>
          <w:b/>
          <w:color w:val="000000" w:themeColor="text1"/>
        </w:rPr>
        <w:t xml:space="preserve">: </w:t>
      </w:r>
      <w:r w:rsidRPr="00865ABB">
        <w:rPr>
          <w:color w:val="000000" w:themeColor="text1"/>
        </w:rPr>
        <w:t xml:space="preserve">Ein </w:t>
      </w:r>
      <w:proofErr w:type="spellStart"/>
      <w:r w:rsidRPr="00865ABB">
        <w:rPr>
          <w:color w:val="000000" w:themeColor="text1"/>
        </w:rPr>
        <w:t>Picke</w:t>
      </w:r>
      <w:r>
        <w:rPr>
          <w:color w:val="000000" w:themeColor="text1"/>
        </w:rPr>
        <w:t>r</w:t>
      </w:r>
      <w:proofErr w:type="spellEnd"/>
      <w:r>
        <w:rPr>
          <w:color w:val="000000" w:themeColor="text1"/>
        </w:rPr>
        <w:t xml:space="preserve"> enthält eine od</w:t>
      </w:r>
      <w:r w:rsidR="001C4159">
        <w:rPr>
          <w:color w:val="000000" w:themeColor="text1"/>
        </w:rPr>
        <w:t xml:space="preserve">er mehrere </w:t>
      </w:r>
      <w:proofErr w:type="spellStart"/>
      <w:r w:rsidR="001C4159">
        <w:rPr>
          <w:color w:val="000000" w:themeColor="text1"/>
        </w:rPr>
        <w:t>scrollbare</w:t>
      </w:r>
      <w:proofErr w:type="spellEnd"/>
      <w:r w:rsidR="001C4159">
        <w:rPr>
          <w:color w:val="000000" w:themeColor="text1"/>
        </w:rPr>
        <w:t xml:space="preserve"> Listen mit</w:t>
      </w:r>
      <w:r>
        <w:rPr>
          <w:color w:val="000000" w:themeColor="text1"/>
        </w:rPr>
        <w:t xml:space="preserve"> verschieden</w:t>
      </w:r>
      <w:r w:rsidR="001C4159">
        <w:rPr>
          <w:color w:val="000000" w:themeColor="text1"/>
        </w:rPr>
        <w:t>en Werten, wobei ein einziger</w:t>
      </w:r>
      <w:r>
        <w:rPr>
          <w:color w:val="000000" w:themeColor="text1"/>
        </w:rPr>
        <w:t xml:space="preserve"> Wert ausgesucht werden kann, der in einem dunkleren Text in der Mitte der Ansicht erscheint. Ein </w:t>
      </w:r>
      <w:proofErr w:type="spellStart"/>
      <w:r>
        <w:rPr>
          <w:color w:val="000000" w:themeColor="text1"/>
        </w:rPr>
        <w:t>Picker</w:t>
      </w:r>
      <w:proofErr w:type="spellEnd"/>
      <w:r>
        <w:rPr>
          <w:color w:val="000000" w:themeColor="text1"/>
        </w:rPr>
        <w:t xml:space="preserve"> wird oft am un</w:t>
      </w:r>
      <w:r w:rsidR="001C4159">
        <w:rPr>
          <w:color w:val="000000" w:themeColor="text1"/>
        </w:rPr>
        <w:t>teren Rand des Bildschirmes dargestellt.</w:t>
      </w:r>
      <w:r>
        <w:rPr>
          <w:color w:val="000000" w:themeColor="text1"/>
        </w:rPr>
        <w:t xml:space="preserve"> </w:t>
      </w:r>
      <w:r w:rsidR="001C4159">
        <w:rPr>
          <w:color w:val="000000" w:themeColor="text1"/>
        </w:rPr>
        <w:t xml:space="preserve">Die Höhe eines </w:t>
      </w:r>
      <w:proofErr w:type="spellStart"/>
      <w:r w:rsidR="001C4159">
        <w:rPr>
          <w:color w:val="000000" w:themeColor="text1"/>
        </w:rPr>
        <w:t>Pickers</w:t>
      </w:r>
      <w:proofErr w:type="spellEnd"/>
      <w:r w:rsidR="001C4159">
        <w:rPr>
          <w:color w:val="000000" w:themeColor="text1"/>
        </w:rPr>
        <w:t xml:space="preserve"> ist etwa die Höhe von fünfzeiligen </w:t>
      </w:r>
      <w:r>
        <w:rPr>
          <w:color w:val="000000" w:themeColor="text1"/>
        </w:rPr>
        <w:t xml:space="preserve">Listenwerten. </w:t>
      </w:r>
      <w:r w:rsidR="001C4159">
        <w:rPr>
          <w:color w:val="000000" w:themeColor="text1"/>
        </w:rPr>
        <w:t xml:space="preserve">Die Breite des </w:t>
      </w:r>
      <w:proofErr w:type="spellStart"/>
      <w:r w:rsidR="001C4159">
        <w:rPr>
          <w:color w:val="000000" w:themeColor="text1"/>
        </w:rPr>
        <w:t>Pickers</w:t>
      </w:r>
      <w:proofErr w:type="spellEnd"/>
      <w:r w:rsidR="001C4159">
        <w:rPr>
          <w:color w:val="000000" w:themeColor="text1"/>
        </w:rPr>
        <w:t xml:space="preserve"> </w:t>
      </w:r>
      <w:r w:rsidR="00173893">
        <w:rPr>
          <w:color w:val="000000" w:themeColor="text1"/>
        </w:rPr>
        <w:t>hat dieselbe G</w:t>
      </w:r>
      <w:r w:rsidR="001C4159">
        <w:rPr>
          <w:color w:val="000000" w:themeColor="text1"/>
        </w:rPr>
        <w:t>r</w:t>
      </w:r>
      <w:r w:rsidR="00173893">
        <w:rPr>
          <w:color w:val="000000" w:themeColor="text1"/>
        </w:rPr>
        <w:t>ö</w:t>
      </w:r>
      <w:r w:rsidR="001C4159">
        <w:rPr>
          <w:color w:val="000000" w:themeColor="text1"/>
        </w:rPr>
        <w:t xml:space="preserve">ße wie der </w:t>
      </w:r>
      <w:r w:rsidR="00173893">
        <w:rPr>
          <w:color w:val="000000" w:themeColor="text1"/>
        </w:rPr>
        <w:t xml:space="preserve">Bildschirm. </w:t>
      </w:r>
      <w:r w:rsidR="00173893">
        <w:rPr>
          <w:color w:val="000000" w:themeColor="text1"/>
        </w:rPr>
        <w:fldChar w:fldCharType="begin"/>
      </w:r>
      <w:r w:rsidR="00173893">
        <w:rPr>
          <w:color w:val="000000" w:themeColor="text1"/>
        </w:rPr>
        <w:instrText>ADDIN CITAVI.PLACEHOLDER b3c264ae-66c6-41c2-975e-83121c445f63 PFBsYWNlaG9sZGVyPg0KICA8QWRkSW5WZXJzaW9uPjUuNi4wLjI8L0FkZEluVmVyc2lvbj4NCiAgPElkPmIzYzI2NGFlLTY2YzYtNDFjMi05NzVlLTgzMTIxYzQ0NWY2MzwvSWQ+DQogIDxFbnRyaWVzPg0KICAgIDxFbnRyeT4NCiAgICAgIDxJZD41N2ZjY2NjOS02YmViLTQxNmMtOTg5ZC03MzcwMjg5Y2E3YmU8L0lkPg0KICAgICAgPFJlZmVyZW5jZUlkPjFkMTIyYzE2LTQ5YTMtNDRhYy05NjhhLWRiNWIzYThhOTViNj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XBwbGUpPC9UZXh0Pg0KICAgIDwvVGV4dFVuaXQ+DQogIDwvVGV4dFVuaXRzPg0KPC9QbGFjZWhvbGRlcj4=</w:instrText>
      </w:r>
      <w:r w:rsidR="00173893">
        <w:rPr>
          <w:color w:val="000000" w:themeColor="text1"/>
        </w:rPr>
        <w:fldChar w:fldCharType="separate"/>
      </w:r>
      <w:bookmarkStart w:id="113" w:name="_CTVP001b3c264ae66c641c2975e83121c445f63"/>
      <w:r w:rsidR="00173893">
        <w:rPr>
          <w:color w:val="000000" w:themeColor="text1"/>
        </w:rPr>
        <w:t>(Apple)</w:t>
      </w:r>
      <w:bookmarkEnd w:id="113"/>
      <w:r w:rsidR="00173893">
        <w:rPr>
          <w:color w:val="000000" w:themeColor="text1"/>
        </w:rPr>
        <w:fldChar w:fldCharType="end"/>
      </w:r>
    </w:p>
    <w:p w14:paraId="061F7CE5" w14:textId="6C6F1754" w:rsidR="00F06D66" w:rsidRDefault="00173893" w:rsidP="00F06D66">
      <w:pPr>
        <w:pStyle w:val="Listenabsatz"/>
        <w:numPr>
          <w:ilvl w:val="0"/>
          <w:numId w:val="21"/>
        </w:numPr>
        <w:rPr>
          <w:color w:val="000000" w:themeColor="text1"/>
        </w:rPr>
      </w:pPr>
      <w:r>
        <w:rPr>
          <w:b/>
          <w:noProof/>
          <w:color w:val="000000" w:themeColor="text1"/>
        </w:rPr>
        <w:drawing>
          <wp:anchor distT="0" distB="0" distL="114300" distR="114300" simplePos="0" relativeHeight="251704832" behindDoc="0" locked="0" layoutInCell="1" allowOverlap="1" wp14:anchorId="21C8651C" wp14:editId="76BB76DA">
            <wp:simplePos x="0" y="0"/>
            <wp:positionH relativeFrom="column">
              <wp:posOffset>1537970</wp:posOffset>
            </wp:positionH>
            <wp:positionV relativeFrom="page">
              <wp:posOffset>7005320</wp:posOffset>
            </wp:positionV>
            <wp:extent cx="2505075" cy="2181225"/>
            <wp:effectExtent l="0" t="0" r="9525" b="9525"/>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lieders.PNG"/>
                    <pic:cNvPicPr/>
                  </pic:nvPicPr>
                  <pic:blipFill>
                    <a:blip r:embed="rId50">
                      <a:extLst>
                        <a:ext uri="{28A0092B-C50C-407E-A947-70E740481C1C}">
                          <a14:useLocalDpi xmlns:a14="http://schemas.microsoft.com/office/drawing/2010/main" val="0"/>
                        </a:ext>
                      </a:extLst>
                    </a:blip>
                    <a:stretch>
                      <a:fillRect/>
                    </a:stretch>
                  </pic:blipFill>
                  <pic:spPr>
                    <a:xfrm>
                      <a:off x="0" y="0"/>
                      <a:ext cx="2505075" cy="2181225"/>
                    </a:xfrm>
                    <a:prstGeom prst="rect">
                      <a:avLst/>
                    </a:prstGeom>
                  </pic:spPr>
                </pic:pic>
              </a:graphicData>
            </a:graphic>
          </wp:anchor>
        </w:drawing>
      </w:r>
      <w:proofErr w:type="spellStart"/>
      <w:r w:rsidR="00865ABB">
        <w:rPr>
          <w:b/>
          <w:color w:val="000000" w:themeColor="text1"/>
        </w:rPr>
        <w:t>Sliders</w:t>
      </w:r>
      <w:proofErr w:type="spellEnd"/>
      <w:r w:rsidR="00865ABB">
        <w:rPr>
          <w:b/>
          <w:color w:val="000000" w:themeColor="text1"/>
        </w:rPr>
        <w:t xml:space="preserve">: </w:t>
      </w:r>
      <w:r w:rsidR="00865ABB" w:rsidRPr="00865ABB">
        <w:rPr>
          <w:color w:val="000000" w:themeColor="text1"/>
        </w:rPr>
        <w:t>Ein</w:t>
      </w:r>
      <w:r>
        <w:rPr>
          <w:color w:val="000000" w:themeColor="text1"/>
        </w:rPr>
        <w:t xml:space="preserve"> Schieberegler </w:t>
      </w:r>
      <w:r w:rsidR="00865ABB">
        <w:rPr>
          <w:color w:val="000000" w:themeColor="text1"/>
        </w:rPr>
        <w:t xml:space="preserve">ist eine horizontale Spur, die mit einem Finger gesteuert werden kann, um einen minimalen und maximalen Wert zu erreichen, zum Beispiel die Helligkeit des Bildschirms. </w:t>
      </w:r>
      <w:r w:rsidR="00F06D66">
        <w:rPr>
          <w:color w:val="000000" w:themeColor="text1"/>
        </w:rPr>
        <w:t>Optimal wäre, wenn links und rechts neben dem Schieberegler Symbole angezeigt werden, die die Bedeutung der minimalen und</w:t>
      </w:r>
      <w:r>
        <w:rPr>
          <w:color w:val="000000" w:themeColor="text1"/>
        </w:rPr>
        <w:t xml:space="preserve"> maximalen Werte verdeutlichen. Das Design des Schiebereg</w:t>
      </w:r>
      <w:r w:rsidR="00F06D66">
        <w:rPr>
          <w:color w:val="000000" w:themeColor="text1"/>
        </w:rPr>
        <w:t xml:space="preserve">lers kann auf das Aussehen der App angepasst werden. </w:t>
      </w:r>
    </w:p>
    <w:p w14:paraId="5D8EFB20" w14:textId="7CDEF204" w:rsidR="00F06D66" w:rsidRDefault="00173893" w:rsidP="00F06D66">
      <w:pPr>
        <w:pStyle w:val="Listenabsatz"/>
        <w:rPr>
          <w:b/>
          <w:color w:val="000000" w:themeColor="text1"/>
        </w:rPr>
      </w:pPr>
      <w:r>
        <w:rPr>
          <w:noProof/>
        </w:rPr>
        <mc:AlternateContent>
          <mc:Choice Requires="wps">
            <w:drawing>
              <wp:anchor distT="0" distB="0" distL="114300" distR="114300" simplePos="0" relativeHeight="251706880" behindDoc="0" locked="0" layoutInCell="1" allowOverlap="1" wp14:anchorId="2F7D0170" wp14:editId="10CB7E63">
                <wp:simplePos x="0" y="0"/>
                <wp:positionH relativeFrom="column">
                  <wp:posOffset>1537970</wp:posOffset>
                </wp:positionH>
                <wp:positionV relativeFrom="paragraph">
                  <wp:posOffset>2369185</wp:posOffset>
                </wp:positionV>
                <wp:extent cx="2505075" cy="337820"/>
                <wp:effectExtent l="0" t="0" r="0" b="0"/>
                <wp:wrapTopAndBottom/>
                <wp:docPr id="44" name="Textfeld 44"/>
                <wp:cNvGraphicFramePr/>
                <a:graphic xmlns:a="http://schemas.openxmlformats.org/drawingml/2006/main">
                  <a:graphicData uri="http://schemas.microsoft.com/office/word/2010/wordprocessingShape">
                    <wps:wsp>
                      <wps:cNvSpPr txBox="1"/>
                      <wps:spPr>
                        <a:xfrm>
                          <a:off x="0" y="0"/>
                          <a:ext cx="2505075" cy="337820"/>
                        </a:xfrm>
                        <a:prstGeom prst="rect">
                          <a:avLst/>
                        </a:prstGeom>
                        <a:solidFill>
                          <a:prstClr val="white"/>
                        </a:solidFill>
                        <a:ln>
                          <a:noFill/>
                        </a:ln>
                      </wps:spPr>
                      <wps:txbx>
                        <w:txbxContent>
                          <w:p w14:paraId="2962757F" w14:textId="725EEB62" w:rsidR="0069346A" w:rsidRPr="000331E6" w:rsidRDefault="0069346A" w:rsidP="00173893">
                            <w:pPr>
                              <w:pStyle w:val="Beschriftung"/>
                              <w:rPr>
                                <w:rFonts w:eastAsia="Times"/>
                                <w:noProof/>
                                <w:color w:val="000000" w:themeColor="text1"/>
                                <w:sz w:val="20"/>
                              </w:rPr>
                            </w:pPr>
                            <w:bookmarkStart w:id="114" w:name="_Toc490941431"/>
                            <w:r>
                              <w:t xml:space="preserve">Abbildung </w:t>
                            </w:r>
                            <w:fldSimple w:instr=" SEQ Abbildung \* ARABIC ">
                              <w:r>
                                <w:rPr>
                                  <w:noProof/>
                                </w:rPr>
                                <w:t>17</w:t>
                              </w:r>
                            </w:fldSimple>
                            <w:r>
                              <w:t xml:space="preserve"> Beispiel </w:t>
                            </w:r>
                            <w:proofErr w:type="spellStart"/>
                            <w:r>
                              <w:t>Sliders</w:t>
                            </w:r>
                            <w:bookmarkEnd w:id="11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D0170" id="Textfeld 44" o:spid="_x0000_s1045" type="#_x0000_t202" style="position:absolute;left:0;text-align:left;margin-left:121.1pt;margin-top:186.55pt;width:197.25pt;height:26.6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" stroked="f">
                <v:textbox style="mso-fit-shape-to-text:t" inset="0,0,0,0">
                  <w:txbxContent>
                    <w:p w14:paraId="2962757F" w14:textId="725EEB62" w:rsidR="0069346A" w:rsidRPr="000331E6" w:rsidRDefault="0069346A" w:rsidP="00173893">
                      <w:pPr>
                        <w:pStyle w:val="Beschriftung"/>
                        <w:rPr>
                          <w:rFonts w:eastAsia="Times"/>
                          <w:noProof/>
                          <w:color w:val="000000" w:themeColor="text1"/>
                          <w:sz w:val="20"/>
                        </w:rPr>
                      </w:pPr>
                      <w:bookmarkStart w:id="115" w:name="_Toc490941431"/>
                      <w:r>
                        <w:t xml:space="preserve">Abbildung </w:t>
                      </w:r>
                      <w:fldSimple w:instr=" SEQ Abbildung \* ARABIC ">
                        <w:r>
                          <w:rPr>
                            <w:noProof/>
                          </w:rPr>
                          <w:t>17</w:t>
                        </w:r>
                      </w:fldSimple>
                      <w:r>
                        <w:t xml:space="preserve"> Beispiel </w:t>
                      </w:r>
                      <w:proofErr w:type="spellStart"/>
                      <w:r>
                        <w:t>Sliders</w:t>
                      </w:r>
                      <w:bookmarkEnd w:id="115"/>
                      <w:proofErr w:type="spellEnd"/>
                    </w:p>
                  </w:txbxContent>
                </v:textbox>
                <w10:wrap type="topAndBottom"/>
              </v:shape>
            </w:pict>
          </mc:Fallback>
        </mc:AlternateContent>
      </w:r>
    </w:p>
    <w:p w14:paraId="7A0B74F6" w14:textId="4929E6BC" w:rsidR="00D9759E" w:rsidRPr="00673DFE" w:rsidRDefault="00173893" w:rsidP="00F06D66">
      <w:pPr>
        <w:pStyle w:val="Listenabsatz"/>
        <w:numPr>
          <w:ilvl w:val="0"/>
          <w:numId w:val="21"/>
        </w:numPr>
        <w:rPr>
          <w:b/>
          <w:color w:val="000000" w:themeColor="text1"/>
        </w:rPr>
      </w:pPr>
      <w:r>
        <w:rPr>
          <w:noProof/>
        </w:rPr>
        <w:lastRenderedPageBreak/>
        <mc:AlternateContent>
          <mc:Choice Requires="wps">
            <w:drawing>
              <wp:anchor distT="0" distB="0" distL="114300" distR="114300" simplePos="0" relativeHeight="251709952" behindDoc="0" locked="0" layoutInCell="1" allowOverlap="1" wp14:anchorId="104E0C69" wp14:editId="69BC52BC">
                <wp:simplePos x="0" y="0"/>
                <wp:positionH relativeFrom="column">
                  <wp:posOffset>1504315</wp:posOffset>
                </wp:positionH>
                <wp:positionV relativeFrom="paragraph">
                  <wp:posOffset>6184900</wp:posOffset>
                </wp:positionV>
                <wp:extent cx="2571750" cy="337820"/>
                <wp:effectExtent l="0" t="0" r="0" b="0"/>
                <wp:wrapTopAndBottom/>
                <wp:docPr id="46" name="Textfeld 46"/>
                <wp:cNvGraphicFramePr/>
                <a:graphic xmlns:a="http://schemas.openxmlformats.org/drawingml/2006/main">
                  <a:graphicData uri="http://schemas.microsoft.com/office/word/2010/wordprocessingShape">
                    <wps:wsp>
                      <wps:cNvSpPr txBox="1"/>
                      <wps:spPr>
                        <a:xfrm>
                          <a:off x="0" y="0"/>
                          <a:ext cx="2571750" cy="337820"/>
                        </a:xfrm>
                        <a:prstGeom prst="rect">
                          <a:avLst/>
                        </a:prstGeom>
                        <a:solidFill>
                          <a:prstClr val="white"/>
                        </a:solidFill>
                        <a:ln>
                          <a:noFill/>
                        </a:ln>
                      </wps:spPr>
                      <wps:txbx>
                        <w:txbxContent>
                          <w:p w14:paraId="002F4B43" w14:textId="65BA0D0D" w:rsidR="0069346A" w:rsidRPr="007448B2" w:rsidRDefault="0069346A" w:rsidP="00173893">
                            <w:pPr>
                              <w:pStyle w:val="Beschriftung"/>
                              <w:rPr>
                                <w:rFonts w:eastAsia="Times"/>
                                <w:noProof/>
                                <w:color w:val="000000" w:themeColor="text1"/>
                                <w:sz w:val="20"/>
                              </w:rPr>
                            </w:pPr>
                            <w:bookmarkStart w:id="116" w:name="_Toc490941432"/>
                            <w:r>
                              <w:t xml:space="preserve">Abbildung </w:t>
                            </w:r>
                            <w:fldSimple w:instr=" SEQ Abbildung \* ARABIC ">
                              <w:r>
                                <w:rPr>
                                  <w:noProof/>
                                </w:rPr>
                                <w:t>18</w:t>
                              </w:r>
                            </w:fldSimple>
                            <w:r>
                              <w:t xml:space="preserve"> Steppers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E0C69" id="Textfeld 46" o:spid="_x0000_s1046" type="#_x0000_t202" style="position:absolute;left:0;text-align:left;margin-left:118.45pt;margin-top:487pt;width:202.5pt;height:26.6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" stroked="f">
                <v:textbox style="mso-fit-shape-to-text:t" inset="0,0,0,0">
                  <w:txbxContent>
                    <w:p w14:paraId="002F4B43" w14:textId="65BA0D0D" w:rsidR="0069346A" w:rsidRPr="007448B2" w:rsidRDefault="0069346A" w:rsidP="00173893">
                      <w:pPr>
                        <w:pStyle w:val="Beschriftung"/>
                        <w:rPr>
                          <w:rFonts w:eastAsia="Times"/>
                          <w:noProof/>
                          <w:color w:val="000000" w:themeColor="text1"/>
                          <w:sz w:val="20"/>
                        </w:rPr>
                      </w:pPr>
                      <w:bookmarkStart w:id="117" w:name="_Toc490941432"/>
                      <w:r>
                        <w:t xml:space="preserve">Abbildung </w:t>
                      </w:r>
                      <w:fldSimple w:instr=" SEQ Abbildung \* ARABIC ">
                        <w:r>
                          <w:rPr>
                            <w:noProof/>
                          </w:rPr>
                          <w:t>18</w:t>
                        </w:r>
                      </w:fldSimple>
                      <w:r>
                        <w:t xml:space="preserve"> Steppers</w:t>
                      </w:r>
                      <w:bookmarkEnd w:id="117"/>
                    </w:p>
                  </w:txbxContent>
                </v:textbox>
                <w10:wrap type="topAndBottom"/>
              </v:shape>
            </w:pict>
          </mc:Fallback>
        </mc:AlternateContent>
      </w:r>
      <w:r>
        <w:rPr>
          <w:noProof/>
          <w:color w:val="000000" w:themeColor="text1"/>
        </w:rPr>
        <w:drawing>
          <wp:anchor distT="0" distB="0" distL="114300" distR="114300" simplePos="0" relativeHeight="251707904" behindDoc="0" locked="0" layoutInCell="1" allowOverlap="1" wp14:anchorId="4D0AEADA" wp14:editId="78BEEE07">
            <wp:simplePos x="0" y="0"/>
            <wp:positionH relativeFrom="column">
              <wp:posOffset>1551940</wp:posOffset>
            </wp:positionH>
            <wp:positionV relativeFrom="paragraph">
              <wp:posOffset>1901190</wp:posOffset>
            </wp:positionV>
            <wp:extent cx="2571750" cy="4238625"/>
            <wp:effectExtent l="0" t="0" r="0" b="9525"/>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eppers.PNG"/>
                    <pic:cNvPicPr/>
                  </pic:nvPicPr>
                  <pic:blipFill>
                    <a:blip r:embed="rId51">
                      <a:extLst>
                        <a:ext uri="{28A0092B-C50C-407E-A947-70E740481C1C}">
                          <a14:useLocalDpi xmlns:a14="http://schemas.microsoft.com/office/drawing/2010/main" val="0"/>
                        </a:ext>
                      </a:extLst>
                    </a:blip>
                    <a:stretch>
                      <a:fillRect/>
                    </a:stretch>
                  </pic:blipFill>
                  <pic:spPr>
                    <a:xfrm>
                      <a:off x="0" y="0"/>
                      <a:ext cx="2571750" cy="4238625"/>
                    </a:xfrm>
                    <a:prstGeom prst="rect">
                      <a:avLst/>
                    </a:prstGeom>
                  </pic:spPr>
                </pic:pic>
              </a:graphicData>
            </a:graphic>
          </wp:anchor>
        </w:drawing>
      </w:r>
      <w:r w:rsidR="00F06D66">
        <w:rPr>
          <w:color w:val="000000" w:themeColor="text1"/>
        </w:rPr>
        <w:t xml:space="preserve"> </w:t>
      </w:r>
      <w:r w:rsidR="00673DFE" w:rsidRPr="00673DFE">
        <w:rPr>
          <w:b/>
          <w:color w:val="000000" w:themeColor="text1"/>
        </w:rPr>
        <w:t xml:space="preserve">Steppers: </w:t>
      </w:r>
      <w:r w:rsidR="00673DFE" w:rsidRPr="00673DFE">
        <w:rPr>
          <w:color w:val="000000" w:themeColor="text1"/>
        </w:rPr>
        <w:t>Ein</w:t>
      </w:r>
      <w:r w:rsidR="00673DFE">
        <w:rPr>
          <w:color w:val="000000" w:themeColor="text1"/>
        </w:rPr>
        <w:t xml:space="preserve"> Stepper ist eine Zwei-Segment-Steuerung, die verwendet wird, um Werte zu erhöhen oder zu verringern. Standardmäßig besteht ein Stepper aus einem Plus- und Minus-Symbol. Diese Symbole können ebenfalls durch benutzerdefinierten Bildern ersetzt werden. </w:t>
      </w:r>
      <w:r>
        <w:rPr>
          <w:color w:val="000000" w:themeColor="text1"/>
        </w:rPr>
        <w:t>Es sollte dem Benutzer verstehen</w:t>
      </w:r>
      <w:r w:rsidR="00673DFE">
        <w:rPr>
          <w:color w:val="000000" w:themeColor="text1"/>
        </w:rPr>
        <w:t>, welche Werte sich durch die Nutzun</w:t>
      </w:r>
      <w:r>
        <w:rPr>
          <w:color w:val="000000" w:themeColor="text1"/>
        </w:rPr>
        <w:t>g des Steppers verändern</w:t>
      </w:r>
      <w:r w:rsidR="00673DFE">
        <w:rPr>
          <w:color w:val="000000" w:themeColor="text1"/>
        </w:rPr>
        <w:t>. Das Intervall</w:t>
      </w:r>
      <w:r>
        <w:rPr>
          <w:color w:val="000000" w:themeColor="text1"/>
        </w:rPr>
        <w:t xml:space="preserve"> der</w:t>
      </w:r>
      <w:r w:rsidR="00673DFE">
        <w:rPr>
          <w:color w:val="000000" w:themeColor="text1"/>
        </w:rPr>
        <w:t xml:space="preserve"> Wertänderungen </w:t>
      </w:r>
      <w:r>
        <w:rPr>
          <w:color w:val="000000" w:themeColor="text1"/>
        </w:rPr>
        <w:t xml:space="preserve">sollte </w:t>
      </w:r>
      <w:r w:rsidR="00673DFE">
        <w:rPr>
          <w:color w:val="000000" w:themeColor="text1"/>
        </w:rPr>
        <w:t xml:space="preserve">klein sein, damit der gewünschte Wert schnell erreicht </w:t>
      </w:r>
      <w:r>
        <w:rPr>
          <w:color w:val="000000" w:themeColor="text1"/>
        </w:rPr>
        <w:t>ist, zum Beispiel Anzahl der K</w:t>
      </w:r>
      <w:r w:rsidR="00673DFE">
        <w:rPr>
          <w:color w:val="000000" w:themeColor="text1"/>
        </w:rPr>
        <w:t>o</w:t>
      </w:r>
      <w:r>
        <w:rPr>
          <w:color w:val="000000" w:themeColor="text1"/>
        </w:rPr>
        <w:t>p</w:t>
      </w:r>
      <w:r w:rsidR="00673DFE">
        <w:rPr>
          <w:color w:val="000000" w:themeColor="text1"/>
        </w:rPr>
        <w:t xml:space="preserve">ien auf einem Druckbildschirm. </w:t>
      </w:r>
      <w:r w:rsidR="00C958E0">
        <w:rPr>
          <w:color w:val="000000" w:themeColor="text1"/>
        </w:rPr>
        <w:fldChar w:fldCharType="begin"/>
      </w:r>
      <w:r w:rsidR="00C958E0">
        <w:rPr>
          <w:color w:val="000000" w:themeColor="text1"/>
        </w:rPr>
        <w:instrText>ADDIN CITAVI.PLACEHOLDER cfd9e5d3-86ed-4289-9b36-3713296cd0b9 PFBsYWNlaG9sZGVyPg0KICA8QWRkSW5WZXJzaW9uPjUuNi4wLjI8L0FkZEluVmVyc2lvbj4NCiAgPElkPmNmZDllNWQzLTg2ZWQtNDI4OS05YjM2LTM3MTMyOTZjZDBiOTwvSWQ+DQogIDxFbnRyaWVzPg0KICAgIDxFbnRyeT4NCiAgICAgIDxJZD4yYTllYWMwOC05ZTE1LTQwMGItYjc5MC00MTNjOGYxZWNlNTc8L0lkPg0KICAgICAgPFJlZmVyZW5jZUlkPjk5MDMzNGMyLTA3MjgtNDc3ZC04ZWEwLTllNGU4ODkxM2I2MD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cHBsZSk8L1RleHQ+DQogICAgPC9UZXh0VW5pdD4NCiAgPC9UZXh0VW5pdHM+DQo8L1BsYWNlaG9sZGVyPg==</w:instrText>
      </w:r>
      <w:r w:rsidR="00C958E0">
        <w:rPr>
          <w:color w:val="000000" w:themeColor="text1"/>
        </w:rPr>
        <w:fldChar w:fldCharType="separate"/>
      </w:r>
      <w:bookmarkStart w:id="118" w:name="_CTVP001cfd9e5d386ed42899b363713296cd0b9"/>
      <w:r w:rsidR="00C958E0">
        <w:rPr>
          <w:color w:val="000000" w:themeColor="text1"/>
        </w:rPr>
        <w:t>(Apple)</w:t>
      </w:r>
      <w:bookmarkEnd w:id="118"/>
      <w:r w:rsidR="00C958E0">
        <w:rPr>
          <w:color w:val="000000" w:themeColor="text1"/>
        </w:rPr>
        <w:fldChar w:fldCharType="end"/>
      </w:r>
    </w:p>
    <w:p w14:paraId="68C2F5DA" w14:textId="13BC9D0D" w:rsidR="0020682C" w:rsidRDefault="0020682C" w:rsidP="00673DFE">
      <w:pPr>
        <w:pStyle w:val="Listenabsatz"/>
        <w:rPr>
          <w:color w:val="000000" w:themeColor="text1"/>
        </w:rPr>
      </w:pPr>
    </w:p>
    <w:p w14:paraId="6F5C96AB" w14:textId="723DE839" w:rsidR="00B50263" w:rsidRPr="00497603" w:rsidRDefault="00497603" w:rsidP="00845B65">
      <w:pPr>
        <w:pStyle w:val="Listenabsatz"/>
        <w:numPr>
          <w:ilvl w:val="0"/>
          <w:numId w:val="21"/>
        </w:numPr>
      </w:pPr>
      <w:r w:rsidRPr="00497603">
        <w:rPr>
          <w:b/>
          <w:color w:val="000000" w:themeColor="text1"/>
        </w:rPr>
        <w:t xml:space="preserve">Switches: </w:t>
      </w:r>
      <w:r w:rsidRPr="00497603">
        <w:rPr>
          <w:color w:val="000000" w:themeColor="text1"/>
        </w:rPr>
        <w:t>Ein Schalter kann visuell das Umschalten zwischen zwei Zustän</w:t>
      </w:r>
      <w:r>
        <w:rPr>
          <w:color w:val="000000" w:themeColor="text1"/>
        </w:rPr>
        <w:t>den darstellen.</w:t>
      </w:r>
    </w:p>
    <w:p w14:paraId="64FBA01A" w14:textId="624C3B85" w:rsidR="00497603" w:rsidRDefault="0020682C" w:rsidP="00497603">
      <w:pPr>
        <w:pStyle w:val="Listenabsatz"/>
        <w:rPr>
          <w:b/>
          <w:color w:val="000000" w:themeColor="text1"/>
        </w:rPr>
      </w:pPr>
      <w:r>
        <w:rPr>
          <w:noProof/>
        </w:rPr>
        <w:lastRenderedPageBreak/>
        <mc:AlternateContent>
          <mc:Choice Requires="wps">
            <w:drawing>
              <wp:anchor distT="0" distB="0" distL="114300" distR="114300" simplePos="0" relativeHeight="251713024" behindDoc="0" locked="0" layoutInCell="1" allowOverlap="1" wp14:anchorId="775CC9A4" wp14:editId="4FBE8CC9">
                <wp:simplePos x="0" y="0"/>
                <wp:positionH relativeFrom="column">
                  <wp:posOffset>1622425</wp:posOffset>
                </wp:positionH>
                <wp:positionV relativeFrom="paragraph">
                  <wp:posOffset>2290445</wp:posOffset>
                </wp:positionV>
                <wp:extent cx="2495550" cy="337820"/>
                <wp:effectExtent l="0" t="0" r="0" b="0"/>
                <wp:wrapTopAndBottom/>
                <wp:docPr id="48" name="Textfeld 48"/>
                <wp:cNvGraphicFramePr/>
                <a:graphic xmlns:a="http://schemas.openxmlformats.org/drawingml/2006/main">
                  <a:graphicData uri="http://schemas.microsoft.com/office/word/2010/wordprocessingShape">
                    <wps:wsp>
                      <wps:cNvSpPr txBox="1"/>
                      <wps:spPr>
                        <a:xfrm>
                          <a:off x="0" y="0"/>
                          <a:ext cx="2495550" cy="337820"/>
                        </a:xfrm>
                        <a:prstGeom prst="rect">
                          <a:avLst/>
                        </a:prstGeom>
                        <a:solidFill>
                          <a:prstClr val="white"/>
                        </a:solidFill>
                        <a:ln>
                          <a:noFill/>
                        </a:ln>
                      </wps:spPr>
                      <wps:txbx>
                        <w:txbxContent>
                          <w:p w14:paraId="2C852982" w14:textId="6C5A80C2" w:rsidR="0069346A" w:rsidRPr="009714D6" w:rsidRDefault="0069346A" w:rsidP="0020682C">
                            <w:pPr>
                              <w:pStyle w:val="Beschriftung"/>
                              <w:rPr>
                                <w:rFonts w:eastAsia="Times"/>
                                <w:noProof/>
                                <w:color w:val="000000" w:themeColor="text1"/>
                                <w:sz w:val="20"/>
                              </w:rPr>
                            </w:pPr>
                            <w:bookmarkStart w:id="119" w:name="_Toc490941433"/>
                            <w:r>
                              <w:t xml:space="preserve">Abbildung </w:t>
                            </w:r>
                            <w:fldSimple w:instr=" SEQ Abbildung \* ARABIC ">
                              <w:r>
                                <w:rPr>
                                  <w:noProof/>
                                </w:rPr>
                                <w:t>19</w:t>
                              </w:r>
                            </w:fldSimple>
                            <w:r>
                              <w:t xml:space="preserve"> Beispiel Switches</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CC9A4" id="Textfeld 48" o:spid="_x0000_s1047" type="#_x0000_t202" style="position:absolute;left:0;text-align:left;margin-left:127.75pt;margin-top:180.35pt;width:196.5pt;height:26.6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" stroked="f">
                <v:textbox style="mso-fit-shape-to-text:t" inset="0,0,0,0">
                  <w:txbxContent>
                    <w:p w14:paraId="2C852982" w14:textId="6C5A80C2" w:rsidR="0069346A" w:rsidRPr="009714D6" w:rsidRDefault="0069346A" w:rsidP="0020682C">
                      <w:pPr>
                        <w:pStyle w:val="Beschriftung"/>
                        <w:rPr>
                          <w:rFonts w:eastAsia="Times"/>
                          <w:noProof/>
                          <w:color w:val="000000" w:themeColor="text1"/>
                          <w:sz w:val="20"/>
                        </w:rPr>
                      </w:pPr>
                      <w:bookmarkStart w:id="120" w:name="_Toc490941433"/>
                      <w:r>
                        <w:t xml:space="preserve">Abbildung </w:t>
                      </w:r>
                      <w:fldSimple w:instr=" SEQ Abbildung \* ARABIC ">
                        <w:r>
                          <w:rPr>
                            <w:noProof/>
                          </w:rPr>
                          <w:t>19</w:t>
                        </w:r>
                      </w:fldSimple>
                      <w:r>
                        <w:t xml:space="preserve"> Beispiel Switches</w:t>
                      </w:r>
                      <w:bookmarkEnd w:id="120"/>
                    </w:p>
                  </w:txbxContent>
                </v:textbox>
                <w10:wrap type="topAndBottom"/>
              </v:shape>
            </w:pict>
          </mc:Fallback>
        </mc:AlternateContent>
      </w:r>
      <w:r>
        <w:rPr>
          <w:b/>
          <w:noProof/>
          <w:color w:val="000000" w:themeColor="text1"/>
        </w:rPr>
        <w:drawing>
          <wp:anchor distT="0" distB="0" distL="114300" distR="114300" simplePos="0" relativeHeight="251710976" behindDoc="0" locked="0" layoutInCell="1" allowOverlap="1" wp14:anchorId="3316B281" wp14:editId="5C2BD9CD">
            <wp:simplePos x="0" y="0"/>
            <wp:positionH relativeFrom="column">
              <wp:posOffset>1622425</wp:posOffset>
            </wp:positionH>
            <wp:positionV relativeFrom="paragraph">
              <wp:posOffset>0</wp:posOffset>
            </wp:positionV>
            <wp:extent cx="2495550" cy="2209800"/>
            <wp:effectExtent l="0" t="0" r="0" b="0"/>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witches.PNG"/>
                    <pic:cNvPicPr/>
                  </pic:nvPicPr>
                  <pic:blipFill>
                    <a:blip r:embed="rId52">
                      <a:extLst>
                        <a:ext uri="{28A0092B-C50C-407E-A947-70E740481C1C}">
                          <a14:useLocalDpi xmlns:a14="http://schemas.microsoft.com/office/drawing/2010/main" val="0"/>
                        </a:ext>
                      </a:extLst>
                    </a:blip>
                    <a:stretch>
                      <a:fillRect/>
                    </a:stretch>
                  </pic:blipFill>
                  <pic:spPr>
                    <a:xfrm>
                      <a:off x="0" y="0"/>
                      <a:ext cx="2495550" cy="2209800"/>
                    </a:xfrm>
                    <a:prstGeom prst="rect">
                      <a:avLst/>
                    </a:prstGeom>
                  </pic:spPr>
                </pic:pic>
              </a:graphicData>
            </a:graphic>
          </wp:anchor>
        </w:drawing>
      </w:r>
    </w:p>
    <w:p w14:paraId="36DF5EB9" w14:textId="1FF84E90" w:rsidR="00497603" w:rsidRDefault="00497603" w:rsidP="00497603">
      <w:pPr>
        <w:pStyle w:val="Listenabsatz"/>
        <w:rPr>
          <w:color w:val="000000" w:themeColor="text1"/>
        </w:rPr>
      </w:pPr>
      <w:r w:rsidRPr="00497603">
        <w:rPr>
          <w:color w:val="000000" w:themeColor="text1"/>
        </w:rPr>
        <w:t xml:space="preserve">Das </w:t>
      </w:r>
      <w:r>
        <w:rPr>
          <w:color w:val="000000" w:themeColor="text1"/>
        </w:rPr>
        <w:t xml:space="preserve">Aussehen eines Schalters kann auf das Design der App angepasst werden. </w:t>
      </w:r>
      <w:r w:rsidR="0020682C">
        <w:rPr>
          <w:color w:val="000000" w:themeColor="text1"/>
        </w:rPr>
        <w:t xml:space="preserve">Zusätzlich können </w:t>
      </w:r>
      <w:r>
        <w:rPr>
          <w:color w:val="000000" w:themeColor="text1"/>
        </w:rPr>
        <w:t xml:space="preserve">Farben die </w:t>
      </w:r>
      <w:r w:rsidR="0020682C">
        <w:rPr>
          <w:color w:val="000000" w:themeColor="text1"/>
        </w:rPr>
        <w:t>zwei Zustände stärker unterstreichen</w:t>
      </w:r>
      <w:r>
        <w:rPr>
          <w:color w:val="000000" w:themeColor="text1"/>
        </w:rPr>
        <w:t xml:space="preserve">. Ebenfalls können benutzerdefinierte Bilder verwendet werden. Schalter eignen sich besonders in Tabellenzeilen, um zum Beispiel eine Liste von Einstellungen </w:t>
      </w:r>
      <w:r w:rsidR="0020682C">
        <w:rPr>
          <w:color w:val="000000" w:themeColor="text1"/>
        </w:rPr>
        <w:t>mit Hilfe von Zustä</w:t>
      </w:r>
      <w:r>
        <w:rPr>
          <w:color w:val="000000" w:themeColor="text1"/>
        </w:rPr>
        <w:t>nd</w:t>
      </w:r>
      <w:r w:rsidR="0020682C">
        <w:rPr>
          <w:color w:val="000000" w:themeColor="text1"/>
        </w:rPr>
        <w:t>en</w:t>
      </w:r>
      <w:r>
        <w:rPr>
          <w:color w:val="000000" w:themeColor="text1"/>
        </w:rPr>
        <w:t xml:space="preserve"> </w:t>
      </w:r>
      <w:r w:rsidR="0020682C">
        <w:rPr>
          <w:color w:val="000000" w:themeColor="text1"/>
        </w:rPr>
        <w:t>zu verändern</w:t>
      </w:r>
      <w:r>
        <w:rPr>
          <w:color w:val="000000" w:themeColor="text1"/>
        </w:rPr>
        <w:t>. Das Hinzufügen</w:t>
      </w:r>
      <w:r w:rsidR="00216FE1">
        <w:rPr>
          <w:color w:val="000000" w:themeColor="text1"/>
        </w:rPr>
        <w:t xml:space="preserve"> </w:t>
      </w:r>
      <w:r w:rsidR="0020682C">
        <w:rPr>
          <w:color w:val="000000" w:themeColor="text1"/>
        </w:rPr>
        <w:t>von Labels an</w:t>
      </w:r>
      <w:r>
        <w:rPr>
          <w:color w:val="000000" w:themeColor="text1"/>
        </w:rPr>
        <w:t xml:space="preserve"> Schalter</w:t>
      </w:r>
      <w:r w:rsidR="0020682C">
        <w:rPr>
          <w:color w:val="000000" w:themeColor="text1"/>
        </w:rPr>
        <w:t>n</w:t>
      </w:r>
      <w:r w:rsidR="00216FE1">
        <w:rPr>
          <w:color w:val="000000" w:themeColor="text1"/>
        </w:rPr>
        <w:t xml:space="preserve"> </w:t>
      </w:r>
      <w:r w:rsidR="0020682C">
        <w:rPr>
          <w:color w:val="000000" w:themeColor="text1"/>
        </w:rPr>
        <w:t xml:space="preserve">ist </w:t>
      </w:r>
      <w:r w:rsidR="00216FE1">
        <w:rPr>
          <w:color w:val="000000" w:themeColor="text1"/>
        </w:rPr>
        <w:t>redundant, da ein Schalter nur</w:t>
      </w:r>
      <w:r w:rsidR="0020682C">
        <w:rPr>
          <w:color w:val="000000" w:themeColor="text1"/>
        </w:rPr>
        <w:t xml:space="preserve"> zwei Zustände annehmen kann. Es</w:t>
      </w:r>
      <w:r w:rsidR="00216FE1">
        <w:rPr>
          <w:color w:val="000000" w:themeColor="text1"/>
        </w:rPr>
        <w:t xml:space="preserve"> muss beachtet werden, dass die Verwendung von </w:t>
      </w:r>
      <w:proofErr w:type="spellStart"/>
      <w:r w:rsidR="00216FE1">
        <w:rPr>
          <w:color w:val="000000" w:themeColor="text1"/>
        </w:rPr>
        <w:t>Swichtes</w:t>
      </w:r>
      <w:proofErr w:type="spellEnd"/>
      <w:r w:rsidR="00216FE1">
        <w:rPr>
          <w:color w:val="000000" w:themeColor="text1"/>
        </w:rPr>
        <w:t xml:space="preserve"> die zugehörigen Schnittstellenelemente verwalten können,</w:t>
      </w:r>
      <w:r w:rsidR="0020682C">
        <w:rPr>
          <w:color w:val="000000" w:themeColor="text1"/>
        </w:rPr>
        <w:t xml:space="preserve"> </w:t>
      </w:r>
      <w:proofErr w:type="gramStart"/>
      <w:r w:rsidR="0020682C">
        <w:rPr>
          <w:color w:val="000000" w:themeColor="text1"/>
        </w:rPr>
        <w:t xml:space="preserve">da </w:t>
      </w:r>
      <w:r w:rsidR="00216FE1">
        <w:rPr>
          <w:color w:val="000000" w:themeColor="text1"/>
        </w:rPr>
        <w:t xml:space="preserve"> zum</w:t>
      </w:r>
      <w:proofErr w:type="gramEnd"/>
      <w:r w:rsidR="00216FE1">
        <w:rPr>
          <w:color w:val="000000" w:themeColor="text1"/>
        </w:rPr>
        <w:t xml:space="preserve"> Beispiel</w:t>
      </w:r>
      <w:r w:rsidR="0020682C">
        <w:rPr>
          <w:color w:val="000000" w:themeColor="text1"/>
        </w:rPr>
        <w:t xml:space="preserve"> bei einer Deaktivierung des Flugzeugmodus</w:t>
      </w:r>
      <w:r w:rsidR="00216FE1">
        <w:rPr>
          <w:color w:val="000000" w:themeColor="text1"/>
        </w:rPr>
        <w:t xml:space="preserve"> automisch auch</w:t>
      </w:r>
      <w:r w:rsidR="0020682C">
        <w:rPr>
          <w:color w:val="000000" w:themeColor="text1"/>
        </w:rPr>
        <w:t xml:space="preserve"> das Wifi auch ausgeschaltet wird. </w:t>
      </w:r>
    </w:p>
    <w:p w14:paraId="29EF06DB" w14:textId="7C38192D" w:rsidR="00335DCA" w:rsidRDefault="00AC16FD" w:rsidP="00234D2F">
      <w:pPr>
        <w:pStyle w:val="Listenabsatz"/>
        <w:numPr>
          <w:ilvl w:val="0"/>
          <w:numId w:val="21"/>
        </w:numPr>
      </w:pPr>
      <w:r w:rsidRPr="00AC16FD">
        <w:rPr>
          <w:b/>
        </w:rPr>
        <w:t xml:space="preserve">Text Fields: </w:t>
      </w:r>
      <w:r w:rsidRPr="00AC16FD">
        <w:t xml:space="preserve">Ein </w:t>
      </w:r>
      <w:r>
        <w:t>Textfeld ist ein einzei</w:t>
      </w:r>
      <w:r w:rsidR="00616931">
        <w:t>liges Feld mit einer festgelegten Höhe und oftmals mit abgerundeten Ecken. Sobald der Benutzer auf</w:t>
      </w:r>
      <w:r w:rsidR="003961F9">
        <w:t xml:space="preserve"> das</w:t>
      </w:r>
      <w:r w:rsidR="00616931">
        <w:t xml:space="preserve"> Textfeld tippt, kommt </w:t>
      </w:r>
      <w:r w:rsidR="003961F9">
        <w:t>eine Tastatur zum Vorschein. Der</w:t>
      </w:r>
      <w:r w:rsidR="00616931">
        <w:t xml:space="preserve"> entsprechende Tast</w:t>
      </w:r>
      <w:r w:rsidR="003961F9">
        <w:t>aturtyp sollte</w:t>
      </w:r>
      <w:r w:rsidR="00616931">
        <w:t xml:space="preserve"> auf die jeweilige Art der Eingabe angepasst werden.</w:t>
      </w:r>
      <w:r w:rsidR="003961F9">
        <w:t xml:space="preserve"> </w:t>
      </w:r>
      <w:r w:rsidR="00616931">
        <w:t xml:space="preserve">In dem Textfeld sollten kleine Menge an Informationen angefordert werden, zum Beispiel Email-Adresse. Hinweise am Textfeld können helfen, </w:t>
      </w:r>
      <w:r w:rsidR="003961F9">
        <w:t xml:space="preserve">den Benutzer </w:t>
      </w:r>
      <w:r w:rsidR="00616931">
        <w:t>den Zweck besser zu vermitteln.</w:t>
      </w:r>
      <w:r w:rsidR="00234D2F">
        <w:t xml:space="preserve"> </w:t>
      </w:r>
      <w:r w:rsidR="00335DCA" w:rsidRPr="00335DCA">
        <w:t>Butt</w:t>
      </w:r>
      <w:r w:rsidR="00335DCA">
        <w:t>on und Bilder können die Klarheit und</w:t>
      </w:r>
      <w:r w:rsidR="00234D2F">
        <w:t xml:space="preserve"> Funktionalität des Textfeldes </w:t>
      </w:r>
      <w:r w:rsidR="00335DCA">
        <w:t>unterstützten. Gen</w:t>
      </w:r>
      <w:r w:rsidR="00234D2F">
        <w:t>e</w:t>
      </w:r>
      <w:r w:rsidR="00335DCA">
        <w:t>rell können Stichwörter am linke Ende eines Textfeldes den Zwec</w:t>
      </w:r>
      <w:r w:rsidR="00365D5B">
        <w:t>k eines Feldes besser erklären. Es kann ggf. eine Löschtaste am rechten Ende eines Textfeldes angezeigt werden, so dass vorhande</w:t>
      </w:r>
      <w:r w:rsidR="00234D2F">
        <w:t>n</w:t>
      </w:r>
      <w:r w:rsidR="00365D5B">
        <w:t>e Elemente schnell und einfach erneut bearbeitet werden können.</w:t>
      </w:r>
    </w:p>
    <w:p w14:paraId="70C2052E" w14:textId="762629A8" w:rsidR="00365D5B" w:rsidRPr="00335DCA" w:rsidRDefault="00234D2F" w:rsidP="00616931">
      <w:pPr>
        <w:pStyle w:val="Listenabsatz"/>
      </w:pPr>
      <w:r>
        <w:rPr>
          <w:noProof/>
        </w:rPr>
        <w:lastRenderedPageBreak/>
        <mc:AlternateContent>
          <mc:Choice Requires="wps">
            <w:drawing>
              <wp:anchor distT="0" distB="0" distL="114300" distR="114300" simplePos="0" relativeHeight="251716096" behindDoc="0" locked="0" layoutInCell="1" allowOverlap="1" wp14:anchorId="415C0A86" wp14:editId="194F8510">
                <wp:simplePos x="0" y="0"/>
                <wp:positionH relativeFrom="column">
                  <wp:posOffset>1456690</wp:posOffset>
                </wp:positionH>
                <wp:positionV relativeFrom="paragraph">
                  <wp:posOffset>4406900</wp:posOffset>
                </wp:positionV>
                <wp:extent cx="2476500" cy="337820"/>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2476500" cy="337820"/>
                        </a:xfrm>
                        <a:prstGeom prst="rect">
                          <a:avLst/>
                        </a:prstGeom>
                        <a:solidFill>
                          <a:prstClr val="white"/>
                        </a:solidFill>
                        <a:ln>
                          <a:noFill/>
                        </a:ln>
                      </wps:spPr>
                      <wps:txbx>
                        <w:txbxContent>
                          <w:p w14:paraId="21CE969B" w14:textId="1BE9019C" w:rsidR="0069346A" w:rsidRPr="000D044A" w:rsidRDefault="0069346A" w:rsidP="00234D2F">
                            <w:pPr>
                              <w:pStyle w:val="Beschriftung"/>
                              <w:rPr>
                                <w:rFonts w:eastAsia="Times"/>
                                <w:noProof/>
                                <w:sz w:val="20"/>
                              </w:rPr>
                            </w:pPr>
                            <w:bookmarkStart w:id="121" w:name="_Toc490941434"/>
                            <w:r>
                              <w:t xml:space="preserve">Abbildung </w:t>
                            </w:r>
                            <w:fldSimple w:instr=" SEQ Abbildung \* ARABIC ">
                              <w:r>
                                <w:rPr>
                                  <w:noProof/>
                                </w:rPr>
                                <w:t>20</w:t>
                              </w:r>
                            </w:fldSimple>
                            <w:r>
                              <w:t xml:space="preserve"> Text Fields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C0A86" id="Textfeld 50" o:spid="_x0000_s1048" type="#_x0000_t202" style="position:absolute;left:0;text-align:left;margin-left:114.7pt;margin-top:347pt;width:195pt;height:26.6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" stroked="f">
                <v:textbox style="mso-fit-shape-to-text:t" inset="0,0,0,0">
                  <w:txbxContent>
                    <w:p w14:paraId="21CE969B" w14:textId="1BE9019C" w:rsidR="0069346A" w:rsidRPr="000D044A" w:rsidRDefault="0069346A" w:rsidP="00234D2F">
                      <w:pPr>
                        <w:pStyle w:val="Beschriftung"/>
                        <w:rPr>
                          <w:rFonts w:eastAsia="Times"/>
                          <w:noProof/>
                          <w:sz w:val="20"/>
                        </w:rPr>
                      </w:pPr>
                      <w:bookmarkStart w:id="122" w:name="_Toc490941434"/>
                      <w:r>
                        <w:t xml:space="preserve">Abbildung </w:t>
                      </w:r>
                      <w:fldSimple w:instr=" SEQ Abbildung \* ARABIC ">
                        <w:r>
                          <w:rPr>
                            <w:noProof/>
                          </w:rPr>
                          <w:t>20</w:t>
                        </w:r>
                      </w:fldSimple>
                      <w:r>
                        <w:t xml:space="preserve"> Text Fields</w:t>
                      </w:r>
                      <w:bookmarkEnd w:id="122"/>
                    </w:p>
                  </w:txbxContent>
                </v:textbox>
                <w10:wrap type="topAndBottom"/>
              </v:shape>
            </w:pict>
          </mc:Fallback>
        </mc:AlternateContent>
      </w:r>
      <w:r>
        <w:rPr>
          <w:noProof/>
        </w:rPr>
        <w:drawing>
          <wp:anchor distT="0" distB="0" distL="114300" distR="114300" simplePos="0" relativeHeight="251714048" behindDoc="0" locked="0" layoutInCell="1" allowOverlap="1" wp14:anchorId="69F54D1A" wp14:editId="1AB06665">
            <wp:simplePos x="0" y="0"/>
            <wp:positionH relativeFrom="column">
              <wp:posOffset>1516380</wp:posOffset>
            </wp:positionH>
            <wp:positionV relativeFrom="paragraph">
              <wp:posOffset>0</wp:posOffset>
            </wp:positionV>
            <wp:extent cx="2476500" cy="4219575"/>
            <wp:effectExtent l="0" t="0" r="0" b="9525"/>
            <wp:wrapTopAndBottom/>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xt Fields.PNG"/>
                    <pic:cNvPicPr/>
                  </pic:nvPicPr>
                  <pic:blipFill>
                    <a:blip r:embed="rId53">
                      <a:extLst>
                        <a:ext uri="{28A0092B-C50C-407E-A947-70E740481C1C}">
                          <a14:useLocalDpi xmlns:a14="http://schemas.microsoft.com/office/drawing/2010/main" val="0"/>
                        </a:ext>
                      </a:extLst>
                    </a:blip>
                    <a:stretch>
                      <a:fillRect/>
                    </a:stretch>
                  </pic:blipFill>
                  <pic:spPr>
                    <a:xfrm>
                      <a:off x="0" y="0"/>
                      <a:ext cx="2476500" cy="4219575"/>
                    </a:xfrm>
                    <a:prstGeom prst="rect">
                      <a:avLst/>
                    </a:prstGeom>
                  </pic:spPr>
                </pic:pic>
              </a:graphicData>
            </a:graphic>
          </wp:anchor>
        </w:drawing>
      </w:r>
    </w:p>
    <w:p w14:paraId="2C825C4A" w14:textId="222EBD70" w:rsidR="00616931" w:rsidRPr="00AC16FD" w:rsidRDefault="00616931" w:rsidP="00616931">
      <w:pPr>
        <w:pStyle w:val="Listenabsatz"/>
      </w:pPr>
    </w:p>
    <w:p w14:paraId="43339165" w14:textId="77777777" w:rsidR="00E93DA6" w:rsidRPr="00E93DA6" w:rsidRDefault="00E93DA6" w:rsidP="00042295">
      <w:pPr>
        <w:pStyle w:val="berschrift2"/>
      </w:pPr>
      <w:bookmarkStart w:id="123" w:name="_Toc490142091"/>
      <w:bookmarkStart w:id="124" w:name="_Toc490941516"/>
      <w:r>
        <w:t>SWOT-Analyse</w:t>
      </w:r>
      <w:bookmarkEnd w:id="123"/>
      <w:bookmarkEnd w:id="124"/>
    </w:p>
    <w:p w14:paraId="2C5D9CB8" w14:textId="77777777" w:rsidR="00E93DA6" w:rsidRDefault="00E93DA6" w:rsidP="00E93DA6">
      <w:r>
        <w:t>...</w:t>
      </w:r>
    </w:p>
    <w:p w14:paraId="1E520E32" w14:textId="77777777" w:rsidR="00E93DA6" w:rsidRDefault="00E93DA6" w:rsidP="00E93DA6">
      <w:pPr>
        <w:rPr>
          <w:rFonts w:asciiTheme="majorHAnsi" w:eastAsiaTheme="majorEastAsia" w:hAnsiTheme="majorHAnsi" w:cstheme="majorBidi"/>
          <w:b/>
          <w:bCs/>
          <w:color w:val="365F91" w:themeColor="accent1" w:themeShade="BF"/>
          <w:sz w:val="48"/>
          <w:szCs w:val="28"/>
        </w:rPr>
      </w:pPr>
      <w:bookmarkStart w:id="125" w:name="_Toc490142092"/>
      <w:r>
        <w:br w:type="page"/>
      </w:r>
    </w:p>
    <w:p w14:paraId="4CF7555A" w14:textId="77777777" w:rsidR="00E93DA6" w:rsidRDefault="00E93DA6" w:rsidP="00E93DA6">
      <w:pPr>
        <w:pStyle w:val="berschrift1"/>
        <w:keepLines/>
        <w:pageBreakBefore w:val="0"/>
        <w:spacing w:before="480" w:after="0" w:line="276" w:lineRule="auto"/>
      </w:pPr>
      <w:bookmarkStart w:id="126" w:name="_Toc490941517"/>
      <w:r>
        <w:lastRenderedPageBreak/>
        <w:t>Zusammenfassung &amp; Fazit</w:t>
      </w:r>
      <w:bookmarkEnd w:id="125"/>
      <w:bookmarkEnd w:id="126"/>
    </w:p>
    <w:p w14:paraId="47923895" w14:textId="77777777" w:rsidR="00E93DA6" w:rsidRDefault="00E93DA6" w:rsidP="00E93DA6">
      <w:r>
        <w:t>...</w:t>
      </w:r>
    </w:p>
    <w:p w14:paraId="4F9192A1" w14:textId="77777777" w:rsidR="00E93DA6" w:rsidRDefault="00E93DA6" w:rsidP="00E93DA6">
      <w:pPr>
        <w:rPr>
          <w:rFonts w:asciiTheme="majorHAnsi" w:eastAsiaTheme="majorEastAsia" w:hAnsiTheme="majorHAnsi" w:cstheme="majorBidi"/>
          <w:b/>
          <w:bCs/>
          <w:color w:val="365F91" w:themeColor="accent1" w:themeShade="BF"/>
          <w:sz w:val="48"/>
          <w:szCs w:val="28"/>
        </w:rPr>
      </w:pPr>
      <w:bookmarkStart w:id="127" w:name="_Toc490142093"/>
      <w:r>
        <w:br w:type="page"/>
      </w:r>
    </w:p>
    <w:p w14:paraId="1EB316E9" w14:textId="77777777" w:rsidR="00E93DA6" w:rsidRDefault="00E93DA6" w:rsidP="00E93DA6">
      <w:pPr>
        <w:pStyle w:val="berschrift1"/>
        <w:keepLines/>
        <w:pageBreakBefore w:val="0"/>
        <w:spacing w:before="480" w:after="0" w:line="276" w:lineRule="auto"/>
      </w:pPr>
      <w:bookmarkStart w:id="128" w:name="_Toc490941518"/>
      <w:r>
        <w:lastRenderedPageBreak/>
        <w:t>Ausblick</w:t>
      </w:r>
      <w:bookmarkEnd w:id="127"/>
      <w:bookmarkEnd w:id="128"/>
    </w:p>
    <w:p w14:paraId="5782BC1D" w14:textId="77777777" w:rsidR="00E93DA6" w:rsidRPr="00C478E3" w:rsidRDefault="00E93DA6" w:rsidP="00E93DA6">
      <w:r>
        <w:t>...</w:t>
      </w:r>
    </w:p>
    <w:p w14:paraId="4D778BB6" w14:textId="77777777" w:rsidR="00E93DA6" w:rsidRDefault="00E93DA6" w:rsidP="00C027D1">
      <w:pPr>
        <w:sectPr w:rsidR="00E93DA6" w:rsidSect="008B63CD">
          <w:headerReference w:type="default" r:id="rId54"/>
          <w:pgSz w:w="11906" w:h="16838"/>
          <w:pgMar w:top="1134" w:right="1418" w:bottom="1134" w:left="2268" w:header="709" w:footer="709" w:gutter="0"/>
          <w:pgNumType w:start="1"/>
          <w:cols w:space="708"/>
        </w:sectPr>
      </w:pPr>
    </w:p>
    <w:bookmarkEnd w:id="11" w:displacedByCustomXml="next"/>
    <w:bookmarkEnd w:id="10" w:displacedByCustomXml="next"/>
    <w:bookmarkEnd w:id="9" w:displacedByCustomXml="next"/>
    <w:bookmarkEnd w:id="8" w:displacedByCustomXml="next"/>
    <w:bookmarkEnd w:id="7" w:displacedByCustomXml="next"/>
    <w:bookmarkEnd w:id="6" w:displacedByCustomXml="next"/>
    <w:bookmarkEnd w:id="5" w:displacedByCustomXml="next"/>
    <w:bookmarkEnd w:id="4" w:displacedByCustomXml="next"/>
    <w:bookmarkStart w:id="129" w:name="_Toc490941519" w:displacedByCustomXml="next"/>
    <w:sdt>
      <w:sdtPr>
        <w:rPr>
          <w:b w:val="0"/>
          <w:kern w:val="0"/>
          <w:sz w:val="20"/>
        </w:rPr>
        <w:id w:val="1527137863"/>
        <w:docPartObj>
          <w:docPartGallery w:val="Bibliographies"/>
          <w:docPartUnique/>
        </w:docPartObj>
      </w:sdtPr>
      <w:sdtContent>
        <w:p w14:paraId="7E37A386" w14:textId="77777777" w:rsidR="00F139F6" w:rsidRDefault="00F139F6" w:rsidP="00042295">
          <w:pPr>
            <w:pStyle w:val="berschrift1"/>
            <w:numPr>
              <w:ilvl w:val="0"/>
              <w:numId w:val="0"/>
            </w:numPr>
          </w:pPr>
          <w:r>
            <w:t>Literaturverzeichnis</w:t>
          </w:r>
          <w:bookmarkEnd w:id="129"/>
        </w:p>
        <w:sdt>
          <w:sdtPr>
            <w:id w:val="111145805"/>
            <w:bibliography/>
          </w:sdtPr>
          <w:sdtContent>
            <w:p w14:paraId="2DA39099" w14:textId="64507C7A" w:rsidR="00B97F58" w:rsidRDefault="00F139F6" w:rsidP="00B97F58">
              <w:pPr>
                <w:pStyle w:val="CitaviBibliographyEntry"/>
              </w:pPr>
              <w:r>
                <w:fldChar w:fldCharType="begin"/>
              </w:r>
              <w:r>
                <w:instrText>BIBLIOGRAPHY</w:instrText>
              </w:r>
              <w:r>
                <w:fldChar w:fldCharType="separate"/>
              </w:r>
              <w:r>
                <w:rPr>
                  <w:noProof/>
                </w:rPr>
                <w:t>I</w:t>
              </w:r>
              <w:r w:rsidR="00B97F58" w:rsidRPr="00B97F58">
                <w:t xml:space="preserve"> </w:t>
              </w:r>
              <w:r w:rsidR="00B97F58">
                <w:t>Aichele C, Schönberger M (Hrsg) (2014) App4U; Mehrwerte durch Apps im B2B und B2C. Springer Vieweg, Wiesbaden</w:t>
              </w:r>
            </w:p>
            <w:p w14:paraId="76EF0FA0" w14:textId="77777777" w:rsidR="00B97F58" w:rsidRDefault="00B97F58" w:rsidP="00B97F58">
              <w:pPr>
                <w:pStyle w:val="CitaviBibliographyEntry"/>
              </w:pPr>
              <w:r>
                <w:t>Barry W. Boehm*, Terence E. Gray, and Thomas Seewaldt PROTOTYPING VS. SPECIFYING: A MULTI-PROJECT EXPERIMENT</w:t>
              </w:r>
            </w:p>
            <w:p w14:paraId="4C37695B" w14:textId="77777777" w:rsidR="00B97F58" w:rsidRDefault="00B97F58" w:rsidP="00B97F58">
              <w:pPr>
                <w:pStyle w:val="CitaviBibliographyEntry"/>
              </w:pPr>
              <w:r>
                <w:t>eBusiness-Lotse (2015) Von der Idee zur eigenen App; Ein praxisorientierter Leitfaden für Unternehmer mit Checkliste. http://ikt-forum.de/sites/default/files/Online-Version_Von_der_Idee_zur_eigenen_App.pdf</w:t>
              </w:r>
            </w:p>
            <w:p w14:paraId="04D1A832" w14:textId="77777777" w:rsidR="00B97F58" w:rsidRDefault="00B97F58" w:rsidP="00B97F58">
              <w:pPr>
                <w:pStyle w:val="CitaviBibliographyEntry"/>
              </w:pPr>
              <w:r>
                <w:t>G. Pomberger, W. Pree, A. Stritzinger Methoden und Werkzeuge für das Prototyping und ihre Integration</w:t>
              </w:r>
            </w:p>
            <w:p w14:paraId="7A2E3B5C" w14:textId="77777777" w:rsidR="00B97F58" w:rsidRDefault="00B97F58" w:rsidP="00B97F58">
              <w:pPr>
                <w:pStyle w:val="CitaviBibliographyEntry"/>
              </w:pPr>
              <w:r>
                <w:t>GEDA GEDA 2012 Studie; Gesundheit in Deitschland aktuell 2012. http://www.rki.de/DE/Content/Gesundheitsmonitoring/Gesundheitsberichterstattung/GBEDownloadsF/Geda2012/Sportliche_Aktivitaet.pdf?__blob=publicationFile</w:t>
              </w:r>
            </w:p>
            <w:p w14:paraId="5AA83746" w14:textId="77777777" w:rsidR="00B97F58" w:rsidRDefault="00B97F58" w:rsidP="00B97F58">
              <w:pPr>
                <w:pStyle w:val="CitaviBibliographyEntry"/>
              </w:pPr>
              <w:r>
                <w:t>GEDA GEDA 2012 Studie; Gesundheit in Deitschland aktuell 2012. http://www.gbe-bund.de/pdf/GEDA_2012_gesundh_einschraenkungen.pdf</w:t>
              </w:r>
            </w:p>
            <w:p w14:paraId="025D6634" w14:textId="77777777" w:rsidR="00B97F58" w:rsidRDefault="00B97F58" w:rsidP="00B97F58">
              <w:pPr>
                <w:pStyle w:val="CitaviBibliographyEntry"/>
              </w:pPr>
              <w:r>
                <w:t>Pahmeier I (2008) Sportliche Aktivität aus der Lebenslaufperspektive. Zeitschrift fur Gerontologie und Geriatrie 41:168–176. doi:10.1007/s00391-008-0543-x</w:t>
              </w:r>
            </w:p>
            <w:p w14:paraId="54269056" w14:textId="77777777" w:rsidR="00B97F58" w:rsidRDefault="00B97F58" w:rsidP="00B97F58">
              <w:pPr>
                <w:pStyle w:val="CitaviBibliographyEntry"/>
              </w:pPr>
              <w:r>
                <w:t>Prof. Dr. Ingo Froböse, Dr. Birgit Wallmann-Sperlich Der DKV Report „Wie gesund lebt Deutschland?“ 2016. file:///C:/Users/Kimngan/Downloads/20160808-DKV-Report-2016-Studienbericht.pdf</w:t>
              </w:r>
            </w:p>
            <w:p w14:paraId="667C1CF7" w14:textId="77777777" w:rsidR="00B97F58" w:rsidRDefault="00B97F58" w:rsidP="00B97F58">
              <w:pPr>
                <w:pStyle w:val="CitaviBibliographyEntry"/>
              </w:pPr>
              <w:r>
                <w:t>Robert Koch Institut Statisches Bundesamt Körperliche Aktivität. https://campus.uni-muenster.de/fileadmin/einrichtung/epi/download/vorlesungen/Literatur/Gesundheitsberichterstattung_Koerperliche_Aktivitaet.pdf</w:t>
              </w:r>
            </w:p>
            <w:p w14:paraId="42702BE3" w14:textId="77777777" w:rsidR="00B97F58" w:rsidRDefault="00B97F58" w:rsidP="00B97F58">
              <w:pPr>
                <w:pStyle w:val="CitaviBibliographyEntry"/>
              </w:pPr>
              <w:r>
                <w:t>Spitta T (1989) Software Engineering und Prototyping; Eine Konstruktionslehre für administrative Softwaresysteme. Springer, Berlin, Heidelberg</w:t>
              </w:r>
            </w:p>
            <w:p w14:paraId="378946CA" w14:textId="1710A342" w:rsidR="00F139F6" w:rsidRDefault="00F139F6" w:rsidP="00E93DA6">
              <w:pPr>
                <w:pStyle w:val="CitaviBibliographyEntry"/>
                <w:rPr>
                  <w:noProof/>
                </w:rPr>
              </w:pPr>
              <w:r>
                <w:rPr>
                  <w:noProof/>
                </w:rPr>
                <w:t>m aktuellen Dokument sind keine Quellen vorhanden.</w:t>
              </w:r>
              <w:r>
                <w:rPr>
                  <w:noProof/>
                </w:rPr>
                <w:fldChar w:fldCharType="end"/>
              </w:r>
            </w:p>
          </w:sdtContent>
        </w:sdt>
      </w:sdtContent>
    </w:sdt>
    <w:p w14:paraId="286D77A5" w14:textId="77777777" w:rsidR="000C0F04" w:rsidRPr="005337ED" w:rsidRDefault="000C0F04" w:rsidP="005337ED">
      <w:pPr>
        <w:pStyle w:val="CitaviBibliographyEntry"/>
        <w:rPr>
          <w:rFonts w:cs="Verdana"/>
          <w:lang w:val="en-GB"/>
        </w:rPr>
        <w:sectPr w:rsidR="000C0F04" w:rsidRPr="005337ED" w:rsidSect="00831A5C">
          <w:headerReference w:type="even" r:id="rId55"/>
          <w:headerReference w:type="default" r:id="rId56"/>
          <w:pgSz w:w="11906" w:h="16838"/>
          <w:pgMar w:top="1134" w:right="1418" w:bottom="1134" w:left="2268" w:header="708" w:footer="708" w:gutter="0"/>
          <w:cols w:space="708"/>
        </w:sectPr>
      </w:pPr>
    </w:p>
    <w:p w14:paraId="0A93BAA1" w14:textId="77777777" w:rsidR="005337ED" w:rsidRDefault="005109DF" w:rsidP="005337ED">
      <w:pPr>
        <w:pStyle w:val="berschrift1nichtimVerzeichnis"/>
      </w:pPr>
      <w:r>
        <w:lastRenderedPageBreak/>
        <w:t>Eidesstattliche Versicherung</w:t>
      </w:r>
    </w:p>
    <w:p w14:paraId="606B631D" w14:textId="77777777" w:rsidR="005337ED" w:rsidRDefault="005337ED" w:rsidP="00F144F5"/>
    <w:p w14:paraId="12C64B52" w14:textId="77777777" w:rsidR="00F144F5" w:rsidRPr="00914102" w:rsidRDefault="00F144F5" w:rsidP="00F144F5">
      <w:r w:rsidRPr="00914102">
        <w:t>„Ich versichere an Eides statt durch meine Unterschrift, dass ich die vorstehende Arbeit selb</w:t>
      </w:r>
      <w:r w:rsidR="00875C9C">
        <w:t>st</w:t>
      </w:r>
      <w:r w:rsidRPr="00914102">
        <w:t>ständig und ohne fremde Hilfe angefertigt und alle Stellen, die ich wörtlich oder annähernd wörtlich aus Veröffentlichungen entnommen habe, als solche kenntlich gemacht habe, mich auch keiner anderen als der angegebenen Literatur oder sonstiger Hilfsmittel bedient habe. Die Arbeit hat in dieser oder ähnlicher Form noch keiner anderen Prüfungsbehörde vorgelegen.“</w:t>
      </w:r>
    </w:p>
    <w:p w14:paraId="5C443EF6" w14:textId="77777777" w:rsidR="00F144F5" w:rsidRPr="00914102" w:rsidRDefault="00F144F5" w:rsidP="00F144F5"/>
    <w:p w14:paraId="413049B8" w14:textId="77777777" w:rsidR="00F144F5" w:rsidRPr="00914102" w:rsidRDefault="00F144F5" w:rsidP="00F144F5"/>
    <w:p w14:paraId="7488F653" w14:textId="77777777" w:rsidR="00F144F5" w:rsidRPr="00914102" w:rsidRDefault="00F144F5" w:rsidP="003E3153">
      <w:r w:rsidRPr="00914102">
        <w:t>___________________________________</w:t>
      </w:r>
    </w:p>
    <w:p w14:paraId="455ED03A" w14:textId="77777777" w:rsidR="005109DF" w:rsidRDefault="00F144F5" w:rsidP="003E3153">
      <w:r w:rsidRPr="00914102">
        <w:t>Ort, Datum, Unterschrift</w:t>
      </w:r>
    </w:p>
    <w:p w14:paraId="6167277F" w14:textId="00DE2BFF" w:rsidR="005109DF" w:rsidRDefault="005109DF">
      <w:pPr>
        <w:spacing w:before="0" w:after="0" w:line="240" w:lineRule="auto"/>
        <w:jc w:val="left"/>
      </w:pPr>
    </w:p>
    <w:p w14:paraId="59E51F7B" w14:textId="2F8C404A" w:rsidR="00C958E0" w:rsidRDefault="00E82C93" w:rsidP="00C958E0">
      <w:pPr>
        <w:pStyle w:val="CitaviBibliographyHeading"/>
      </w:pPr>
      <w:r>
        <w:lastRenderedPageBreak/>
        <w:fldChar w:fldCharType="begin"/>
      </w:r>
      <w:r w:rsidR="00C958E0">
        <w:instrText>ADDIN CITAVI.BIBLIOGRAPHY 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</w:instrText>
      </w:r>
      <w:r>
        <w:fldChar w:fldCharType="separate"/>
      </w:r>
      <w:bookmarkStart w:id="130" w:name="_Toc490941520"/>
      <w:bookmarkStart w:id="131" w:name="_CTVBIBLIOGRAPHY1"/>
      <w:bookmarkEnd w:id="131"/>
      <w:r w:rsidR="00C958E0">
        <w:t>Literatur</w:t>
      </w:r>
      <w:bookmarkEnd w:id="130"/>
    </w:p>
    <w:p w14:paraId="25DA3B72" w14:textId="77777777" w:rsidR="00C958E0" w:rsidRDefault="00C958E0" w:rsidP="00C958E0">
      <w:pPr>
        <w:pStyle w:val="CitaviBibliographyEntry"/>
      </w:pPr>
      <w:bookmarkStart w:id="132" w:name="_CTVL00132ade2be50c84de5942f3f9cbfff0d6c"/>
      <w:r>
        <w:t>Aichele C, Schönberger M (Hrsg) (2014) App4U; Mehrwerte durch Apps im B2B und B2C. Springer Vieweg, Wiesbaden</w:t>
      </w:r>
    </w:p>
    <w:p w14:paraId="364C4534" w14:textId="77777777" w:rsidR="00C958E0" w:rsidRDefault="00C958E0" w:rsidP="00C958E0">
      <w:pPr>
        <w:pStyle w:val="CitaviBibliographyEntry"/>
      </w:pPr>
      <w:bookmarkStart w:id="133" w:name="_CTVL001e9bb54d0e7d6436aa94e9f3b942fbb29"/>
      <w:bookmarkEnd w:id="132"/>
      <w:r>
        <w:t>APP4U Mehrwete druch Apps im B2B and B2C</w:t>
      </w:r>
    </w:p>
    <w:p w14:paraId="2473BA38" w14:textId="77777777" w:rsidR="00C958E0" w:rsidRDefault="00C958E0" w:rsidP="00C958E0">
      <w:pPr>
        <w:pStyle w:val="CitaviBibliographyEntry"/>
      </w:pPr>
      <w:bookmarkStart w:id="134" w:name="_CTVL001cb29a7530701432a8fb99997f0e02f71"/>
      <w:bookmarkEnd w:id="133"/>
      <w:r>
        <w:t>Apple Human Interface Guideline; Color. https://developer.apple.com/ios/human-interface-guidelines/visual-design/color/</w:t>
      </w:r>
    </w:p>
    <w:p w14:paraId="378CCC16" w14:textId="77777777" w:rsidR="00C958E0" w:rsidRDefault="00C958E0" w:rsidP="00C958E0">
      <w:pPr>
        <w:pStyle w:val="CitaviBibliographyEntry"/>
      </w:pPr>
      <w:bookmarkStart w:id="135" w:name="_CTVL001ddfee237532c428682b24acf359da297"/>
      <w:bookmarkEnd w:id="134"/>
      <w:r>
        <w:t>Apple Human Interface Guideline; Maps. https://developer.apple.com/ios/human-interface-guidelines/ui-views/maps/</w:t>
      </w:r>
    </w:p>
    <w:p w14:paraId="4B6A0781" w14:textId="77777777" w:rsidR="00C958E0" w:rsidRDefault="00C958E0" w:rsidP="00C958E0">
      <w:pPr>
        <w:pStyle w:val="CitaviBibliographyEntry"/>
      </w:pPr>
      <w:bookmarkStart w:id="136" w:name="_CTVL001f5da0705cb014cbfa88660a31f61517e"/>
      <w:bookmarkEnd w:id="135"/>
      <w:r>
        <w:t>Apple Human Interface Guideline; Layout. https://developer.apple.com/ios/human-interface-guidelines/visual-design/layout/</w:t>
      </w:r>
    </w:p>
    <w:p w14:paraId="28BFF132" w14:textId="77777777" w:rsidR="00C958E0" w:rsidRDefault="00C958E0" w:rsidP="00C958E0">
      <w:pPr>
        <w:pStyle w:val="CitaviBibliographyEntry"/>
      </w:pPr>
      <w:bookmarkStart w:id="137" w:name="_CTVL00131abc41b9af54fa2b12b9ad3674d542a"/>
      <w:bookmarkEnd w:id="136"/>
      <w:r>
        <w:t>Apple Human Interface Guideline; Launch Screen. https://developer.apple.com/ios/human-interface-guidelines/graphics/launch-screen/</w:t>
      </w:r>
    </w:p>
    <w:p w14:paraId="75EFE485" w14:textId="77777777" w:rsidR="00C958E0" w:rsidRDefault="00C958E0" w:rsidP="00C958E0">
      <w:pPr>
        <w:pStyle w:val="CitaviBibliographyEntry"/>
      </w:pPr>
      <w:bookmarkStart w:id="138" w:name="_CTVL00129e7b02fb55f437488563365bc877bae"/>
      <w:bookmarkEnd w:id="137"/>
      <w:r>
        <w:t>Apple Human Interface Guidelines; Buttons. https://developer.apple.com/ios/human-interface-guidelines/ui-controls/buttons/</w:t>
      </w:r>
    </w:p>
    <w:p w14:paraId="59E2FD64" w14:textId="77777777" w:rsidR="00C958E0" w:rsidRDefault="00C958E0" w:rsidP="00C958E0">
      <w:pPr>
        <w:pStyle w:val="CitaviBibliographyEntry"/>
      </w:pPr>
      <w:bookmarkStart w:id="139" w:name="_CTVL001c63a325eeb66432c9e2f6d454dda0926"/>
      <w:bookmarkEnd w:id="138"/>
      <w:r>
        <w:t>Apple Human Interface Guidelines; Authentification. https://developer.apple.com/ios/human-interface-guidelines/interaction/authentication/</w:t>
      </w:r>
    </w:p>
    <w:p w14:paraId="7E7AC1D9" w14:textId="77777777" w:rsidR="00C958E0" w:rsidRDefault="00C958E0" w:rsidP="00C958E0">
      <w:pPr>
        <w:pStyle w:val="CitaviBibliographyEntry"/>
      </w:pPr>
      <w:bookmarkStart w:id="140" w:name="_CTVL001990334c20728477d8ea09e4e88913b60"/>
      <w:bookmarkEnd w:id="139"/>
      <w:r>
        <w:t>Apple Human Interface Guidelines; Steppers. https://developer.apple.com/ios/human-interface-guidelines/ui-controls/steppers/</w:t>
      </w:r>
    </w:p>
    <w:p w14:paraId="5B5D9F07" w14:textId="77777777" w:rsidR="00C958E0" w:rsidRDefault="00C958E0" w:rsidP="00C958E0">
      <w:pPr>
        <w:pStyle w:val="CitaviBibliographyEntry"/>
      </w:pPr>
      <w:bookmarkStart w:id="141" w:name="_CTVL001618554380da84aae94a55d5670fa9869"/>
      <w:bookmarkEnd w:id="140"/>
      <w:r>
        <w:t>Apple Human Interface Guidelines; Scroll Views. https://developer.apple.com/ios/human-interface-guidelines/ui-views/scroll-views/</w:t>
      </w:r>
    </w:p>
    <w:p w14:paraId="5E37A835" w14:textId="77777777" w:rsidR="00C958E0" w:rsidRDefault="00C958E0" w:rsidP="00C958E0">
      <w:pPr>
        <w:pStyle w:val="CitaviBibliographyEntry"/>
      </w:pPr>
      <w:bookmarkStart w:id="142" w:name="_CTVL0010bcf3c5533ad4efca2d746a2fe177b58"/>
      <w:bookmarkEnd w:id="141"/>
      <w:r>
        <w:t>Apple Human Interface Guidlines; Text Views. https://developer.apple.com/ios/human-interface-guidelines/ui-views/text-views/</w:t>
      </w:r>
    </w:p>
    <w:p w14:paraId="009BC874" w14:textId="77777777" w:rsidR="00C958E0" w:rsidRDefault="00C958E0" w:rsidP="00C958E0">
      <w:pPr>
        <w:pStyle w:val="CitaviBibliographyEntry"/>
      </w:pPr>
      <w:bookmarkStart w:id="143" w:name="_CTVL0011d122c1649a344ac968adb5b3a8a95b6"/>
      <w:bookmarkEnd w:id="142"/>
      <w:r>
        <w:t>Apple Human Interface Guidlines; Pickers. https://developer.apple.com/ios/human-interface-guidelines/ui-controls/pickers/</w:t>
      </w:r>
    </w:p>
    <w:p w14:paraId="7516F0E8" w14:textId="77777777" w:rsidR="00C958E0" w:rsidRDefault="00C958E0" w:rsidP="00C958E0">
      <w:pPr>
        <w:pStyle w:val="CitaviBibliographyEntry"/>
      </w:pPr>
      <w:bookmarkStart w:id="144" w:name="_CTVL00108362fcac8094636acf0e3edec725f2c"/>
      <w:bookmarkEnd w:id="143"/>
      <w:r>
        <w:t>Apple Human Interface Guidlines; Tables. https://developer.apple.com/ios/human-interface-guidelines/ui-views/tables/</w:t>
      </w:r>
    </w:p>
    <w:p w14:paraId="5D1635A1" w14:textId="77777777" w:rsidR="00C958E0" w:rsidRDefault="00C958E0" w:rsidP="00C958E0">
      <w:pPr>
        <w:pStyle w:val="CitaviBibliographyEntry"/>
      </w:pPr>
      <w:bookmarkStart w:id="145" w:name="_CTVL001100728f92cf6462eaa939bb70b17fa8e"/>
      <w:bookmarkEnd w:id="144"/>
      <w:r>
        <w:lastRenderedPageBreak/>
        <w:t>Apple Human Interface Guidlines; Data Entry. https://developer.apple.com/ios/human-interface-guidelines/interaction/data-entry/</w:t>
      </w:r>
    </w:p>
    <w:p w14:paraId="11024AF8" w14:textId="77777777" w:rsidR="00C958E0" w:rsidRDefault="00C958E0" w:rsidP="00C958E0">
      <w:pPr>
        <w:pStyle w:val="CitaviBibliographyEntry"/>
      </w:pPr>
      <w:bookmarkStart w:id="146" w:name="_CTVL001ce63a9bb5e6346728a4c72460eceb18c"/>
      <w:bookmarkEnd w:id="145"/>
      <w:r>
        <w:t>Apple Human Interface Guidslines; Feedback. https://developer.apple.com/ios/human-interface-guidelines/interaction/feedback/</w:t>
      </w:r>
    </w:p>
    <w:p w14:paraId="159D6EFD" w14:textId="77777777" w:rsidR="00C958E0" w:rsidRDefault="00C958E0" w:rsidP="00C958E0">
      <w:pPr>
        <w:pStyle w:val="CitaviBibliographyEntry"/>
      </w:pPr>
      <w:bookmarkStart w:id="147" w:name="_CTVL001e0c276f90190436ab924ebd1867572c0"/>
      <w:bookmarkEnd w:id="146"/>
      <w:r>
        <w:t>Barry W. Boehm*, Terence E. Gray, and Thomas Seewaldt PROTOTYPING VS. SPECIFYING: A MULTI-PROJECT EXPERIMENT</w:t>
      </w:r>
    </w:p>
    <w:p w14:paraId="27AD17E9" w14:textId="77777777" w:rsidR="00C958E0" w:rsidRDefault="00C958E0" w:rsidP="00C958E0">
      <w:pPr>
        <w:pStyle w:val="CitaviBibliographyEntry"/>
      </w:pPr>
      <w:bookmarkStart w:id="148" w:name="_CTVL001aa5f310742954e988ee35ec0d7f2c787"/>
      <w:bookmarkEnd w:id="147"/>
      <w:r>
        <w:t>eBusiness-Lotse (2015) Von der Idee zur eigenen App; Ein praxisorientierter Leitfaden für Unternehmer mit Checkliste. http://ikt-forum.de/sites/default/files/Online-Version_Von_der_Idee_zur_eigenen_App.pdf</w:t>
      </w:r>
    </w:p>
    <w:p w14:paraId="5B24CCA8" w14:textId="77777777" w:rsidR="00C958E0" w:rsidRDefault="00C958E0" w:rsidP="00C958E0">
      <w:pPr>
        <w:pStyle w:val="CitaviBibliographyEntry"/>
      </w:pPr>
      <w:bookmarkStart w:id="149" w:name="_CTVL001ec1b464a40b4403caeb1b639cea66c4c"/>
      <w:bookmarkEnd w:id="148"/>
      <w:r>
        <w:t>G. Pomberger, W. Pree, A. Stritzinger Methoden und Werkzeuge für das Prototyping und ihre Integration</w:t>
      </w:r>
    </w:p>
    <w:p w14:paraId="79527D1D" w14:textId="77777777" w:rsidR="00C958E0" w:rsidRDefault="00C958E0" w:rsidP="00C958E0">
      <w:pPr>
        <w:pStyle w:val="CitaviBibliographyEntry"/>
      </w:pPr>
      <w:bookmarkStart w:id="150" w:name="_CTVL0010d7af4abee12497b8ad5ec7491bee44d"/>
      <w:bookmarkEnd w:id="149"/>
      <w:r>
        <w:t>GEDA GEDA 2012 Studie; Gesundheit in Deitschland aktuell 2012. http://www.gbe-bund.de/pdf/GEDA_2012_gesundh_einschraenkungen.pdf</w:t>
      </w:r>
    </w:p>
    <w:p w14:paraId="34963ADC" w14:textId="77777777" w:rsidR="00C958E0" w:rsidRDefault="00C958E0" w:rsidP="00C958E0">
      <w:pPr>
        <w:pStyle w:val="CitaviBibliographyEntry"/>
      </w:pPr>
      <w:bookmarkStart w:id="151" w:name="_CTVL001c498b7e4aa28469b82ccafc37e5e9e2b"/>
      <w:bookmarkEnd w:id="150"/>
      <w:r>
        <w:t>GEDA GEDA 2012 Studie; Gesundheit in Deitschland aktuell 2012. http://www.rki.de/DE/Content/Gesundheitsmonitoring/Gesundheitsberichterstattung/GBEDownloadsF/Geda2012/Sportliche_Aktivitaet.pdf?__blob=publicationFile</w:t>
      </w:r>
    </w:p>
    <w:p w14:paraId="0CA47AF2" w14:textId="77777777" w:rsidR="00C958E0" w:rsidRDefault="00C958E0" w:rsidP="00C958E0">
      <w:pPr>
        <w:pStyle w:val="CitaviBibliographyEntry"/>
      </w:pPr>
      <w:bookmarkStart w:id="152" w:name="_CTVL001cabf49fc22aa48cba7e04fabf16f1a4f"/>
      <w:bookmarkEnd w:id="151"/>
      <w:r>
        <w:t>Pahmeier I (2008) Sportliche Aktivität aus der Lebenslaufperspektive. Zeitschrift fur Gerontologie und Geriatrie 41:168–176. doi:10.1007/s00391-008-0543-x</w:t>
      </w:r>
    </w:p>
    <w:p w14:paraId="70B61E9C" w14:textId="77777777" w:rsidR="00C958E0" w:rsidRDefault="00C958E0" w:rsidP="00C958E0">
      <w:pPr>
        <w:pStyle w:val="CitaviBibliographyEntry"/>
      </w:pPr>
      <w:bookmarkStart w:id="153" w:name="_CTVL001a3cad71e6e854d00869fd483f6201c7a"/>
      <w:bookmarkEnd w:id="152"/>
      <w:r>
        <w:t>Prof. Dr. Ingo Froböse, Dr. Birgit Wallmann-Sperlich Der DKV Report „Wie gesund lebt Deutschland?“ 2016. file:///C:/Users/Kimngan/Downloads/20160808-DKV-Report-2016-Studienbericht.pdf</w:t>
      </w:r>
    </w:p>
    <w:p w14:paraId="6CE10489" w14:textId="77777777" w:rsidR="00C958E0" w:rsidRDefault="00C958E0" w:rsidP="00C958E0">
      <w:pPr>
        <w:pStyle w:val="CitaviBibliographyEntry"/>
      </w:pPr>
      <w:bookmarkStart w:id="154" w:name="_CTVL0019102ac03a9ba4518b552a06f2b421bcb"/>
      <w:bookmarkEnd w:id="153"/>
      <w:r>
        <w:t>Robert Koch Institut Statisches Bundesamt Körperliche Aktivität. https://campus.uni-muenster.de/fileadmin/einrichtung/epi/download/vorlesungen/Literatur/Gesundheitsberichterstattung_Koerperliche_Aktivitaet.pdf</w:t>
      </w:r>
    </w:p>
    <w:p w14:paraId="1413F574" w14:textId="77777777" w:rsidR="00C958E0" w:rsidRDefault="00C958E0" w:rsidP="00C958E0">
      <w:pPr>
        <w:pStyle w:val="CitaviBibliographyEntry"/>
      </w:pPr>
      <w:bookmarkStart w:id="155" w:name="_CTVL0019e7959295dfb41f888b6e8a07183d01b"/>
      <w:bookmarkEnd w:id="154"/>
      <w:r>
        <w:t>Spitta T (1989) Software Engineering und Prototyping; Eine Konstruktionslehre für administrative Softwaresysteme. Springer, Berlin, Heidelberg</w:t>
      </w:r>
      <w:bookmarkEnd w:id="155"/>
    </w:p>
    <w:p w14:paraId="664A7A46" w14:textId="03FCCB68" w:rsidR="00E82C93" w:rsidRDefault="00E82C93" w:rsidP="00C958E0">
      <w:pPr>
        <w:pStyle w:val="CitaviBibliographyEntry"/>
      </w:pPr>
      <w:r>
        <w:fldChar w:fldCharType="end"/>
      </w:r>
    </w:p>
    <w:sectPr w:rsidR="00E82C93" w:rsidSect="00C42626">
      <w:headerReference w:type="default" r:id="rId57"/>
      <w:pgSz w:w="11906" w:h="16838"/>
      <w:pgMar w:top="1134" w:right="1418" w:bottom="1134" w:left="2268"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5" w:author="Kimngan Tran" w:date="2017-08-16T18:36:00Z" w:initials="KT">
    <w:p w14:paraId="07626F3E" w14:textId="66524E73" w:rsidR="0069346A" w:rsidRDefault="0069346A">
      <w:pPr>
        <w:pStyle w:val="Kommentartext"/>
      </w:pPr>
      <w:r>
        <w:rPr>
          <w:rStyle w:val="Kommentarzeichen"/>
        </w:rPr>
        <w:annotationRef/>
      </w:r>
      <w:r>
        <w:rPr>
          <w:noProof/>
        </w:rPr>
        <w:t xml:space="preserve">Muss ich noch bisschn mehr ausführen. </w:t>
      </w:r>
    </w:p>
  </w:comment>
  <w:comment w:id="43" w:author="Kimngan Tran" w:date="2017-08-05T23:49:00Z" w:initials="Kimngan T">
    <w:p w14:paraId="4FEDFF6D" w14:textId="77777777" w:rsidR="0069346A" w:rsidRDefault="0069346A" w:rsidP="008B63CD">
      <w:pPr>
        <w:pStyle w:val="Kommentartext"/>
      </w:pPr>
      <w:r>
        <w:rPr>
          <w:rStyle w:val="Kommentarzeichen"/>
        </w:rPr>
        <w:annotationRef/>
      </w:r>
      <w:r>
        <w:t>MHH?</w:t>
      </w:r>
    </w:p>
  </w:comment>
  <w:comment w:id="44" w:author="Kimngan Tran" w:date="2017-08-16T18:38:00Z" w:initials="KT">
    <w:p w14:paraId="3BD0D74A" w14:textId="55DFFBB0" w:rsidR="0069346A" w:rsidRDefault="0069346A">
      <w:pPr>
        <w:pStyle w:val="Kommentartext"/>
      </w:pPr>
      <w:r>
        <w:rPr>
          <w:rStyle w:val="Kommentarzeichen"/>
        </w:rPr>
        <w:annotationRef/>
      </w:r>
    </w:p>
  </w:comment>
  <w:comment w:id="45" w:author="Kimngan Tran" w:date="2017-08-16T18:38:00Z" w:initials="KT">
    <w:p w14:paraId="41368EF6" w14:textId="65173920" w:rsidR="0069346A" w:rsidRDefault="0069346A">
      <w:pPr>
        <w:pStyle w:val="Kommentartext"/>
      </w:pPr>
      <w:r>
        <w:rPr>
          <w:rStyle w:val="Kommentarzeichen"/>
        </w:rPr>
        <w:annotationRef/>
      </w:r>
      <w:r>
        <w:rPr>
          <w:noProof/>
        </w:rPr>
        <w:t xml:space="preserve">einzelne Anforderungen müssen noch beschrieben werden. Ich warte auf die User-Stories </w:t>
      </w:r>
    </w:p>
  </w:comment>
  <w:comment w:id="52" w:author="Microsoft Office-Anwender" w:date="2017-08-18T22:28:00Z" w:initials="Office">
    <w:p w14:paraId="22891F6C" w14:textId="77777777" w:rsidR="0069346A" w:rsidRDefault="0069346A" w:rsidP="0095535F">
      <w:pPr>
        <w:pStyle w:val="Kommentartext"/>
      </w:pPr>
      <w:r>
        <w:rPr>
          <w:rStyle w:val="Kommentarzeichen"/>
        </w:rPr>
        <w:annotationRef/>
      </w:r>
      <w:r>
        <w:t xml:space="preserve">An dieser Stelle bräuchten wir ein paar Quellen, aus denen wir eine beispielhafte Übung für jede Kategorie nehmen können. Wenn jemand da etwas Gutes hat, immer her damit </w:t>
      </w:r>
      <w:r>
        <w:sym w:font="Wingdings" w:char="F04A"/>
      </w:r>
      <w:r>
        <w:t xml:space="preserve"> Ansonsten suche ich dazu was raus</w:t>
      </w:r>
    </w:p>
    <w:p w14:paraId="01873A52" w14:textId="77777777" w:rsidR="0069346A" w:rsidRDefault="0069346A" w:rsidP="0095535F">
      <w:pPr>
        <w:pStyle w:val="Kommentartext"/>
      </w:pPr>
      <w:r>
        <w:t>-Jerome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7626F3E" w15:done="0"/>
  <w15:commentEx w15:paraId="4FEDFF6D" w15:done="0"/>
  <w15:commentEx w15:paraId="3BD0D74A" w15:done="0"/>
  <w15:commentEx w15:paraId="41368EF6" w15:done="0"/>
  <w15:commentEx w15:paraId="01873A5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47333F" w14:textId="77777777" w:rsidR="00740B08" w:rsidRDefault="00740B08">
      <w:r>
        <w:separator/>
      </w:r>
    </w:p>
    <w:p w14:paraId="0785C717" w14:textId="77777777" w:rsidR="00740B08" w:rsidRDefault="00740B08"/>
    <w:p w14:paraId="3233709C" w14:textId="77777777" w:rsidR="00740B08" w:rsidRDefault="00740B08"/>
    <w:p w14:paraId="7A73CD6F" w14:textId="77777777" w:rsidR="00740B08" w:rsidRDefault="00740B08"/>
  </w:endnote>
  <w:endnote w:type="continuationSeparator" w:id="0">
    <w:p w14:paraId="72FEE74D" w14:textId="77777777" w:rsidR="00740B08" w:rsidRDefault="00740B08">
      <w:r>
        <w:continuationSeparator/>
      </w:r>
    </w:p>
    <w:p w14:paraId="37FC593A" w14:textId="77777777" w:rsidR="00740B08" w:rsidRDefault="00740B08"/>
    <w:p w14:paraId="66F7E168" w14:textId="77777777" w:rsidR="00740B08" w:rsidRDefault="00740B08"/>
    <w:p w14:paraId="4E8F3CBB" w14:textId="77777777" w:rsidR="00740B08" w:rsidRDefault="00740B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47BED" w14:textId="77777777" w:rsidR="0069346A" w:rsidRDefault="0069346A">
    <w:pPr>
      <w:pStyle w:val="Fuzeile"/>
      <w:framePr w:wrap="around" w:vAnchor="text" w:hAnchor="margin" w:xAlign="right" w:y="1"/>
    </w:pPr>
    <w:r>
      <w:fldChar w:fldCharType="begin"/>
    </w:r>
    <w:r>
      <w:instrText xml:space="preserve">PAGE  </w:instrText>
    </w:r>
    <w:r>
      <w:fldChar w:fldCharType="end"/>
    </w:r>
  </w:p>
  <w:p w14:paraId="04B2F15E" w14:textId="77777777" w:rsidR="0069346A" w:rsidRDefault="0069346A">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EAD8D" w14:textId="77777777" w:rsidR="0069346A" w:rsidRDefault="0069346A">
    <w:pPr>
      <w:pStyle w:val="Fuzeile"/>
      <w:spacing w:before="0" w:line="240" w:lineRule="auto"/>
      <w:ind w:right="-2"/>
      <w:jc w:val="left"/>
      <w:rPr>
        <w:rFonts w:ascii="Arial" w:hAnsi="Arial"/>
        <w:sz w:val="12"/>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0F2B7" w14:textId="77777777" w:rsidR="0069346A" w:rsidRDefault="0069346A" w:rsidP="00794F50">
    <w:pPr>
      <w:pStyle w:val="DeckblattSemesterangaben"/>
    </w:pPr>
    <w:r w:rsidRPr="00914102">
      <w:t>Vorgelegt de</w:t>
    </w:r>
    <w:r>
      <w:t>r</w:t>
    </w:r>
    <w:r w:rsidRPr="00914102">
      <w:t xml:space="preserve"> </w:t>
    </w:r>
    <w:r>
      <w:t>Fakultät</w:t>
    </w:r>
    <w:r w:rsidRPr="00914102">
      <w:t xml:space="preserve"> </w:t>
    </w:r>
    <w:r>
      <w:t xml:space="preserve">für </w:t>
    </w:r>
    <w:r w:rsidRPr="00914102">
      <w:t>Wirtschaftswissenschaften</w:t>
    </w:r>
    <w:r>
      <w:t xml:space="preserve"> d</w:t>
    </w:r>
    <w:r w:rsidRPr="00914102">
      <w:t>er</w:t>
    </w:r>
    <w:r>
      <w:br/>
    </w:r>
    <w:r w:rsidRPr="00914102">
      <w:t>Universität Duisburg-Essen</w:t>
    </w:r>
  </w:p>
  <w:p w14:paraId="6D5C2348" w14:textId="77777777" w:rsidR="0069346A" w:rsidRDefault="0069346A" w:rsidP="005109DF"/>
  <w:p w14:paraId="02C261F8" w14:textId="77777777" w:rsidR="0069346A" w:rsidRPr="005109DF" w:rsidRDefault="0069346A" w:rsidP="005109DF"/>
  <w:p w14:paraId="76350E47" w14:textId="77777777" w:rsidR="0069346A" w:rsidRDefault="0069346A" w:rsidP="00E23A21">
    <w:pPr>
      <w:pStyle w:val="DeckblattMetadatenStudent"/>
      <w:tabs>
        <w:tab w:val="left" w:pos="2127"/>
      </w:tabs>
      <w:ind w:left="1985" w:hanging="1985"/>
    </w:pPr>
    <w:r>
      <w:t xml:space="preserve">von: </w:t>
    </w:r>
    <w:r>
      <w:tab/>
      <w:t xml:space="preserve">Kim </w:t>
    </w:r>
    <w:proofErr w:type="spellStart"/>
    <w:r>
      <w:t>Ngan</w:t>
    </w:r>
    <w:proofErr w:type="spellEnd"/>
    <w:r>
      <w:t xml:space="preserve"> Tran, </w:t>
    </w:r>
    <w:proofErr w:type="spellStart"/>
    <w:r>
      <w:t>Njankou</w:t>
    </w:r>
    <w:proofErr w:type="spellEnd"/>
    <w:r>
      <w:t xml:space="preserve"> </w:t>
    </w:r>
    <w:proofErr w:type="spellStart"/>
    <w:r>
      <w:t>Tchotchie</w:t>
    </w:r>
    <w:proofErr w:type="spellEnd"/>
    <w:r>
      <w:t xml:space="preserve">, </w:t>
    </w:r>
  </w:p>
  <w:p w14:paraId="6C71B9EC" w14:textId="77777777" w:rsidR="0069346A" w:rsidRDefault="0069346A" w:rsidP="00E23A21">
    <w:pPr>
      <w:pStyle w:val="DeckblattMetadatenStudent"/>
      <w:tabs>
        <w:tab w:val="left" w:pos="2127"/>
      </w:tabs>
      <w:ind w:left="1985" w:hanging="1985"/>
    </w:pPr>
    <w:r>
      <w:tab/>
      <w:t>Melanie Constantin, Jérôme Hubain</w:t>
    </w:r>
  </w:p>
  <w:p w14:paraId="61F67484" w14:textId="77777777" w:rsidR="0069346A" w:rsidRDefault="0069346A" w:rsidP="00794F50">
    <w:pPr>
      <w:pStyle w:val="DeckblattMetadatenStudent"/>
      <w:tabs>
        <w:tab w:val="left" w:pos="2127"/>
      </w:tabs>
      <w:ind w:left="1985" w:hanging="1985"/>
    </w:pPr>
  </w:p>
  <w:p w14:paraId="46E0C771" w14:textId="77777777" w:rsidR="0069346A" w:rsidRDefault="0069346A" w:rsidP="00E23A21">
    <w:pPr>
      <w:pStyle w:val="DeckblattMetadatenStudent"/>
      <w:tabs>
        <w:tab w:val="left" w:pos="2127"/>
      </w:tabs>
      <w:ind w:left="1985" w:hanging="1985"/>
    </w:pPr>
    <w:r w:rsidRPr="00914102">
      <w:t>Gutachter:</w:t>
    </w:r>
    <w:r w:rsidRPr="00914102">
      <w:tab/>
    </w:r>
    <w:r>
      <w:t xml:space="preserve">Prof. Dr. Stefan </w:t>
    </w:r>
    <w:proofErr w:type="spellStart"/>
    <w:r>
      <w:t>Eicker</w:t>
    </w:r>
    <w:proofErr w:type="spellEnd"/>
  </w:p>
  <w:p w14:paraId="38500B93" w14:textId="77777777" w:rsidR="0069346A" w:rsidRDefault="0069346A" w:rsidP="00794F50">
    <w:pPr>
      <w:tabs>
        <w:tab w:val="left" w:pos="2127"/>
      </w:tabs>
      <w:ind w:left="1985" w:hanging="1985"/>
    </w:pPr>
  </w:p>
  <w:p w14:paraId="71D8D1DA" w14:textId="77777777" w:rsidR="0069346A" w:rsidRDefault="0069346A" w:rsidP="00794F50">
    <w:pPr>
      <w:tabs>
        <w:tab w:val="left" w:pos="2127"/>
      </w:tabs>
      <w:ind w:left="1985" w:hanging="1985"/>
    </w:pPr>
    <w:r>
      <w:t>Studiengang:</w:t>
    </w:r>
    <w:r>
      <w:tab/>
      <w:t>Bachelor-Studiengang Wirtschaftsinformatik &amp; Angewandte Informatik – Systems Engineering</w:t>
    </w:r>
  </w:p>
  <w:p w14:paraId="25F79507" w14:textId="77777777" w:rsidR="0069346A" w:rsidRPr="00914102" w:rsidRDefault="0069346A" w:rsidP="00794F50">
    <w:pPr>
      <w:tabs>
        <w:tab w:val="left" w:pos="2127"/>
      </w:tabs>
      <w:ind w:left="1985" w:hanging="1985"/>
    </w:pPr>
    <w:r>
      <w:t xml:space="preserve">Studiensemester: </w:t>
    </w:r>
    <w:r>
      <w:tab/>
      <w:t>Sommer</w:t>
    </w:r>
    <w:r w:rsidRPr="00914102">
      <w:t>semeste</w:t>
    </w:r>
    <w:r>
      <w:t>r</w:t>
    </w:r>
    <w:r w:rsidRPr="00914102">
      <w:t xml:space="preserve"> </w:t>
    </w:r>
    <w:r>
      <w:t>2017</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8A197" w14:textId="77777777" w:rsidR="0069346A" w:rsidRDefault="0069346A"/>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F6F1E" w14:textId="77777777" w:rsidR="0069346A" w:rsidRDefault="0069346A">
    <w:pPr>
      <w:pStyle w:val="Fuzeile"/>
      <w:framePr w:wrap="around" w:vAnchor="text" w:hAnchor="margin" w:xAlign="right" w:y="1"/>
    </w:pPr>
    <w:r>
      <w:fldChar w:fldCharType="begin"/>
    </w:r>
    <w:r>
      <w:instrText xml:space="preserve">PAGE  </w:instrText>
    </w:r>
    <w:r>
      <w:fldChar w:fldCharType="separate"/>
    </w:r>
    <w:r>
      <w:rPr>
        <w:noProof/>
      </w:rPr>
      <w:t>10</w:t>
    </w:r>
    <w:r>
      <w:rPr>
        <w:noProof/>
      </w:rPr>
      <w:fldChar w:fldCharType="end"/>
    </w:r>
  </w:p>
  <w:p w14:paraId="44E6AAB0" w14:textId="77777777" w:rsidR="0069346A" w:rsidRDefault="0069346A">
    <w:pPr>
      <w:pStyle w:val="Fuzeile"/>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A47190" w14:textId="77777777" w:rsidR="00740B08" w:rsidRDefault="00740B08" w:rsidP="00106448">
      <w:pPr>
        <w:spacing w:before="60" w:after="60" w:line="240" w:lineRule="auto"/>
      </w:pPr>
      <w:r>
        <w:separator/>
      </w:r>
    </w:p>
  </w:footnote>
  <w:footnote w:type="continuationSeparator" w:id="0">
    <w:p w14:paraId="5007D21D" w14:textId="77777777" w:rsidR="00740B08" w:rsidRDefault="00740B08">
      <w:r>
        <w:continuationSeparator/>
      </w:r>
    </w:p>
  </w:footnote>
  <w:footnote w:type="continuationNotice" w:id="1">
    <w:p w14:paraId="4A4465E8" w14:textId="77777777" w:rsidR="00740B08" w:rsidRPr="00691AF3" w:rsidRDefault="00740B08" w:rsidP="00691AF3">
      <w:pPr>
        <w:pStyle w:val="Fuzeile"/>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0D6D9" w14:textId="77777777" w:rsidR="0069346A" w:rsidRDefault="0069346A">
    <w:pPr>
      <w:pStyle w:val="Kopfzeile"/>
      <w:jc w:val="right"/>
    </w:pPr>
    <w:r>
      <w:rPr>
        <w:noProof/>
      </w:rPr>
      <w:drawing>
        <wp:anchor distT="0" distB="0" distL="114300" distR="114300" simplePos="0" relativeHeight="251658240" behindDoc="1" locked="1" layoutInCell="1" allowOverlap="1" wp14:anchorId="7D906250" wp14:editId="27189B76">
          <wp:simplePos x="1435395" y="520995"/>
          <wp:positionH relativeFrom="page">
            <wp:align>center</wp:align>
          </wp:positionH>
          <wp:positionV relativeFrom="page">
            <wp:posOffset>180340</wp:posOffset>
          </wp:positionV>
          <wp:extent cx="7200000" cy="1065600"/>
          <wp:effectExtent l="0" t="0" r="1270" b="1270"/>
          <wp:wrapNone/>
          <wp:docPr id="9" name="Grafik 9" descr="Y:\1_Administration\19_Vorlagen\194_Diplomarbeiten_Seminararbeiten\ude-softec-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Y:\1_Administration\19_Vorlagen\194_Diplomarbeiten_Seminararbeiten\ude-softec-cover.jp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0" cy="1065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6C6D3" w14:textId="33305078" w:rsidR="0069346A" w:rsidRDefault="0069346A">
    <w:pPr>
      <w:pStyle w:val="Kopfzeile"/>
      <w:pBdr>
        <w:bottom w:val="single" w:sz="6" w:space="1" w:color="auto"/>
      </w:pBdr>
      <w:tabs>
        <w:tab w:val="clear" w:pos="9072"/>
        <w:tab w:val="left" w:pos="6720"/>
        <w:tab w:val="right" w:pos="8222"/>
      </w:tabs>
    </w:pPr>
    <w:fldSimple w:instr=" STYLEREF  &quot;Überschrift 1 ohne Nummerierung&quot;  \* MERGEFORMAT ">
      <w:r w:rsidR="00085E30">
        <w:rPr>
          <w:noProof/>
        </w:rPr>
        <w:t>Tabellenverzeichnis</w:t>
      </w:r>
    </w:fldSimple>
    <w:r>
      <w:tab/>
    </w:r>
    <w:r>
      <w:tab/>
    </w:r>
    <w:r>
      <w:fldChar w:fldCharType="begin"/>
    </w:r>
    <w:r>
      <w:instrText xml:space="preserve"> PAGE </w:instrText>
    </w:r>
    <w:r>
      <w:fldChar w:fldCharType="separate"/>
    </w:r>
    <w:r w:rsidR="00085E30">
      <w:rPr>
        <w:noProof/>
      </w:rPr>
      <w:t>49</w:t>
    </w:r>
    <w:r>
      <w:rPr>
        <w:noProof/>
      </w:rPr>
      <w:fldChar w:fldCharType="end"/>
    </w:r>
  </w:p>
  <w:p w14:paraId="7B0633FD" w14:textId="77777777" w:rsidR="0069346A" w:rsidRDefault="0069346A">
    <w:pPr>
      <w:pStyle w:val="Kopfzeile"/>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5417F" w14:textId="64AB08BF" w:rsidR="0069346A" w:rsidRDefault="0069346A">
    <w:pPr>
      <w:pStyle w:val="Kopfzeile"/>
      <w:pBdr>
        <w:bottom w:val="single" w:sz="6" w:space="1" w:color="auto"/>
      </w:pBdr>
      <w:tabs>
        <w:tab w:val="clear" w:pos="9072"/>
        <w:tab w:val="left" w:pos="6720"/>
        <w:tab w:val="right" w:pos="8222"/>
      </w:tabs>
    </w:pPr>
    <w:fldSimple w:instr=" STYLEREF  &quot;Überschrift 1 nicht im Verzeichnis&quot;  \* MERGEFORMAT ">
      <w:r w:rsidR="00085E30">
        <w:rPr>
          <w:noProof/>
        </w:rPr>
        <w:t>Eidesstattliche Versicherung</w:t>
      </w:r>
    </w:fldSimple>
    <w:r>
      <w:tab/>
    </w:r>
    <w:r>
      <w:tab/>
    </w:r>
    <w:r>
      <w:fldChar w:fldCharType="begin"/>
    </w:r>
    <w:r>
      <w:instrText xml:space="preserve"> PAGE </w:instrText>
    </w:r>
    <w:r>
      <w:fldChar w:fldCharType="separate"/>
    </w:r>
    <w:r w:rsidR="00085E30">
      <w:rPr>
        <w:noProof/>
      </w:rPr>
      <w:t>52</w:t>
    </w:r>
    <w:r>
      <w:rPr>
        <w:noProof/>
      </w:rPr>
      <w:fldChar w:fldCharType="end"/>
    </w:r>
  </w:p>
  <w:p w14:paraId="704E8365" w14:textId="77777777" w:rsidR="0069346A" w:rsidRDefault="0069346A">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DA59F" w14:textId="243FB4A2" w:rsidR="0069346A" w:rsidRDefault="0069346A" w:rsidP="00020D19">
    <w:pPr>
      <w:pStyle w:val="Kopfzeile"/>
      <w:pBdr>
        <w:bottom w:val="single" w:sz="6" w:space="1" w:color="auto"/>
      </w:pBdr>
      <w:tabs>
        <w:tab w:val="clear" w:pos="9072"/>
        <w:tab w:val="right" w:pos="8222"/>
      </w:tabs>
    </w:pPr>
    <w:r>
      <w:t>Kurzfassung</w:t>
    </w:r>
    <w:r>
      <w:tab/>
    </w:r>
    <w:r>
      <w:fldChar w:fldCharType="begin"/>
    </w:r>
    <w:r>
      <w:instrText xml:space="preserve"> PAGE </w:instrText>
    </w:r>
    <w:r>
      <w:fldChar w:fldCharType="separate"/>
    </w:r>
    <w:r w:rsidR="00655B3F">
      <w:rPr>
        <w:noProof/>
      </w:rPr>
      <w:t>II</w:t>
    </w:r>
    <w:r>
      <w:rPr>
        <w:noProof/>
      </w:rPr>
      <w:fldChar w:fldCharType="end"/>
    </w:r>
  </w:p>
  <w:p w14:paraId="2F47A040" w14:textId="77777777" w:rsidR="0069346A" w:rsidRDefault="0069346A">
    <w:pPr>
      <w:pStyle w:val="Kopfzeil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ADF62" w14:textId="0909BE54" w:rsidR="0069346A" w:rsidRDefault="0069346A" w:rsidP="00020D19">
    <w:pPr>
      <w:pStyle w:val="Kopfzeile"/>
      <w:pBdr>
        <w:bottom w:val="single" w:sz="6" w:space="1" w:color="auto"/>
      </w:pBdr>
      <w:tabs>
        <w:tab w:val="clear" w:pos="9072"/>
        <w:tab w:val="right" w:pos="8222"/>
      </w:tabs>
    </w:pPr>
    <w:r>
      <w:t>Abstract</w:t>
    </w:r>
    <w:r>
      <w:tab/>
    </w:r>
    <w:r>
      <w:fldChar w:fldCharType="begin"/>
    </w:r>
    <w:r>
      <w:instrText xml:space="preserve"> PAGE </w:instrText>
    </w:r>
    <w:r>
      <w:fldChar w:fldCharType="separate"/>
    </w:r>
    <w:r w:rsidR="00655B3F">
      <w:rPr>
        <w:noProof/>
      </w:rPr>
      <w:t>III</w:t>
    </w:r>
    <w:r>
      <w:rPr>
        <w:noProof/>
      </w:rPr>
      <w:fldChar w:fldCharType="end"/>
    </w:r>
  </w:p>
  <w:p w14:paraId="6FF88911" w14:textId="77777777" w:rsidR="0069346A" w:rsidRDefault="0069346A">
    <w:pPr>
      <w:pStyle w:val="Kopfzeile"/>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0FC3D" w14:textId="77777777" w:rsidR="0069346A" w:rsidRDefault="0069346A">
    <w:pPr>
      <w:pStyle w:val="Kopfzeile"/>
      <w:pBdr>
        <w:bottom w:val="single" w:sz="6" w:space="1" w:color="auto"/>
      </w:pBdr>
      <w:tabs>
        <w:tab w:val="clear" w:pos="9072"/>
        <w:tab w:val="left" w:pos="7000"/>
      </w:tabs>
    </w:pPr>
    <w:r>
      <w:tab/>
    </w:r>
  </w:p>
  <w:p w14:paraId="7CB98307" w14:textId="77777777" w:rsidR="0069346A" w:rsidRDefault="0069346A">
    <w:pPr>
      <w:pStyle w:val="Kopfzeile"/>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522CE" w14:textId="2D740E25" w:rsidR="0069346A" w:rsidRDefault="0069346A" w:rsidP="00020D19">
    <w:pPr>
      <w:pStyle w:val="Kopfzeile"/>
      <w:pBdr>
        <w:bottom w:val="single" w:sz="6" w:space="1" w:color="auto"/>
      </w:pBdr>
      <w:tabs>
        <w:tab w:val="clear" w:pos="9072"/>
        <w:tab w:val="right" w:pos="8222"/>
      </w:tabs>
    </w:pPr>
    <w:r>
      <w:t>Inhaltsverzeichnis</w:t>
    </w:r>
    <w:r>
      <w:tab/>
    </w:r>
    <w:r>
      <w:fldChar w:fldCharType="begin"/>
    </w:r>
    <w:r>
      <w:instrText xml:space="preserve"> PAGE </w:instrText>
    </w:r>
    <w:r>
      <w:fldChar w:fldCharType="separate"/>
    </w:r>
    <w:r w:rsidR="00655B3F">
      <w:rPr>
        <w:noProof/>
      </w:rPr>
      <w:t>IV</w:t>
    </w:r>
    <w:r>
      <w:rPr>
        <w:noProof/>
      </w:rPr>
      <w:fldChar w:fldCharType="end"/>
    </w:r>
  </w:p>
  <w:p w14:paraId="1F74DB75" w14:textId="77777777" w:rsidR="0069346A" w:rsidRDefault="0069346A">
    <w:pPr>
      <w:pStyle w:val="Kopfzeile"/>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E61649" w14:textId="5591D08A" w:rsidR="0069346A" w:rsidRDefault="0069346A" w:rsidP="00020D19">
    <w:pPr>
      <w:pStyle w:val="Kopfzeile"/>
      <w:pBdr>
        <w:bottom w:val="single" w:sz="6" w:space="1" w:color="auto"/>
      </w:pBdr>
      <w:tabs>
        <w:tab w:val="clear" w:pos="9072"/>
        <w:tab w:val="right" w:pos="8222"/>
      </w:tabs>
    </w:pPr>
    <w:r>
      <w:t>Abbildungsverzeichnis</w:t>
    </w:r>
    <w:r>
      <w:tab/>
    </w:r>
    <w:r>
      <w:fldChar w:fldCharType="begin"/>
    </w:r>
    <w:r>
      <w:instrText xml:space="preserve"> PAGE </w:instrText>
    </w:r>
    <w:r>
      <w:fldChar w:fldCharType="separate"/>
    </w:r>
    <w:r w:rsidR="00655B3F">
      <w:rPr>
        <w:noProof/>
      </w:rPr>
      <w:t>V</w:t>
    </w:r>
    <w:r>
      <w:rPr>
        <w:noProof/>
      </w:rPr>
      <w:fldChar w:fldCharType="end"/>
    </w:r>
  </w:p>
  <w:p w14:paraId="6BF1DB8A" w14:textId="77777777" w:rsidR="0069346A" w:rsidRDefault="0069346A">
    <w:pPr>
      <w:pStyle w:val="Kopfzeile"/>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4AD45" w14:textId="492607C3" w:rsidR="0069346A" w:rsidRDefault="0069346A" w:rsidP="00020D19">
    <w:pPr>
      <w:pStyle w:val="Kopfzeile"/>
      <w:pBdr>
        <w:bottom w:val="single" w:sz="6" w:space="1" w:color="auto"/>
      </w:pBdr>
      <w:tabs>
        <w:tab w:val="clear" w:pos="9072"/>
        <w:tab w:val="right" w:pos="8222"/>
      </w:tabs>
    </w:pPr>
    <w:r>
      <w:t>Tabellenverzeichnis</w:t>
    </w:r>
    <w:r>
      <w:tab/>
    </w:r>
    <w:r>
      <w:fldChar w:fldCharType="begin"/>
    </w:r>
    <w:r>
      <w:instrText xml:space="preserve"> PAGE </w:instrText>
    </w:r>
    <w:r>
      <w:fldChar w:fldCharType="separate"/>
    </w:r>
    <w:r w:rsidR="00655B3F">
      <w:rPr>
        <w:noProof/>
      </w:rPr>
      <w:t>VI</w:t>
    </w:r>
    <w:r>
      <w:rPr>
        <w:noProof/>
      </w:rPr>
      <w:fldChar w:fldCharType="end"/>
    </w:r>
  </w:p>
  <w:p w14:paraId="1697F90D" w14:textId="77777777" w:rsidR="0069346A" w:rsidRDefault="0069346A">
    <w:pPr>
      <w:pStyle w:val="Kopfzeile"/>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98AA1" w14:textId="09F86083" w:rsidR="0069346A" w:rsidRDefault="0069346A">
    <w:pPr>
      <w:pStyle w:val="Kopfzeile"/>
      <w:pBdr>
        <w:bottom w:val="single" w:sz="6" w:space="1" w:color="auto"/>
      </w:pBdr>
      <w:tabs>
        <w:tab w:val="clear" w:pos="9072"/>
        <w:tab w:val="left" w:pos="6720"/>
        <w:tab w:val="right" w:pos="8222"/>
      </w:tabs>
    </w:pPr>
    <w:fldSimple w:instr=" STYLEREF  &quot;Überschrift 1&quot;  \* MERGEFORMAT ">
      <w:r w:rsidR="00085E30" w:rsidRPr="00085E30">
        <w:rPr>
          <w:b/>
          <w:bCs/>
          <w:noProof/>
        </w:rPr>
        <w:t>Projektübersicht</w:t>
      </w:r>
    </w:fldSimple>
    <w:r>
      <w:tab/>
    </w:r>
    <w:r>
      <w:tab/>
    </w:r>
    <w:r>
      <w:fldChar w:fldCharType="begin"/>
    </w:r>
    <w:r>
      <w:instrText xml:space="preserve"> PAGE </w:instrText>
    </w:r>
    <w:r>
      <w:fldChar w:fldCharType="separate"/>
    </w:r>
    <w:r w:rsidR="00085E30">
      <w:rPr>
        <w:noProof/>
      </w:rPr>
      <w:t>19</w:t>
    </w:r>
    <w:r>
      <w:rPr>
        <w:noProof/>
      </w:rPr>
      <w:fldChar w:fldCharType="end"/>
    </w:r>
  </w:p>
  <w:p w14:paraId="33082F83" w14:textId="77777777" w:rsidR="0069346A" w:rsidRDefault="0069346A">
    <w:pPr>
      <w:pStyle w:val="Kopfzeile"/>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2B2D6" w14:textId="77777777" w:rsidR="0069346A" w:rsidRDefault="0069346A"/>
  <w:p w14:paraId="41039D26" w14:textId="77777777" w:rsidR="0069346A" w:rsidRDefault="0069346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566C6"/>
    <w:multiLevelType w:val="hybridMultilevel"/>
    <w:tmpl w:val="A1107A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4D80F33"/>
    <w:multiLevelType w:val="hybridMultilevel"/>
    <w:tmpl w:val="105C1C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C6A6A04"/>
    <w:multiLevelType w:val="multilevel"/>
    <w:tmpl w:val="D918F5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29303E"/>
    <w:multiLevelType w:val="hybridMultilevel"/>
    <w:tmpl w:val="72B86B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BB06EC5"/>
    <w:multiLevelType w:val="multilevel"/>
    <w:tmpl w:val="CE10FB74"/>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765"/>
        </w:tabs>
        <w:ind w:left="765" w:hanging="765"/>
      </w:pPr>
      <w:rPr>
        <w:rFonts w:hint="default"/>
      </w:rPr>
    </w:lvl>
    <w:lvl w:ilvl="2">
      <w:start w:val="1"/>
      <w:numFmt w:val="decimal"/>
      <w:lvlText w:val="%1.%2.%3"/>
      <w:lvlJc w:val="left"/>
      <w:pPr>
        <w:tabs>
          <w:tab w:val="num" w:pos="964"/>
        </w:tabs>
        <w:ind w:left="964" w:hanging="964"/>
      </w:pPr>
      <w:rPr>
        <w:rFonts w:hint="default"/>
      </w:rPr>
    </w:lvl>
    <w:lvl w:ilvl="3">
      <w:start w:val="1"/>
      <w:numFmt w:val="decimal"/>
      <w:lvlText w:val="%1.%2.%3.%4"/>
      <w:lvlJc w:val="left"/>
      <w:pPr>
        <w:tabs>
          <w:tab w:val="num" w:pos="1162"/>
        </w:tabs>
        <w:ind w:left="1162" w:hanging="1162"/>
      </w:pPr>
      <w:rPr>
        <w:rFonts w:hint="default"/>
      </w:rPr>
    </w:lvl>
    <w:lvl w:ilvl="4">
      <w:start w:val="1"/>
      <w:numFmt w:val="none"/>
      <w:lvlText w:val=""/>
      <w:lvlJc w:val="left"/>
      <w:pPr>
        <w:tabs>
          <w:tab w:val="num" w:pos="0"/>
        </w:tabs>
        <w:ind w:left="0" w:firstLine="0"/>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5">
    <w:nsid w:val="1E4E4886"/>
    <w:multiLevelType w:val="hybridMultilevel"/>
    <w:tmpl w:val="8FFE92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1E7D4659"/>
    <w:multiLevelType w:val="hybridMultilevel"/>
    <w:tmpl w:val="7CC63F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F0E0CBC"/>
    <w:multiLevelType w:val="hybridMultilevel"/>
    <w:tmpl w:val="5AFA8F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DEE3991"/>
    <w:multiLevelType w:val="hybridMultilevel"/>
    <w:tmpl w:val="EBFCAED8"/>
    <w:lvl w:ilvl="0" w:tplc="24CE4EF0">
      <w:numFmt w:val="bullet"/>
      <w:lvlText w:val="-"/>
      <w:lvlJc w:val="left"/>
      <w:pPr>
        <w:ind w:left="720" w:hanging="360"/>
      </w:pPr>
      <w:rPr>
        <w:rFonts w:ascii="Verdana" w:eastAsia="Times" w:hAnsi="Verdana"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377DA4"/>
    <w:multiLevelType w:val="hybridMultilevel"/>
    <w:tmpl w:val="AF32866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8D2217B"/>
    <w:multiLevelType w:val="hybridMultilevel"/>
    <w:tmpl w:val="64D848B6"/>
    <w:lvl w:ilvl="0" w:tplc="AAC289AA">
      <w:start w:val="1"/>
      <w:numFmt w:val="bullet"/>
      <w:pStyle w:val="CitaviBibliographySubheading8"/>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DB0568D"/>
    <w:multiLevelType w:val="hybridMultilevel"/>
    <w:tmpl w:val="DFA410A2"/>
    <w:lvl w:ilvl="0" w:tplc="EF9820A0">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nsid w:val="406E762F"/>
    <w:multiLevelType w:val="hybridMultilevel"/>
    <w:tmpl w:val="4FE0DE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B40257F"/>
    <w:multiLevelType w:val="hybridMultilevel"/>
    <w:tmpl w:val="C6E4A50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523B5674"/>
    <w:multiLevelType w:val="hybridMultilevel"/>
    <w:tmpl w:val="BA04B7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3B81076"/>
    <w:multiLevelType w:val="hybridMultilevel"/>
    <w:tmpl w:val="6C80CB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55D92580"/>
    <w:multiLevelType w:val="hybridMultilevel"/>
    <w:tmpl w:val="FD5671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5C7C5AE8"/>
    <w:multiLevelType w:val="hybridMultilevel"/>
    <w:tmpl w:val="5596C3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5F713B33"/>
    <w:multiLevelType w:val="hybridMultilevel"/>
    <w:tmpl w:val="C8DC4A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633C4ED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0">
    <w:nsid w:val="67FB5FBF"/>
    <w:multiLevelType w:val="hybridMultilevel"/>
    <w:tmpl w:val="0798AB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19"/>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6"/>
  </w:num>
  <w:num w:numId="6">
    <w:abstractNumId w:val="14"/>
  </w:num>
  <w:num w:numId="7">
    <w:abstractNumId w:val="5"/>
  </w:num>
  <w:num w:numId="8">
    <w:abstractNumId w:val="11"/>
  </w:num>
  <w:num w:numId="9">
    <w:abstractNumId w:val="0"/>
  </w:num>
  <w:num w:numId="10">
    <w:abstractNumId w:val="15"/>
  </w:num>
  <w:num w:numId="11">
    <w:abstractNumId w:val="16"/>
  </w:num>
  <w:num w:numId="12">
    <w:abstractNumId w:val="3"/>
  </w:num>
  <w:num w:numId="13">
    <w:abstractNumId w:val="13"/>
  </w:num>
  <w:num w:numId="14">
    <w:abstractNumId w:val="20"/>
  </w:num>
  <w:num w:numId="15">
    <w:abstractNumId w:val="1"/>
  </w:num>
  <w:num w:numId="16">
    <w:abstractNumId w:val="18"/>
  </w:num>
  <w:num w:numId="17">
    <w:abstractNumId w:val="17"/>
  </w:num>
  <w:num w:numId="18">
    <w:abstractNumId w:val="9"/>
  </w:num>
  <w:num w:numId="19">
    <w:abstractNumId w:val="12"/>
  </w:num>
  <w:num w:numId="20">
    <w:abstractNumId w:val="7"/>
  </w:num>
  <w:num w:numId="21">
    <w:abstractNumId w:val="10"/>
  </w:num>
  <w:num w:numId="22">
    <w:abstractNumId w:val="8"/>
  </w:num>
  <w:numIdMacAtCleanup w:val="1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imngan Tran">
    <w15:presenceInfo w15:providerId="Windows Live" w15:userId="250c0023f8df0c6e"/>
  </w15:person>
  <w15:person w15:author="Microsoft Office-Anwender">
    <w15:presenceInfo w15:providerId="None" w15:userId="Microsoft Office-Anw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6" w:nlCheck="1" w:checkStyle="0"/>
  <w:activeWritingStyle w:appName="MSWord" w:lang="en-GB" w:vendorID="64" w:dllVersion="6" w:nlCheck="1" w:checkStyle="0"/>
  <w:activeWritingStyle w:appName="MSWord" w:lang="en-US" w:vendorID="64" w:dllVersion="6" w:nlCheck="1" w:checkStyle="0"/>
  <w:activeWritingStyle w:appName="MSWord" w:lang="de-DE"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US" w:vendorID="64" w:dllVersion="131078"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992"/>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A8C"/>
    <w:rsid w:val="00003AD8"/>
    <w:rsid w:val="00014133"/>
    <w:rsid w:val="00015340"/>
    <w:rsid w:val="000157E2"/>
    <w:rsid w:val="0001736D"/>
    <w:rsid w:val="00020D19"/>
    <w:rsid w:val="00021BED"/>
    <w:rsid w:val="00024D4F"/>
    <w:rsid w:val="00026919"/>
    <w:rsid w:val="0003276D"/>
    <w:rsid w:val="000354F1"/>
    <w:rsid w:val="00042295"/>
    <w:rsid w:val="000509DF"/>
    <w:rsid w:val="00066B1F"/>
    <w:rsid w:val="000675DB"/>
    <w:rsid w:val="000679A2"/>
    <w:rsid w:val="00081D9E"/>
    <w:rsid w:val="0008331C"/>
    <w:rsid w:val="00085E30"/>
    <w:rsid w:val="00086710"/>
    <w:rsid w:val="00087382"/>
    <w:rsid w:val="00087493"/>
    <w:rsid w:val="000955E8"/>
    <w:rsid w:val="000A3BCC"/>
    <w:rsid w:val="000A7D0B"/>
    <w:rsid w:val="000B4682"/>
    <w:rsid w:val="000B785F"/>
    <w:rsid w:val="000C0F04"/>
    <w:rsid w:val="000C2AD7"/>
    <w:rsid w:val="000D072D"/>
    <w:rsid w:val="000D0B0D"/>
    <w:rsid w:val="000D7402"/>
    <w:rsid w:val="000F5203"/>
    <w:rsid w:val="000F749E"/>
    <w:rsid w:val="000F7DE7"/>
    <w:rsid w:val="00106448"/>
    <w:rsid w:val="001205EE"/>
    <w:rsid w:val="0012130A"/>
    <w:rsid w:val="0012426A"/>
    <w:rsid w:val="001366D1"/>
    <w:rsid w:val="0014359E"/>
    <w:rsid w:val="00145CB9"/>
    <w:rsid w:val="001504E4"/>
    <w:rsid w:val="0016433C"/>
    <w:rsid w:val="001657BE"/>
    <w:rsid w:val="00173893"/>
    <w:rsid w:val="001818F3"/>
    <w:rsid w:val="001878DE"/>
    <w:rsid w:val="00191991"/>
    <w:rsid w:val="0019411F"/>
    <w:rsid w:val="00194688"/>
    <w:rsid w:val="0019514C"/>
    <w:rsid w:val="00197A9A"/>
    <w:rsid w:val="001A6850"/>
    <w:rsid w:val="001B14D2"/>
    <w:rsid w:val="001B2A37"/>
    <w:rsid w:val="001B2FD1"/>
    <w:rsid w:val="001C4159"/>
    <w:rsid w:val="001D3529"/>
    <w:rsid w:val="001D5A27"/>
    <w:rsid w:val="001D7244"/>
    <w:rsid w:val="001E62D3"/>
    <w:rsid w:val="001E6A01"/>
    <w:rsid w:val="001F63CE"/>
    <w:rsid w:val="001F6620"/>
    <w:rsid w:val="001F73BC"/>
    <w:rsid w:val="002038FB"/>
    <w:rsid w:val="0020682C"/>
    <w:rsid w:val="0020763C"/>
    <w:rsid w:val="00207DAA"/>
    <w:rsid w:val="00213410"/>
    <w:rsid w:val="00216FE1"/>
    <w:rsid w:val="00221BCC"/>
    <w:rsid w:val="00223F8C"/>
    <w:rsid w:val="002263E9"/>
    <w:rsid w:val="0022750A"/>
    <w:rsid w:val="00231A62"/>
    <w:rsid w:val="00233AB4"/>
    <w:rsid w:val="00234D2F"/>
    <w:rsid w:val="00236D0C"/>
    <w:rsid w:val="00250701"/>
    <w:rsid w:val="00270598"/>
    <w:rsid w:val="00276A2C"/>
    <w:rsid w:val="00280CD4"/>
    <w:rsid w:val="00283E38"/>
    <w:rsid w:val="0028420E"/>
    <w:rsid w:val="00284F2B"/>
    <w:rsid w:val="0029278E"/>
    <w:rsid w:val="00294928"/>
    <w:rsid w:val="002A0F4D"/>
    <w:rsid w:val="002A3017"/>
    <w:rsid w:val="002A53F6"/>
    <w:rsid w:val="002B0089"/>
    <w:rsid w:val="002B4982"/>
    <w:rsid w:val="002B4A09"/>
    <w:rsid w:val="002C58C5"/>
    <w:rsid w:val="002D4FCF"/>
    <w:rsid w:val="002E3FE5"/>
    <w:rsid w:val="002E43DE"/>
    <w:rsid w:val="002F46EB"/>
    <w:rsid w:val="002F5DCA"/>
    <w:rsid w:val="002F7C1A"/>
    <w:rsid w:val="0030569F"/>
    <w:rsid w:val="0032016A"/>
    <w:rsid w:val="00323E77"/>
    <w:rsid w:val="003254EA"/>
    <w:rsid w:val="00326EF4"/>
    <w:rsid w:val="003331BD"/>
    <w:rsid w:val="00335DCA"/>
    <w:rsid w:val="003365AA"/>
    <w:rsid w:val="00341A01"/>
    <w:rsid w:val="00353B4B"/>
    <w:rsid w:val="00355A3E"/>
    <w:rsid w:val="00362925"/>
    <w:rsid w:val="00365D5B"/>
    <w:rsid w:val="00374FF5"/>
    <w:rsid w:val="00380F72"/>
    <w:rsid w:val="00383346"/>
    <w:rsid w:val="003855D4"/>
    <w:rsid w:val="003961F9"/>
    <w:rsid w:val="003A170C"/>
    <w:rsid w:val="003A641F"/>
    <w:rsid w:val="003B0499"/>
    <w:rsid w:val="003B1222"/>
    <w:rsid w:val="003C1DA4"/>
    <w:rsid w:val="003C32FE"/>
    <w:rsid w:val="003D3009"/>
    <w:rsid w:val="003D4F53"/>
    <w:rsid w:val="003E3153"/>
    <w:rsid w:val="00402D89"/>
    <w:rsid w:val="00405F54"/>
    <w:rsid w:val="004102AA"/>
    <w:rsid w:val="00415D0B"/>
    <w:rsid w:val="00420D64"/>
    <w:rsid w:val="0042339C"/>
    <w:rsid w:val="00430A33"/>
    <w:rsid w:val="004423F7"/>
    <w:rsid w:val="00442557"/>
    <w:rsid w:val="004479F2"/>
    <w:rsid w:val="0045401C"/>
    <w:rsid w:val="00454254"/>
    <w:rsid w:val="0046184D"/>
    <w:rsid w:val="004703B3"/>
    <w:rsid w:val="00472AA4"/>
    <w:rsid w:val="00482E69"/>
    <w:rsid w:val="00486C3E"/>
    <w:rsid w:val="004906B5"/>
    <w:rsid w:val="0049485F"/>
    <w:rsid w:val="00497603"/>
    <w:rsid w:val="004A12B2"/>
    <w:rsid w:val="004B2048"/>
    <w:rsid w:val="004B2532"/>
    <w:rsid w:val="004B40CF"/>
    <w:rsid w:val="004B79B0"/>
    <w:rsid w:val="004B7F84"/>
    <w:rsid w:val="004C04E7"/>
    <w:rsid w:val="004C756D"/>
    <w:rsid w:val="004D07C8"/>
    <w:rsid w:val="004F30BA"/>
    <w:rsid w:val="004F6EF2"/>
    <w:rsid w:val="005017A0"/>
    <w:rsid w:val="005028A5"/>
    <w:rsid w:val="00503084"/>
    <w:rsid w:val="005109DF"/>
    <w:rsid w:val="00514D32"/>
    <w:rsid w:val="0052481E"/>
    <w:rsid w:val="005337ED"/>
    <w:rsid w:val="00565D4A"/>
    <w:rsid w:val="00570422"/>
    <w:rsid w:val="00572AA6"/>
    <w:rsid w:val="00581389"/>
    <w:rsid w:val="00596672"/>
    <w:rsid w:val="005B445D"/>
    <w:rsid w:val="005B4470"/>
    <w:rsid w:val="005B5376"/>
    <w:rsid w:val="005D0E73"/>
    <w:rsid w:val="005D5F0D"/>
    <w:rsid w:val="005F37D4"/>
    <w:rsid w:val="005F55E0"/>
    <w:rsid w:val="00610BDB"/>
    <w:rsid w:val="00611303"/>
    <w:rsid w:val="00616931"/>
    <w:rsid w:val="00622C9C"/>
    <w:rsid w:val="006261A1"/>
    <w:rsid w:val="00631752"/>
    <w:rsid w:val="0063276D"/>
    <w:rsid w:val="00633F50"/>
    <w:rsid w:val="00640E7F"/>
    <w:rsid w:val="00647F82"/>
    <w:rsid w:val="00654417"/>
    <w:rsid w:val="00655B3F"/>
    <w:rsid w:val="00656745"/>
    <w:rsid w:val="00657D85"/>
    <w:rsid w:val="00664451"/>
    <w:rsid w:val="00664891"/>
    <w:rsid w:val="00670F2E"/>
    <w:rsid w:val="00673DFE"/>
    <w:rsid w:val="00682036"/>
    <w:rsid w:val="0068401A"/>
    <w:rsid w:val="00685B16"/>
    <w:rsid w:val="006904DA"/>
    <w:rsid w:val="00691AF3"/>
    <w:rsid w:val="0069271D"/>
    <w:rsid w:val="0069346A"/>
    <w:rsid w:val="00697B1A"/>
    <w:rsid w:val="006A2426"/>
    <w:rsid w:val="006A2964"/>
    <w:rsid w:val="006B022C"/>
    <w:rsid w:val="006B04E9"/>
    <w:rsid w:val="006B3084"/>
    <w:rsid w:val="006B6BCA"/>
    <w:rsid w:val="006C0D5D"/>
    <w:rsid w:val="006C112A"/>
    <w:rsid w:val="006C273D"/>
    <w:rsid w:val="006C60DC"/>
    <w:rsid w:val="006C707C"/>
    <w:rsid w:val="006D5D57"/>
    <w:rsid w:val="006E4EF1"/>
    <w:rsid w:val="006F019C"/>
    <w:rsid w:val="006F0E89"/>
    <w:rsid w:val="006F2E25"/>
    <w:rsid w:val="006F780E"/>
    <w:rsid w:val="006F7ECC"/>
    <w:rsid w:val="00704D87"/>
    <w:rsid w:val="007130D6"/>
    <w:rsid w:val="00713170"/>
    <w:rsid w:val="0072736D"/>
    <w:rsid w:val="00731117"/>
    <w:rsid w:val="00735D7A"/>
    <w:rsid w:val="00740379"/>
    <w:rsid w:val="00740B08"/>
    <w:rsid w:val="00740F6E"/>
    <w:rsid w:val="00743DC4"/>
    <w:rsid w:val="007457B5"/>
    <w:rsid w:val="0074599F"/>
    <w:rsid w:val="00753DE5"/>
    <w:rsid w:val="00765A3A"/>
    <w:rsid w:val="007824C0"/>
    <w:rsid w:val="00784A97"/>
    <w:rsid w:val="007859E4"/>
    <w:rsid w:val="00787A6B"/>
    <w:rsid w:val="00794F50"/>
    <w:rsid w:val="00795B62"/>
    <w:rsid w:val="007A4352"/>
    <w:rsid w:val="007A6671"/>
    <w:rsid w:val="007B47AF"/>
    <w:rsid w:val="007C3AF9"/>
    <w:rsid w:val="007C5970"/>
    <w:rsid w:val="007D2701"/>
    <w:rsid w:val="007D6E8E"/>
    <w:rsid w:val="007E1C35"/>
    <w:rsid w:val="007E331F"/>
    <w:rsid w:val="007E4C9C"/>
    <w:rsid w:val="007E5C8A"/>
    <w:rsid w:val="007E71FF"/>
    <w:rsid w:val="007F272D"/>
    <w:rsid w:val="007F335A"/>
    <w:rsid w:val="007F7967"/>
    <w:rsid w:val="0081244F"/>
    <w:rsid w:val="0081798B"/>
    <w:rsid w:val="00817D48"/>
    <w:rsid w:val="00826F87"/>
    <w:rsid w:val="00831A5C"/>
    <w:rsid w:val="008320F5"/>
    <w:rsid w:val="00844AC9"/>
    <w:rsid w:val="00845B65"/>
    <w:rsid w:val="0085297D"/>
    <w:rsid w:val="00854A67"/>
    <w:rsid w:val="008601DB"/>
    <w:rsid w:val="00862662"/>
    <w:rsid w:val="00865ABB"/>
    <w:rsid w:val="008667B6"/>
    <w:rsid w:val="0086701A"/>
    <w:rsid w:val="00867AFD"/>
    <w:rsid w:val="00870A36"/>
    <w:rsid w:val="00871C56"/>
    <w:rsid w:val="00873BDF"/>
    <w:rsid w:val="00874484"/>
    <w:rsid w:val="00875C9C"/>
    <w:rsid w:val="00881CD3"/>
    <w:rsid w:val="008834E5"/>
    <w:rsid w:val="00884138"/>
    <w:rsid w:val="00885112"/>
    <w:rsid w:val="00886DE8"/>
    <w:rsid w:val="00890B47"/>
    <w:rsid w:val="0089294F"/>
    <w:rsid w:val="00894EEE"/>
    <w:rsid w:val="008A3A13"/>
    <w:rsid w:val="008B1B7A"/>
    <w:rsid w:val="008B4861"/>
    <w:rsid w:val="008B63CD"/>
    <w:rsid w:val="008C1CF8"/>
    <w:rsid w:val="008D15F5"/>
    <w:rsid w:val="008D31FF"/>
    <w:rsid w:val="008D3C87"/>
    <w:rsid w:val="008D4078"/>
    <w:rsid w:val="008D4384"/>
    <w:rsid w:val="008E7CBB"/>
    <w:rsid w:val="008F16A9"/>
    <w:rsid w:val="008F3194"/>
    <w:rsid w:val="008F67B4"/>
    <w:rsid w:val="008F6C43"/>
    <w:rsid w:val="00910678"/>
    <w:rsid w:val="00912007"/>
    <w:rsid w:val="009133D3"/>
    <w:rsid w:val="00914102"/>
    <w:rsid w:val="00917A4A"/>
    <w:rsid w:val="0093033B"/>
    <w:rsid w:val="00932A8B"/>
    <w:rsid w:val="009369F2"/>
    <w:rsid w:val="009403B5"/>
    <w:rsid w:val="009417C8"/>
    <w:rsid w:val="009427E6"/>
    <w:rsid w:val="00942971"/>
    <w:rsid w:val="00946636"/>
    <w:rsid w:val="00952BDC"/>
    <w:rsid w:val="0095535F"/>
    <w:rsid w:val="00955448"/>
    <w:rsid w:val="009575EF"/>
    <w:rsid w:val="00967D65"/>
    <w:rsid w:val="0097115A"/>
    <w:rsid w:val="0097132F"/>
    <w:rsid w:val="00975960"/>
    <w:rsid w:val="00977072"/>
    <w:rsid w:val="00984A8C"/>
    <w:rsid w:val="00990340"/>
    <w:rsid w:val="00994154"/>
    <w:rsid w:val="0099415D"/>
    <w:rsid w:val="009964A6"/>
    <w:rsid w:val="009A14CC"/>
    <w:rsid w:val="009A30F7"/>
    <w:rsid w:val="009B08BD"/>
    <w:rsid w:val="009B0B29"/>
    <w:rsid w:val="009C399B"/>
    <w:rsid w:val="009E048C"/>
    <w:rsid w:val="009E72F9"/>
    <w:rsid w:val="009F5D6C"/>
    <w:rsid w:val="00A02202"/>
    <w:rsid w:val="00A0281A"/>
    <w:rsid w:val="00A06233"/>
    <w:rsid w:val="00A153E8"/>
    <w:rsid w:val="00A2133A"/>
    <w:rsid w:val="00A21985"/>
    <w:rsid w:val="00A21EF7"/>
    <w:rsid w:val="00A25FD5"/>
    <w:rsid w:val="00A30A6C"/>
    <w:rsid w:val="00A36C34"/>
    <w:rsid w:val="00A44C43"/>
    <w:rsid w:val="00A45F7A"/>
    <w:rsid w:val="00A5326A"/>
    <w:rsid w:val="00A53760"/>
    <w:rsid w:val="00A56F3A"/>
    <w:rsid w:val="00A6297E"/>
    <w:rsid w:val="00A67F86"/>
    <w:rsid w:val="00A752CF"/>
    <w:rsid w:val="00A75859"/>
    <w:rsid w:val="00A8272A"/>
    <w:rsid w:val="00A96919"/>
    <w:rsid w:val="00AA2C74"/>
    <w:rsid w:val="00AA3522"/>
    <w:rsid w:val="00AA5E96"/>
    <w:rsid w:val="00AB1DA0"/>
    <w:rsid w:val="00AC16FD"/>
    <w:rsid w:val="00AC1D50"/>
    <w:rsid w:val="00AC35F8"/>
    <w:rsid w:val="00AC624C"/>
    <w:rsid w:val="00AC7067"/>
    <w:rsid w:val="00AD3B60"/>
    <w:rsid w:val="00AE1518"/>
    <w:rsid w:val="00AF1C59"/>
    <w:rsid w:val="00AF2DCA"/>
    <w:rsid w:val="00AF566E"/>
    <w:rsid w:val="00B02EB0"/>
    <w:rsid w:val="00B03764"/>
    <w:rsid w:val="00B0385B"/>
    <w:rsid w:val="00B038D1"/>
    <w:rsid w:val="00B063FE"/>
    <w:rsid w:val="00B07BE1"/>
    <w:rsid w:val="00B13781"/>
    <w:rsid w:val="00B16812"/>
    <w:rsid w:val="00B16E3E"/>
    <w:rsid w:val="00B20D8C"/>
    <w:rsid w:val="00B21FB6"/>
    <w:rsid w:val="00B24931"/>
    <w:rsid w:val="00B24A2D"/>
    <w:rsid w:val="00B30628"/>
    <w:rsid w:val="00B35472"/>
    <w:rsid w:val="00B50263"/>
    <w:rsid w:val="00B60D52"/>
    <w:rsid w:val="00B62D2D"/>
    <w:rsid w:val="00B651EB"/>
    <w:rsid w:val="00B837EF"/>
    <w:rsid w:val="00B94E13"/>
    <w:rsid w:val="00B94E60"/>
    <w:rsid w:val="00B96970"/>
    <w:rsid w:val="00B97F58"/>
    <w:rsid w:val="00BA38E2"/>
    <w:rsid w:val="00BA47D3"/>
    <w:rsid w:val="00BB13CB"/>
    <w:rsid w:val="00BB5FEC"/>
    <w:rsid w:val="00BB6CB9"/>
    <w:rsid w:val="00BC284F"/>
    <w:rsid w:val="00BC33BC"/>
    <w:rsid w:val="00BC6097"/>
    <w:rsid w:val="00BD1381"/>
    <w:rsid w:val="00BD23DC"/>
    <w:rsid w:val="00BD430A"/>
    <w:rsid w:val="00BD6B93"/>
    <w:rsid w:val="00BD7A49"/>
    <w:rsid w:val="00BE2782"/>
    <w:rsid w:val="00BE625A"/>
    <w:rsid w:val="00BE7045"/>
    <w:rsid w:val="00BF5CF2"/>
    <w:rsid w:val="00C027D1"/>
    <w:rsid w:val="00C02A1B"/>
    <w:rsid w:val="00C02ED5"/>
    <w:rsid w:val="00C031C1"/>
    <w:rsid w:val="00C0504D"/>
    <w:rsid w:val="00C12A49"/>
    <w:rsid w:val="00C13422"/>
    <w:rsid w:val="00C25CB6"/>
    <w:rsid w:val="00C42626"/>
    <w:rsid w:val="00C529B0"/>
    <w:rsid w:val="00C609FC"/>
    <w:rsid w:val="00C651AC"/>
    <w:rsid w:val="00C6747A"/>
    <w:rsid w:val="00C703A8"/>
    <w:rsid w:val="00C71EC1"/>
    <w:rsid w:val="00C8485E"/>
    <w:rsid w:val="00C958E0"/>
    <w:rsid w:val="00CA2D77"/>
    <w:rsid w:val="00CA7659"/>
    <w:rsid w:val="00CB660B"/>
    <w:rsid w:val="00CE276F"/>
    <w:rsid w:val="00CE2B62"/>
    <w:rsid w:val="00CF0E44"/>
    <w:rsid w:val="00CF4B32"/>
    <w:rsid w:val="00D0125C"/>
    <w:rsid w:val="00D01652"/>
    <w:rsid w:val="00D071FB"/>
    <w:rsid w:val="00D13222"/>
    <w:rsid w:val="00D2234C"/>
    <w:rsid w:val="00D336B9"/>
    <w:rsid w:val="00D36736"/>
    <w:rsid w:val="00D43377"/>
    <w:rsid w:val="00D4366E"/>
    <w:rsid w:val="00D44369"/>
    <w:rsid w:val="00D47C22"/>
    <w:rsid w:val="00D51A69"/>
    <w:rsid w:val="00D51B5E"/>
    <w:rsid w:val="00D532A0"/>
    <w:rsid w:val="00D5573C"/>
    <w:rsid w:val="00D557A8"/>
    <w:rsid w:val="00D63C5B"/>
    <w:rsid w:val="00D72C1A"/>
    <w:rsid w:val="00D74A86"/>
    <w:rsid w:val="00D755FC"/>
    <w:rsid w:val="00D8197A"/>
    <w:rsid w:val="00D828CA"/>
    <w:rsid w:val="00D84969"/>
    <w:rsid w:val="00D858FC"/>
    <w:rsid w:val="00D9759E"/>
    <w:rsid w:val="00DA1802"/>
    <w:rsid w:val="00DC1FA8"/>
    <w:rsid w:val="00DC45A3"/>
    <w:rsid w:val="00DC7D2C"/>
    <w:rsid w:val="00DD0BF9"/>
    <w:rsid w:val="00DD151E"/>
    <w:rsid w:val="00DD2357"/>
    <w:rsid w:val="00DD26CF"/>
    <w:rsid w:val="00DD5383"/>
    <w:rsid w:val="00DD792C"/>
    <w:rsid w:val="00DE2FD0"/>
    <w:rsid w:val="00DE39C1"/>
    <w:rsid w:val="00DE5C35"/>
    <w:rsid w:val="00DE5D76"/>
    <w:rsid w:val="00DE76B1"/>
    <w:rsid w:val="00DF2E6A"/>
    <w:rsid w:val="00DF3C00"/>
    <w:rsid w:val="00DF54BF"/>
    <w:rsid w:val="00DF70E2"/>
    <w:rsid w:val="00E04FA3"/>
    <w:rsid w:val="00E11FFD"/>
    <w:rsid w:val="00E13444"/>
    <w:rsid w:val="00E160FA"/>
    <w:rsid w:val="00E22781"/>
    <w:rsid w:val="00E23A21"/>
    <w:rsid w:val="00E30B82"/>
    <w:rsid w:val="00E33963"/>
    <w:rsid w:val="00E359DD"/>
    <w:rsid w:val="00E418B2"/>
    <w:rsid w:val="00E505EE"/>
    <w:rsid w:val="00E51489"/>
    <w:rsid w:val="00E67BF3"/>
    <w:rsid w:val="00E731C8"/>
    <w:rsid w:val="00E74D7B"/>
    <w:rsid w:val="00E82C93"/>
    <w:rsid w:val="00E86E2E"/>
    <w:rsid w:val="00E90880"/>
    <w:rsid w:val="00E93DA6"/>
    <w:rsid w:val="00E9460C"/>
    <w:rsid w:val="00EB038F"/>
    <w:rsid w:val="00EC2BC5"/>
    <w:rsid w:val="00EC3095"/>
    <w:rsid w:val="00EC3EC2"/>
    <w:rsid w:val="00EC44FD"/>
    <w:rsid w:val="00ED6733"/>
    <w:rsid w:val="00EE1F79"/>
    <w:rsid w:val="00EF076D"/>
    <w:rsid w:val="00EF0DF4"/>
    <w:rsid w:val="00EF2EB9"/>
    <w:rsid w:val="00EF5902"/>
    <w:rsid w:val="00EF5D47"/>
    <w:rsid w:val="00EF5E43"/>
    <w:rsid w:val="00F03952"/>
    <w:rsid w:val="00F04626"/>
    <w:rsid w:val="00F06D66"/>
    <w:rsid w:val="00F139F6"/>
    <w:rsid w:val="00F144F5"/>
    <w:rsid w:val="00F2279E"/>
    <w:rsid w:val="00F228AA"/>
    <w:rsid w:val="00F22ACA"/>
    <w:rsid w:val="00F23CC0"/>
    <w:rsid w:val="00F256AB"/>
    <w:rsid w:val="00F3259B"/>
    <w:rsid w:val="00F3697A"/>
    <w:rsid w:val="00F36DEB"/>
    <w:rsid w:val="00F5668D"/>
    <w:rsid w:val="00F569D9"/>
    <w:rsid w:val="00F57DEA"/>
    <w:rsid w:val="00F62D45"/>
    <w:rsid w:val="00F64D5D"/>
    <w:rsid w:val="00F770FC"/>
    <w:rsid w:val="00F83302"/>
    <w:rsid w:val="00F83FF3"/>
    <w:rsid w:val="00F958E7"/>
    <w:rsid w:val="00F96312"/>
    <w:rsid w:val="00F97A6C"/>
    <w:rsid w:val="00FA27B2"/>
    <w:rsid w:val="00FA40C4"/>
    <w:rsid w:val="00FB0407"/>
    <w:rsid w:val="00FB5B70"/>
    <w:rsid w:val="00FC1C91"/>
    <w:rsid w:val="00FC5438"/>
    <w:rsid w:val="00FC6B93"/>
    <w:rsid w:val="00FD3205"/>
    <w:rsid w:val="00FD5DD6"/>
    <w:rsid w:val="00FE0DC5"/>
    <w:rsid w:val="00FF32E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1507F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Standard">
    <w:name w:val="Normal"/>
    <w:aliases w:val="Fließtext"/>
    <w:qFormat/>
    <w:rsid w:val="00430A33"/>
    <w:pPr>
      <w:spacing w:before="120" w:after="120" w:line="360" w:lineRule="auto"/>
      <w:jc w:val="both"/>
    </w:pPr>
    <w:rPr>
      <w:rFonts w:ascii="Verdana" w:eastAsia="Times" w:hAnsi="Verdana"/>
    </w:rPr>
  </w:style>
  <w:style w:type="paragraph" w:styleId="berschrift1">
    <w:name w:val="heading 1"/>
    <w:basedOn w:val="Standard"/>
    <w:next w:val="Standard"/>
    <w:link w:val="berschrift1Zchn"/>
    <w:uiPriority w:val="9"/>
    <w:qFormat/>
    <w:rsid w:val="001366D1"/>
    <w:pPr>
      <w:keepNext/>
      <w:pageBreakBefore/>
      <w:numPr>
        <w:numId w:val="2"/>
      </w:numPr>
      <w:spacing w:before="0" w:after="180" w:line="240" w:lineRule="auto"/>
      <w:jc w:val="left"/>
      <w:outlineLvl w:val="0"/>
    </w:pPr>
    <w:rPr>
      <w:b/>
      <w:kern w:val="32"/>
      <w:sz w:val="32"/>
    </w:rPr>
  </w:style>
  <w:style w:type="paragraph" w:styleId="berschrift2">
    <w:name w:val="heading 2"/>
    <w:basedOn w:val="berschrift1"/>
    <w:next w:val="Standard"/>
    <w:link w:val="berschrift2Zchn"/>
    <w:uiPriority w:val="9"/>
    <w:qFormat/>
    <w:rsid w:val="001366D1"/>
    <w:pPr>
      <w:pageBreakBefore w:val="0"/>
      <w:numPr>
        <w:ilvl w:val="1"/>
      </w:numPr>
      <w:tabs>
        <w:tab w:val="left" w:pos="851"/>
      </w:tabs>
      <w:spacing w:before="240" w:after="120"/>
      <w:outlineLvl w:val="1"/>
    </w:pPr>
    <w:rPr>
      <w:sz w:val="28"/>
    </w:rPr>
  </w:style>
  <w:style w:type="paragraph" w:styleId="berschrift3">
    <w:name w:val="heading 3"/>
    <w:basedOn w:val="berschrift2"/>
    <w:next w:val="Standard"/>
    <w:link w:val="berschrift3Zchn"/>
    <w:uiPriority w:val="9"/>
    <w:qFormat/>
    <w:rsid w:val="001366D1"/>
    <w:pPr>
      <w:numPr>
        <w:ilvl w:val="2"/>
      </w:numPr>
      <w:tabs>
        <w:tab w:val="clear" w:pos="851"/>
      </w:tabs>
      <w:outlineLvl w:val="2"/>
    </w:pPr>
    <w:rPr>
      <w:sz w:val="24"/>
    </w:rPr>
  </w:style>
  <w:style w:type="paragraph" w:styleId="berschrift4">
    <w:name w:val="heading 4"/>
    <w:basedOn w:val="berschrift3"/>
    <w:next w:val="Standard"/>
    <w:link w:val="berschrift4Zchn"/>
    <w:uiPriority w:val="9"/>
    <w:qFormat/>
    <w:rsid w:val="00F228AA"/>
    <w:pPr>
      <w:numPr>
        <w:ilvl w:val="3"/>
      </w:numPr>
      <w:outlineLvl w:val="3"/>
    </w:pPr>
    <w:rPr>
      <w:sz w:val="20"/>
    </w:rPr>
  </w:style>
  <w:style w:type="paragraph" w:styleId="berschrift5">
    <w:name w:val="heading 5"/>
    <w:basedOn w:val="berschrift4"/>
    <w:next w:val="Standard"/>
    <w:link w:val="berschrift5Zchn"/>
    <w:uiPriority w:val="9"/>
    <w:qFormat/>
    <w:rsid w:val="00AA3522"/>
    <w:pPr>
      <w:numPr>
        <w:ilvl w:val="4"/>
      </w:numPr>
      <w:outlineLvl w:val="4"/>
    </w:pPr>
    <w:rPr>
      <w:bCs/>
      <w:iCs/>
      <w:szCs w:val="26"/>
    </w:rPr>
  </w:style>
  <w:style w:type="paragraph" w:styleId="berschrift6">
    <w:name w:val="heading 6"/>
    <w:basedOn w:val="Standard"/>
    <w:next w:val="Standard"/>
    <w:link w:val="berschrift6Zchn"/>
    <w:uiPriority w:val="9"/>
    <w:semiHidden/>
    <w:unhideWhenUsed/>
    <w:qFormat/>
    <w:rsid w:val="008B63CD"/>
    <w:pPr>
      <w:keepNext/>
      <w:keepLines/>
      <w:numPr>
        <w:ilvl w:val="5"/>
        <w:numId w:val="2"/>
      </w:numPr>
      <w:spacing w:before="40" w:after="0" w:line="240" w:lineRule="auto"/>
      <w:jc w:val="left"/>
      <w:outlineLvl w:val="5"/>
    </w:pPr>
    <w:rPr>
      <w:rFonts w:asciiTheme="majorHAnsi" w:eastAsiaTheme="majorEastAsia" w:hAnsiTheme="majorHAnsi" w:cstheme="majorBidi"/>
      <w:color w:val="243F60" w:themeColor="accent1" w:themeShade="7F"/>
      <w:sz w:val="24"/>
      <w:szCs w:val="24"/>
      <w:lang w:eastAsia="en-US"/>
    </w:rPr>
  </w:style>
  <w:style w:type="paragraph" w:styleId="berschrift7">
    <w:name w:val="heading 7"/>
    <w:basedOn w:val="Standard"/>
    <w:next w:val="Standard"/>
    <w:link w:val="berschrift7Zchn"/>
    <w:uiPriority w:val="9"/>
    <w:semiHidden/>
    <w:unhideWhenUsed/>
    <w:qFormat/>
    <w:rsid w:val="008B63CD"/>
    <w:pPr>
      <w:keepNext/>
      <w:keepLines/>
      <w:numPr>
        <w:ilvl w:val="6"/>
        <w:numId w:val="2"/>
      </w:numPr>
      <w:spacing w:before="40" w:after="0" w:line="240" w:lineRule="auto"/>
      <w:jc w:val="left"/>
      <w:outlineLvl w:val="6"/>
    </w:pPr>
    <w:rPr>
      <w:rFonts w:asciiTheme="majorHAnsi" w:eastAsiaTheme="majorEastAsia" w:hAnsiTheme="majorHAnsi" w:cstheme="majorBidi"/>
      <w:i/>
      <w:iCs/>
      <w:color w:val="243F60" w:themeColor="accent1" w:themeShade="7F"/>
      <w:sz w:val="24"/>
      <w:szCs w:val="24"/>
      <w:lang w:eastAsia="en-US"/>
    </w:rPr>
  </w:style>
  <w:style w:type="paragraph" w:styleId="berschrift8">
    <w:name w:val="heading 8"/>
    <w:basedOn w:val="Standard"/>
    <w:next w:val="Standard"/>
    <w:link w:val="berschrift8Zchn"/>
    <w:uiPriority w:val="9"/>
    <w:semiHidden/>
    <w:unhideWhenUsed/>
    <w:qFormat/>
    <w:rsid w:val="008B63CD"/>
    <w:pPr>
      <w:keepNext/>
      <w:keepLines/>
      <w:numPr>
        <w:ilvl w:val="7"/>
        <w:numId w:val="2"/>
      </w:numPr>
      <w:spacing w:before="40" w:after="0" w:line="240" w:lineRule="auto"/>
      <w:jc w:val="left"/>
      <w:outlineLvl w:val="7"/>
    </w:pPr>
    <w:rPr>
      <w:rFonts w:asciiTheme="majorHAnsi" w:eastAsiaTheme="majorEastAsia" w:hAnsiTheme="majorHAnsi" w:cstheme="majorBidi"/>
      <w:color w:val="272727" w:themeColor="text1" w:themeTint="D8"/>
      <w:sz w:val="21"/>
      <w:szCs w:val="21"/>
      <w:lang w:eastAsia="en-US"/>
    </w:rPr>
  </w:style>
  <w:style w:type="paragraph" w:styleId="berschrift9">
    <w:name w:val="heading 9"/>
    <w:basedOn w:val="Standard"/>
    <w:next w:val="Standard"/>
    <w:link w:val="berschrift9Zchn"/>
    <w:uiPriority w:val="9"/>
    <w:semiHidden/>
    <w:unhideWhenUsed/>
    <w:qFormat/>
    <w:rsid w:val="008B63CD"/>
    <w:pPr>
      <w:keepNext/>
      <w:keepLines/>
      <w:numPr>
        <w:ilvl w:val="8"/>
        <w:numId w:val="2"/>
      </w:numPr>
      <w:spacing w:before="40" w:after="0" w:line="240" w:lineRule="auto"/>
      <w:jc w:val="left"/>
      <w:outlineLvl w:val="8"/>
    </w:pPr>
    <w:rPr>
      <w:rFonts w:asciiTheme="majorHAnsi" w:eastAsiaTheme="majorEastAsia" w:hAnsiTheme="majorHAnsi" w:cstheme="majorBidi"/>
      <w:i/>
      <w:iCs/>
      <w:color w:val="272727" w:themeColor="text1" w:themeTint="D8"/>
      <w:sz w:val="21"/>
      <w:szCs w:val="21"/>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2E3FE5"/>
    <w:rPr>
      <w:rFonts w:ascii="Verdana" w:eastAsia="Times" w:hAnsi="Verdana"/>
      <w:b/>
      <w:kern w:val="32"/>
      <w:sz w:val="32"/>
    </w:rPr>
  </w:style>
  <w:style w:type="character" w:customStyle="1" w:styleId="berschrift2Zchn">
    <w:name w:val="Überschrift 2 Zchn"/>
    <w:link w:val="berschrift2"/>
    <w:uiPriority w:val="9"/>
    <w:rsid w:val="002E3FE5"/>
    <w:rPr>
      <w:rFonts w:ascii="Verdana" w:eastAsia="Times" w:hAnsi="Verdana"/>
      <w:b/>
      <w:kern w:val="32"/>
      <w:sz w:val="28"/>
    </w:rPr>
  </w:style>
  <w:style w:type="character" w:customStyle="1" w:styleId="berschrift3Zchn">
    <w:name w:val="Überschrift 3 Zchn"/>
    <w:link w:val="berschrift3"/>
    <w:uiPriority w:val="9"/>
    <w:rsid w:val="002E3FE5"/>
    <w:rPr>
      <w:rFonts w:ascii="Verdana" w:eastAsia="Times" w:hAnsi="Verdana"/>
      <w:b/>
      <w:kern w:val="32"/>
      <w:sz w:val="24"/>
    </w:rPr>
  </w:style>
  <w:style w:type="character" w:customStyle="1" w:styleId="berschrift4Zchn">
    <w:name w:val="Überschrift 4 Zchn"/>
    <w:link w:val="berschrift4"/>
    <w:uiPriority w:val="9"/>
    <w:rsid w:val="002E3FE5"/>
    <w:rPr>
      <w:rFonts w:ascii="Verdana" w:eastAsia="Times" w:hAnsi="Verdana"/>
      <w:b/>
      <w:kern w:val="32"/>
    </w:rPr>
  </w:style>
  <w:style w:type="character" w:customStyle="1" w:styleId="berschrift5Zchn">
    <w:name w:val="Überschrift 5 Zchn"/>
    <w:link w:val="berschrift5"/>
    <w:uiPriority w:val="9"/>
    <w:rsid w:val="002E3FE5"/>
    <w:rPr>
      <w:rFonts w:ascii="Verdana" w:eastAsia="Times" w:hAnsi="Verdana"/>
      <w:b/>
      <w:bCs/>
      <w:iCs/>
      <w:kern w:val="32"/>
      <w:szCs w:val="26"/>
    </w:rPr>
  </w:style>
  <w:style w:type="paragraph" w:styleId="Verzeichnis1">
    <w:name w:val="toc 1"/>
    <w:basedOn w:val="Standard"/>
    <w:next w:val="Standard"/>
    <w:autoRedefine/>
    <w:uiPriority w:val="39"/>
    <w:rsid w:val="000C2AD7"/>
    <w:pPr>
      <w:tabs>
        <w:tab w:val="left" w:pos="340"/>
        <w:tab w:val="left" w:pos="425"/>
        <w:tab w:val="left" w:pos="709"/>
        <w:tab w:val="right" w:leader="dot" w:pos="8222"/>
      </w:tabs>
      <w:spacing w:before="240" w:line="240" w:lineRule="auto"/>
      <w:jc w:val="left"/>
    </w:pPr>
    <w:rPr>
      <w:b/>
      <w:noProof/>
    </w:rPr>
  </w:style>
  <w:style w:type="paragraph" w:styleId="Verzeichnis2">
    <w:name w:val="toc 2"/>
    <w:basedOn w:val="Verzeichnis1"/>
    <w:next w:val="Standard"/>
    <w:autoRedefine/>
    <w:uiPriority w:val="39"/>
    <w:rsid w:val="008F3194"/>
    <w:pPr>
      <w:tabs>
        <w:tab w:val="clear" w:pos="709"/>
        <w:tab w:val="left" w:pos="851"/>
        <w:tab w:val="left" w:pos="960"/>
        <w:tab w:val="right" w:leader="dot" w:pos="9072"/>
      </w:tabs>
      <w:spacing w:before="60"/>
      <w:ind w:left="850" w:hanging="510"/>
    </w:pPr>
    <w:rPr>
      <w:b w:val="0"/>
    </w:rPr>
  </w:style>
  <w:style w:type="paragraph" w:styleId="Verzeichnis3">
    <w:name w:val="toc 3"/>
    <w:basedOn w:val="Verzeichnis2"/>
    <w:next w:val="Standard"/>
    <w:autoRedefine/>
    <w:uiPriority w:val="39"/>
    <w:rsid w:val="000C2AD7"/>
    <w:pPr>
      <w:tabs>
        <w:tab w:val="clear" w:pos="425"/>
        <w:tab w:val="clear" w:pos="851"/>
        <w:tab w:val="clear" w:pos="960"/>
        <w:tab w:val="left" w:pos="1559"/>
        <w:tab w:val="left" w:pos="1588"/>
        <w:tab w:val="left" w:pos="1701"/>
        <w:tab w:val="left" w:pos="1814"/>
        <w:tab w:val="left" w:pos="1928"/>
      </w:tabs>
      <w:ind w:left="1560" w:hanging="709"/>
    </w:pPr>
  </w:style>
  <w:style w:type="paragraph" w:styleId="Funotentext">
    <w:name w:val="footnote text"/>
    <w:basedOn w:val="Standard"/>
    <w:semiHidden/>
    <w:rsid w:val="00622C9C"/>
    <w:pPr>
      <w:spacing w:before="0" w:after="0" w:line="240" w:lineRule="auto"/>
      <w:ind w:left="284" w:hanging="284"/>
    </w:pPr>
    <w:rPr>
      <w:sz w:val="16"/>
    </w:rPr>
  </w:style>
  <w:style w:type="paragraph" w:styleId="Kopfzeile">
    <w:name w:val="header"/>
    <w:basedOn w:val="Standard"/>
    <w:link w:val="KopfzeileZchn"/>
    <w:uiPriority w:val="99"/>
    <w:rsid w:val="00374FF5"/>
    <w:pPr>
      <w:tabs>
        <w:tab w:val="right" w:pos="9072"/>
      </w:tabs>
      <w:spacing w:line="240" w:lineRule="auto"/>
    </w:pPr>
    <w:rPr>
      <w:sz w:val="16"/>
    </w:rPr>
  </w:style>
  <w:style w:type="character" w:customStyle="1" w:styleId="KopfzeileZchn">
    <w:name w:val="Kopfzeile Zchn"/>
    <w:link w:val="Kopfzeile"/>
    <w:uiPriority w:val="99"/>
    <w:rsid w:val="00B60D52"/>
    <w:rPr>
      <w:rFonts w:ascii="Verdana" w:eastAsia="Times" w:hAnsi="Verdana"/>
      <w:sz w:val="16"/>
    </w:rPr>
  </w:style>
  <w:style w:type="paragraph" w:styleId="Fuzeile">
    <w:name w:val="footer"/>
    <w:basedOn w:val="Standard"/>
    <w:link w:val="FuzeileZchn"/>
    <w:rsid w:val="00F144F5"/>
    <w:pPr>
      <w:tabs>
        <w:tab w:val="center" w:pos="4536"/>
        <w:tab w:val="right" w:pos="9072"/>
      </w:tabs>
    </w:pPr>
  </w:style>
  <w:style w:type="paragraph" w:styleId="Beschriftung">
    <w:name w:val="caption"/>
    <w:basedOn w:val="Standard"/>
    <w:next w:val="Standard"/>
    <w:uiPriority w:val="35"/>
    <w:qFormat/>
    <w:rsid w:val="00DE5D76"/>
    <w:pPr>
      <w:tabs>
        <w:tab w:val="left" w:pos="1134"/>
        <w:tab w:val="left" w:pos="1191"/>
        <w:tab w:val="left" w:pos="1247"/>
        <w:tab w:val="left" w:pos="1304"/>
        <w:tab w:val="left" w:pos="1361"/>
        <w:tab w:val="left" w:pos="1418"/>
        <w:tab w:val="left" w:pos="1474"/>
        <w:tab w:val="left" w:pos="1531"/>
        <w:tab w:val="left" w:pos="1588"/>
        <w:tab w:val="left" w:pos="1644"/>
        <w:tab w:val="left" w:pos="1701"/>
        <w:tab w:val="left" w:pos="1758"/>
        <w:tab w:val="left" w:pos="1814"/>
        <w:tab w:val="left" w:pos="1871"/>
        <w:tab w:val="left" w:pos="1928"/>
        <w:tab w:val="left" w:pos="1985"/>
        <w:tab w:val="left" w:pos="2041"/>
        <w:tab w:val="left" w:pos="2098"/>
        <w:tab w:val="left" w:pos="2155"/>
        <w:tab w:val="left" w:pos="2211"/>
        <w:tab w:val="left" w:pos="2268"/>
      </w:tabs>
      <w:jc w:val="center"/>
    </w:pPr>
    <w:rPr>
      <w:rFonts w:eastAsia="Times New Roman"/>
      <w:b/>
      <w:bCs/>
      <w:sz w:val="16"/>
    </w:rPr>
  </w:style>
  <w:style w:type="paragraph" w:styleId="Literaturverzeichnis">
    <w:name w:val="Bibliography"/>
    <w:basedOn w:val="Standard"/>
    <w:rsid w:val="002F7C1A"/>
    <w:pPr>
      <w:tabs>
        <w:tab w:val="left" w:pos="1559"/>
      </w:tabs>
      <w:suppressAutoHyphens/>
      <w:spacing w:after="180"/>
      <w:jc w:val="left"/>
    </w:pPr>
  </w:style>
  <w:style w:type="paragraph" w:customStyle="1" w:styleId="ZitatalsAbsatz">
    <w:name w:val="Zitat als Absatz"/>
    <w:basedOn w:val="Standard"/>
    <w:next w:val="Standard"/>
    <w:rsid w:val="00F144F5"/>
    <w:pPr>
      <w:ind w:left="567" w:right="567"/>
    </w:pPr>
    <w:rPr>
      <w:sz w:val="16"/>
    </w:rPr>
  </w:style>
  <w:style w:type="paragraph" w:customStyle="1" w:styleId="berschrift1ohneNummerierung">
    <w:name w:val="Überschrift 1 ohne Nummerierung"/>
    <w:basedOn w:val="berschrift1"/>
    <w:next w:val="Standard"/>
    <w:rsid w:val="001366D1"/>
    <w:pPr>
      <w:numPr>
        <w:numId w:val="0"/>
      </w:numPr>
    </w:pPr>
  </w:style>
  <w:style w:type="paragraph" w:customStyle="1" w:styleId="Aufzhlung">
    <w:name w:val="Aufzählung"/>
    <w:basedOn w:val="Standard"/>
    <w:next w:val="Standard"/>
    <w:link w:val="AufzhlungZchn"/>
    <w:rsid w:val="005F37D4"/>
    <w:pPr>
      <w:tabs>
        <w:tab w:val="num" w:pos="720"/>
      </w:tabs>
      <w:ind w:left="720" w:hanging="360"/>
    </w:pPr>
  </w:style>
  <w:style w:type="character" w:customStyle="1" w:styleId="AufzhlungZchn">
    <w:name w:val="Aufzählung Zchn"/>
    <w:link w:val="Aufzhlung"/>
    <w:rsid w:val="00DD0BF9"/>
    <w:rPr>
      <w:rFonts w:ascii="Verdana" w:eastAsia="Times" w:hAnsi="Verdana"/>
    </w:rPr>
  </w:style>
  <w:style w:type="paragraph" w:styleId="Abbildungsverzeichnis">
    <w:name w:val="table of figures"/>
    <w:basedOn w:val="Standard"/>
    <w:next w:val="Standard"/>
    <w:uiPriority w:val="99"/>
    <w:rsid w:val="002F5DCA"/>
    <w:pPr>
      <w:tabs>
        <w:tab w:val="left" w:pos="1701"/>
        <w:tab w:val="right" w:leader="dot" w:pos="8222"/>
      </w:tabs>
      <w:spacing w:before="60" w:line="240" w:lineRule="auto"/>
      <w:ind w:left="1701" w:hanging="1701"/>
      <w:jc w:val="left"/>
    </w:pPr>
  </w:style>
  <w:style w:type="paragraph" w:customStyle="1" w:styleId="Abbildungzentriert">
    <w:name w:val="Abbildung zentriert"/>
    <w:basedOn w:val="Standard"/>
    <w:next w:val="Standard"/>
    <w:rsid w:val="007130D6"/>
    <w:pPr>
      <w:keepNext/>
      <w:spacing w:before="0" w:line="240" w:lineRule="auto"/>
      <w:jc w:val="center"/>
    </w:pPr>
  </w:style>
  <w:style w:type="character" w:styleId="Link">
    <w:name w:val="Hyperlink"/>
    <w:uiPriority w:val="99"/>
    <w:rsid w:val="003C32FE"/>
    <w:rPr>
      <w:color w:val="auto"/>
      <w:u w:val="none"/>
    </w:rPr>
  </w:style>
  <w:style w:type="paragraph" w:customStyle="1" w:styleId="Abkrzungsverzeichnis">
    <w:name w:val="Abkürzungsverzeichnis"/>
    <w:basedOn w:val="Literaturverzeichnis"/>
    <w:rsid w:val="0029278E"/>
    <w:pPr>
      <w:tabs>
        <w:tab w:val="clear" w:pos="1559"/>
        <w:tab w:val="left" w:leader="dot" w:pos="1134"/>
        <w:tab w:val="left" w:leader="dot" w:pos="1701"/>
      </w:tabs>
      <w:spacing w:before="60" w:after="120" w:line="240" w:lineRule="auto"/>
      <w:ind w:left="1134" w:hanging="1134"/>
    </w:pPr>
  </w:style>
  <w:style w:type="table" w:styleId="Tabellenraster">
    <w:name w:val="Table Grid"/>
    <w:basedOn w:val="NormaleTabelle"/>
    <w:rsid w:val="007A4352"/>
    <w:pPr>
      <w:spacing w:before="240" w:after="240" w:line="288"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unotenzeichen">
    <w:name w:val="footnote reference"/>
    <w:semiHidden/>
    <w:rsid w:val="00622C9C"/>
    <w:rPr>
      <w:rFonts w:ascii="Verdana" w:hAnsi="Verdana"/>
      <w:sz w:val="16"/>
      <w:vertAlign w:val="superscript"/>
    </w:rPr>
  </w:style>
  <w:style w:type="paragraph" w:customStyle="1" w:styleId="DeckblattUni">
    <w:name w:val="Deckblatt Uni"/>
    <w:basedOn w:val="Standard"/>
    <w:next w:val="Standard"/>
    <w:rsid w:val="00A06233"/>
    <w:pPr>
      <w:spacing w:after="0"/>
      <w:jc w:val="center"/>
    </w:pPr>
    <w:rPr>
      <w:b/>
      <w:bCs/>
      <w:sz w:val="40"/>
    </w:rPr>
  </w:style>
  <w:style w:type="paragraph" w:customStyle="1" w:styleId="DeckblattTitelderArbeit">
    <w:name w:val="Deckblatt Titel der Arbeit"/>
    <w:basedOn w:val="Standard"/>
    <w:next w:val="Standard"/>
    <w:rsid w:val="009A30F7"/>
    <w:pPr>
      <w:spacing w:line="240" w:lineRule="auto"/>
      <w:jc w:val="center"/>
    </w:pPr>
    <w:rPr>
      <w:rFonts w:eastAsia="Times New Roman"/>
      <w:b/>
      <w:bCs/>
      <w:sz w:val="28"/>
    </w:rPr>
  </w:style>
  <w:style w:type="paragraph" w:customStyle="1" w:styleId="DeckblattTypArbeit">
    <w:name w:val="Deckblatt Typ Arbeit"/>
    <w:basedOn w:val="Standard"/>
    <w:rsid w:val="009A30F7"/>
    <w:pPr>
      <w:spacing w:line="240" w:lineRule="auto"/>
      <w:jc w:val="center"/>
    </w:pPr>
    <w:rPr>
      <w:rFonts w:eastAsia="Times New Roman"/>
      <w:sz w:val="24"/>
    </w:rPr>
  </w:style>
  <w:style w:type="paragraph" w:customStyle="1" w:styleId="DeckblattSemesterangaben">
    <w:name w:val="Deckblatt Semesterangaben"/>
    <w:basedOn w:val="Standard"/>
    <w:next w:val="Standard"/>
    <w:rsid w:val="009A30F7"/>
    <w:pPr>
      <w:spacing w:line="240" w:lineRule="auto"/>
      <w:jc w:val="center"/>
    </w:pPr>
    <w:rPr>
      <w:rFonts w:eastAsia="Times New Roman"/>
    </w:rPr>
  </w:style>
  <w:style w:type="paragraph" w:customStyle="1" w:styleId="DeckblattMetadatenStudent">
    <w:name w:val="Deckblatt Metadaten Student"/>
    <w:basedOn w:val="Standard"/>
    <w:next w:val="Standard"/>
    <w:rsid w:val="001B14D2"/>
    <w:pPr>
      <w:spacing w:before="60" w:line="240" w:lineRule="auto"/>
      <w:jc w:val="left"/>
    </w:pPr>
    <w:rPr>
      <w:rFonts w:eastAsia="Times New Roman"/>
    </w:rPr>
  </w:style>
  <w:style w:type="character" w:styleId="BesuchterLink">
    <w:name w:val="FollowedHyperlink"/>
    <w:rsid w:val="0069271D"/>
    <w:rPr>
      <w:color w:val="000000"/>
      <w:u w:val="none"/>
    </w:rPr>
  </w:style>
  <w:style w:type="paragraph" w:styleId="Endnotentext">
    <w:name w:val="endnote text"/>
    <w:basedOn w:val="Standard"/>
    <w:semiHidden/>
    <w:rsid w:val="001B14D2"/>
  </w:style>
  <w:style w:type="character" w:styleId="Endnotenzeichen">
    <w:name w:val="endnote reference"/>
    <w:semiHidden/>
    <w:rsid w:val="001B14D2"/>
    <w:rPr>
      <w:vertAlign w:val="superscript"/>
    </w:rPr>
  </w:style>
  <w:style w:type="character" w:styleId="HTMLCode">
    <w:name w:val="HTML Code"/>
    <w:rsid w:val="00106448"/>
    <w:rPr>
      <w:rFonts w:ascii="Courier New" w:hAnsi="Courier New" w:cs="Courier New"/>
      <w:sz w:val="20"/>
      <w:szCs w:val="20"/>
    </w:rPr>
  </w:style>
  <w:style w:type="character" w:customStyle="1" w:styleId="Autor">
    <w:name w:val="Autor"/>
    <w:rsid w:val="00F3259B"/>
    <w:rPr>
      <w:smallCaps/>
      <w:dstrike w:val="0"/>
      <w:vertAlign w:val="baseline"/>
    </w:rPr>
  </w:style>
  <w:style w:type="paragraph" w:customStyle="1" w:styleId="Programmcode">
    <w:name w:val="Programmcode"/>
    <w:basedOn w:val="Standard"/>
    <w:rsid w:val="00DE5C35"/>
    <w:pPr>
      <w:pBdr>
        <w:top w:val="single" w:sz="4" w:space="1" w:color="auto"/>
        <w:left w:val="single" w:sz="4" w:space="4" w:color="auto"/>
        <w:bottom w:val="single" w:sz="4" w:space="1" w:color="auto"/>
        <w:right w:val="single" w:sz="4" w:space="4" w:color="auto"/>
      </w:pBdr>
      <w:shd w:val="clear" w:color="auto" w:fill="F3F3F3"/>
      <w:spacing w:after="60" w:line="240" w:lineRule="auto"/>
      <w:ind w:left="284" w:right="284"/>
    </w:pPr>
    <w:rPr>
      <w:rFonts w:ascii="Courier New" w:hAnsi="Courier New" w:cs="Courier New"/>
    </w:rPr>
  </w:style>
  <w:style w:type="character" w:customStyle="1" w:styleId="ZitatimText">
    <w:name w:val="Zitat im Text"/>
    <w:rsid w:val="00C12A49"/>
    <w:rPr>
      <w:rFonts w:ascii="Verdana" w:hAnsi="Verdana"/>
      <w:i/>
      <w:sz w:val="20"/>
    </w:rPr>
  </w:style>
  <w:style w:type="paragraph" w:customStyle="1" w:styleId="BeschriftunggefolgtvonQuelle">
    <w:name w:val="Beschriftung gefolgt von Quelle"/>
    <w:basedOn w:val="Beschriftung"/>
    <w:next w:val="Beschriftung-Quelle"/>
    <w:rsid w:val="008C1CF8"/>
    <w:pPr>
      <w:keepNext/>
      <w:spacing w:after="0"/>
    </w:pPr>
  </w:style>
  <w:style w:type="paragraph" w:customStyle="1" w:styleId="Beschriftung-Quelle">
    <w:name w:val="Beschriftung - Quelle"/>
    <w:basedOn w:val="Beschriftung"/>
    <w:next w:val="Standard"/>
    <w:rsid w:val="008C1CF8"/>
    <w:pPr>
      <w:keepNext/>
      <w:spacing w:before="0"/>
    </w:pPr>
    <w:rPr>
      <w:b w:val="0"/>
    </w:rPr>
  </w:style>
  <w:style w:type="paragraph" w:customStyle="1" w:styleId="Tabelle">
    <w:name w:val="Tabelle"/>
    <w:basedOn w:val="Standard"/>
    <w:rsid w:val="00DE5D76"/>
    <w:pPr>
      <w:spacing w:before="60" w:after="60" w:line="288" w:lineRule="auto"/>
      <w:jc w:val="left"/>
    </w:pPr>
    <w:rPr>
      <w:rFonts w:eastAsia="Times New Roman"/>
      <w:sz w:val="16"/>
      <w:szCs w:val="24"/>
    </w:rPr>
  </w:style>
  <w:style w:type="paragraph" w:customStyle="1" w:styleId="TabelleKopfzeile">
    <w:name w:val="Tabelle Kopfzeile"/>
    <w:basedOn w:val="Tabelle"/>
    <w:rsid w:val="0012426A"/>
    <w:rPr>
      <w:b/>
    </w:rPr>
  </w:style>
  <w:style w:type="paragraph" w:customStyle="1" w:styleId="Anhang">
    <w:name w:val="Anhang"/>
    <w:basedOn w:val="berschrift1ohneNummerierung"/>
    <w:next w:val="Standard"/>
    <w:rsid w:val="00276A2C"/>
    <w:pPr>
      <w:ind w:left="2693" w:hanging="2693"/>
    </w:pPr>
  </w:style>
  <w:style w:type="paragraph" w:customStyle="1" w:styleId="berschrift1nichtimVerzeichnis">
    <w:name w:val="Überschrift 1 nicht im Verzeichnis"/>
    <w:basedOn w:val="berschrift1ohneNummerierung"/>
    <w:rsid w:val="001366D1"/>
    <w:pPr>
      <w:outlineLvl w:val="9"/>
    </w:pPr>
  </w:style>
  <w:style w:type="paragraph" w:customStyle="1" w:styleId="HinterlegterAbsatz">
    <w:name w:val="Hinterlegter Absatz"/>
    <w:basedOn w:val="Tabelle"/>
    <w:rsid w:val="00CF4B32"/>
    <w:pPr>
      <w:shd w:val="clear" w:color="auto" w:fill="C0CADE"/>
    </w:pPr>
    <w:rPr>
      <w:b/>
      <w:lang w:val="en-US"/>
    </w:rPr>
  </w:style>
  <w:style w:type="character" w:styleId="Hervorhebung">
    <w:name w:val="Emphasis"/>
    <w:qFormat/>
    <w:rsid w:val="0001736D"/>
    <w:rPr>
      <w:i/>
      <w:iCs/>
    </w:rPr>
  </w:style>
  <w:style w:type="character" w:customStyle="1" w:styleId="Schlsselbegriff">
    <w:name w:val="Schlüsselbegriff"/>
    <w:rsid w:val="00740F6E"/>
    <w:rPr>
      <w:rFonts w:ascii="Verdana" w:hAnsi="Verdana"/>
      <w:i/>
      <w:caps/>
      <w:smallCaps/>
      <w:dstrike w:val="0"/>
      <w:sz w:val="20"/>
      <w:szCs w:val="20"/>
      <w:vertAlign w:val="baseline"/>
    </w:rPr>
  </w:style>
  <w:style w:type="paragraph" w:styleId="Index1">
    <w:name w:val="index 1"/>
    <w:basedOn w:val="Standard"/>
    <w:next w:val="Standard"/>
    <w:autoRedefine/>
    <w:semiHidden/>
    <w:rsid w:val="00B94E60"/>
    <w:pPr>
      <w:ind w:left="200" w:hanging="200"/>
    </w:pPr>
  </w:style>
  <w:style w:type="paragraph" w:styleId="Inhaltsverzeichnisberschrift">
    <w:name w:val="TOC Heading"/>
    <w:basedOn w:val="berschrift1"/>
    <w:next w:val="Standard"/>
    <w:uiPriority w:val="39"/>
    <w:semiHidden/>
    <w:unhideWhenUsed/>
    <w:qFormat/>
    <w:rsid w:val="007E71FF"/>
    <w:pPr>
      <w:keepLines/>
      <w:pageBreakBefore w:val="0"/>
      <w:numPr>
        <w:numId w:val="0"/>
      </w:numPr>
      <w:spacing w:before="480" w:after="0" w:line="276" w:lineRule="auto"/>
      <w:outlineLvl w:val="9"/>
    </w:pPr>
    <w:rPr>
      <w:rFonts w:ascii="Cambria" w:eastAsia="Times New Roman" w:hAnsi="Cambria"/>
      <w:bCs/>
      <w:color w:val="365F91"/>
      <w:kern w:val="0"/>
      <w:sz w:val="28"/>
      <w:szCs w:val="28"/>
      <w:lang w:eastAsia="en-US"/>
    </w:rPr>
  </w:style>
  <w:style w:type="paragraph" w:styleId="Sprechblasentext">
    <w:name w:val="Balloon Text"/>
    <w:basedOn w:val="Standard"/>
    <w:link w:val="SprechblasentextZchn"/>
    <w:rsid w:val="00E359DD"/>
    <w:pPr>
      <w:spacing w:before="0" w:after="0" w:line="240" w:lineRule="auto"/>
    </w:pPr>
    <w:rPr>
      <w:rFonts w:ascii="Tahoma" w:hAnsi="Tahoma" w:cs="Tahoma"/>
      <w:sz w:val="16"/>
      <w:szCs w:val="16"/>
    </w:rPr>
  </w:style>
  <w:style w:type="character" w:customStyle="1" w:styleId="SprechblasentextZchn">
    <w:name w:val="Sprechblasentext Zchn"/>
    <w:link w:val="Sprechblasentext"/>
    <w:rsid w:val="00E359DD"/>
    <w:rPr>
      <w:rFonts w:ascii="Tahoma" w:eastAsia="Times" w:hAnsi="Tahoma" w:cs="Tahoma"/>
      <w:sz w:val="16"/>
      <w:szCs w:val="16"/>
    </w:rPr>
  </w:style>
  <w:style w:type="paragraph" w:styleId="Dokumentstruktur">
    <w:name w:val="Document Map"/>
    <w:basedOn w:val="Standard"/>
    <w:link w:val="DokumentstrukturZchn"/>
    <w:rsid w:val="00B837EF"/>
    <w:pPr>
      <w:spacing w:before="0" w:after="0" w:line="240" w:lineRule="auto"/>
    </w:pPr>
    <w:rPr>
      <w:rFonts w:ascii="Tahoma" w:hAnsi="Tahoma" w:cs="Tahoma"/>
      <w:sz w:val="16"/>
      <w:szCs w:val="16"/>
    </w:rPr>
  </w:style>
  <w:style w:type="character" w:customStyle="1" w:styleId="DokumentstrukturZchn">
    <w:name w:val="Dokumentstruktur Zchn"/>
    <w:link w:val="Dokumentstruktur"/>
    <w:rsid w:val="00B837EF"/>
    <w:rPr>
      <w:rFonts w:ascii="Tahoma" w:eastAsia="Times" w:hAnsi="Tahoma" w:cs="Tahoma"/>
      <w:sz w:val="16"/>
      <w:szCs w:val="16"/>
    </w:rPr>
  </w:style>
  <w:style w:type="paragraph" w:customStyle="1" w:styleId="AbbildungzentriertmitRand">
    <w:name w:val="Abbildung zentriert mit Rand"/>
    <w:basedOn w:val="Abbildungzentriert"/>
    <w:qFormat/>
    <w:rsid w:val="00250701"/>
    <w:pPr>
      <w:pBdr>
        <w:top w:val="single" w:sz="4" w:space="4" w:color="auto"/>
        <w:left w:val="single" w:sz="4" w:space="4" w:color="auto"/>
        <w:bottom w:val="single" w:sz="4" w:space="4" w:color="auto"/>
        <w:right w:val="single" w:sz="4" w:space="4" w:color="auto"/>
      </w:pBdr>
    </w:pPr>
  </w:style>
  <w:style w:type="paragraph" w:styleId="Listenabsatz">
    <w:name w:val="List Paragraph"/>
    <w:basedOn w:val="Standard"/>
    <w:link w:val="ListenabsatzZchn"/>
    <w:uiPriority w:val="34"/>
    <w:qFormat/>
    <w:rsid w:val="006C0D5D"/>
    <w:pPr>
      <w:ind w:left="720"/>
      <w:contextualSpacing/>
    </w:pPr>
  </w:style>
  <w:style w:type="character" w:customStyle="1" w:styleId="FuzeileZchn">
    <w:name w:val="Fußzeile Zchn"/>
    <w:link w:val="Fuzeile"/>
    <w:rsid w:val="008667B6"/>
    <w:rPr>
      <w:rFonts w:ascii="Verdana" w:eastAsia="Times" w:hAnsi="Verdana"/>
    </w:rPr>
  </w:style>
  <w:style w:type="paragraph" w:styleId="Verzeichnis4">
    <w:name w:val="toc 4"/>
    <w:basedOn w:val="Verzeichnis3"/>
    <w:next w:val="Standard"/>
    <w:autoRedefine/>
    <w:uiPriority w:val="39"/>
    <w:rsid w:val="00DE5D76"/>
    <w:pPr>
      <w:tabs>
        <w:tab w:val="clear" w:pos="1559"/>
        <w:tab w:val="clear" w:pos="8222"/>
        <w:tab w:val="left" w:pos="1560"/>
        <w:tab w:val="right" w:leader="dot" w:pos="8210"/>
      </w:tabs>
      <w:ind w:left="2410" w:hanging="851"/>
    </w:pPr>
  </w:style>
  <w:style w:type="character" w:customStyle="1" w:styleId="Hyperlinkderhervorgehobenwerdensoll">
    <w:name w:val="Hyperlink der hervorgehoben werden soll"/>
    <w:basedOn w:val="Absatz-Standardschriftart"/>
    <w:uiPriority w:val="1"/>
    <w:qFormat/>
    <w:rsid w:val="00831A5C"/>
    <w:rPr>
      <w:color w:val="1F497D" w:themeColor="text2"/>
      <w:u w:val="single"/>
    </w:rPr>
  </w:style>
  <w:style w:type="table" w:styleId="TabelleProfessionell">
    <w:name w:val="Table Professional"/>
    <w:basedOn w:val="NormaleTabelle"/>
    <w:rsid w:val="003365AA"/>
    <w:pPr>
      <w:spacing w:before="120" w:after="120" w:line="36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CitaviBibliographyEntry">
    <w:name w:val="Citavi Bibliography Entry"/>
    <w:basedOn w:val="Literaturverzeichnis"/>
    <w:link w:val="CitaviBibliographyEntryZchn"/>
    <w:qFormat/>
    <w:rsid w:val="001B2A37"/>
    <w:pPr>
      <w:tabs>
        <w:tab w:val="clear" w:pos="1559"/>
      </w:tabs>
      <w:spacing w:after="120"/>
    </w:pPr>
  </w:style>
  <w:style w:type="character" w:customStyle="1" w:styleId="berschrift6Zchn">
    <w:name w:val="Überschrift 6 Zchn"/>
    <w:basedOn w:val="Absatz-Standardschriftart"/>
    <w:link w:val="berschrift6"/>
    <w:uiPriority w:val="9"/>
    <w:semiHidden/>
    <w:rsid w:val="008B63CD"/>
    <w:rPr>
      <w:rFonts w:asciiTheme="majorHAnsi" w:eastAsiaTheme="majorEastAsia" w:hAnsiTheme="majorHAnsi" w:cstheme="majorBidi"/>
      <w:color w:val="243F60" w:themeColor="accent1" w:themeShade="7F"/>
      <w:sz w:val="24"/>
      <w:szCs w:val="24"/>
      <w:lang w:eastAsia="en-US"/>
    </w:rPr>
  </w:style>
  <w:style w:type="character" w:customStyle="1" w:styleId="berschrift7Zchn">
    <w:name w:val="Überschrift 7 Zchn"/>
    <w:basedOn w:val="Absatz-Standardschriftart"/>
    <w:link w:val="berschrift7"/>
    <w:uiPriority w:val="9"/>
    <w:semiHidden/>
    <w:rsid w:val="008B63CD"/>
    <w:rPr>
      <w:rFonts w:asciiTheme="majorHAnsi" w:eastAsiaTheme="majorEastAsia" w:hAnsiTheme="majorHAnsi" w:cstheme="majorBidi"/>
      <w:i/>
      <w:iCs/>
      <w:color w:val="243F60" w:themeColor="accent1" w:themeShade="7F"/>
      <w:sz w:val="24"/>
      <w:szCs w:val="24"/>
      <w:lang w:eastAsia="en-US"/>
    </w:rPr>
  </w:style>
  <w:style w:type="character" w:customStyle="1" w:styleId="berschrift8Zchn">
    <w:name w:val="Überschrift 8 Zchn"/>
    <w:basedOn w:val="Absatz-Standardschriftart"/>
    <w:link w:val="berschrift8"/>
    <w:uiPriority w:val="9"/>
    <w:semiHidden/>
    <w:rsid w:val="008B63CD"/>
    <w:rPr>
      <w:rFonts w:asciiTheme="majorHAnsi" w:eastAsiaTheme="majorEastAsia" w:hAnsiTheme="majorHAnsi" w:cstheme="majorBidi"/>
      <w:color w:val="272727" w:themeColor="text1" w:themeTint="D8"/>
      <w:sz w:val="21"/>
      <w:szCs w:val="21"/>
      <w:lang w:eastAsia="en-US"/>
    </w:rPr>
  </w:style>
  <w:style w:type="character" w:customStyle="1" w:styleId="berschrift9Zchn">
    <w:name w:val="Überschrift 9 Zchn"/>
    <w:basedOn w:val="Absatz-Standardschriftart"/>
    <w:link w:val="berschrift9"/>
    <w:uiPriority w:val="9"/>
    <w:semiHidden/>
    <w:rsid w:val="008B63CD"/>
    <w:rPr>
      <w:rFonts w:asciiTheme="majorHAnsi" w:eastAsiaTheme="majorEastAsia" w:hAnsiTheme="majorHAnsi" w:cstheme="majorBidi"/>
      <w:i/>
      <w:iCs/>
      <w:color w:val="272727" w:themeColor="text1" w:themeTint="D8"/>
      <w:sz w:val="21"/>
      <w:szCs w:val="21"/>
      <w:lang w:eastAsia="en-US"/>
    </w:rPr>
  </w:style>
  <w:style w:type="character" w:styleId="Kommentarzeichen">
    <w:name w:val="annotation reference"/>
    <w:basedOn w:val="Absatz-Standardschriftart"/>
    <w:rsid w:val="008B63CD"/>
    <w:rPr>
      <w:sz w:val="16"/>
      <w:szCs w:val="16"/>
    </w:rPr>
  </w:style>
  <w:style w:type="paragraph" w:styleId="Kommentartext">
    <w:name w:val="annotation text"/>
    <w:basedOn w:val="Standard"/>
    <w:link w:val="KommentartextZchn"/>
    <w:rsid w:val="008B63CD"/>
    <w:pPr>
      <w:suppressAutoHyphens/>
      <w:autoSpaceDN w:val="0"/>
      <w:spacing w:before="0" w:after="160" w:line="240" w:lineRule="auto"/>
      <w:jc w:val="left"/>
      <w:textAlignment w:val="baseline"/>
    </w:pPr>
    <w:rPr>
      <w:rFonts w:ascii="Calibri" w:eastAsia="Calibri" w:hAnsi="Calibri"/>
      <w:lang w:eastAsia="en-US"/>
    </w:rPr>
  </w:style>
  <w:style w:type="character" w:customStyle="1" w:styleId="KommentartextZchn">
    <w:name w:val="Kommentartext Zchn"/>
    <w:basedOn w:val="Absatz-Standardschriftart"/>
    <w:link w:val="Kommentartext"/>
    <w:rsid w:val="008B63CD"/>
    <w:rPr>
      <w:rFonts w:ascii="Calibri" w:eastAsia="Calibri" w:hAnsi="Calibri"/>
      <w:lang w:eastAsia="en-US"/>
    </w:rPr>
  </w:style>
  <w:style w:type="table" w:styleId="Rastertabelle5dunkel-Akzent3">
    <w:name w:val="Grid Table 5 Dark Accent 3"/>
    <w:basedOn w:val="NormaleTabelle"/>
    <w:uiPriority w:val="50"/>
    <w:rsid w:val="0019514C"/>
    <w:rPr>
      <w:rFonts w:asciiTheme="minorHAnsi" w:eastAsiaTheme="minorHAnsi" w:hAnsiTheme="minorHAnsi" w:cstheme="minorBidi"/>
      <w:sz w:val="24"/>
      <w:szCs w:val="24"/>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Rastertabelle3">
    <w:name w:val="Grid Table 3"/>
    <w:basedOn w:val="NormaleTabelle"/>
    <w:uiPriority w:val="48"/>
    <w:rsid w:val="009C399B"/>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le2">
    <w:name w:val="Grid Table 2"/>
    <w:basedOn w:val="NormaleTabelle"/>
    <w:uiPriority w:val="47"/>
    <w:rsid w:val="009C399B"/>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le5dunkel-Akzent1">
    <w:name w:val="Grid Table 5 Dark Accent 1"/>
    <w:basedOn w:val="NormaleTabelle"/>
    <w:uiPriority w:val="50"/>
    <w:rsid w:val="009C399B"/>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Rastertabelle5dunkel">
    <w:name w:val="Grid Table 5 Dark"/>
    <w:basedOn w:val="NormaleTabelle"/>
    <w:uiPriority w:val="50"/>
    <w:rsid w:val="009C399B"/>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D9D9" w:themeFill="background1" w:themeFillShade="D9"/>
    </w:tcPr>
    <w:tblStylePr w:type="firstRow">
      <w:rPr>
        <w:b/>
        <w:bCs/>
        <w:color w:val="FFFFFF" w:themeColor="background1"/>
      </w:rPr>
      <w:tblPr/>
      <w:tcPr>
        <w:shd w:val="clear" w:color="auto" w:fill="A6A6A6" w:themeFill="background1" w:themeFillShade="A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shd w:val="clear" w:color="auto" w:fill="A6A6A6" w:themeFill="background1" w:themeFillShade="A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F2F2F2" w:themeFill="background1" w:themeFillShade="F2"/>
      </w:tcPr>
    </w:tblStylePr>
  </w:style>
  <w:style w:type="character" w:customStyle="1" w:styleId="CitaviBibliographyEntryZchn">
    <w:name w:val="Citavi Bibliography Entry Zchn"/>
    <w:basedOn w:val="Absatz-Standardschriftart"/>
    <w:link w:val="CitaviBibliographyEntry"/>
    <w:rsid w:val="00B97F58"/>
    <w:rPr>
      <w:rFonts w:ascii="Verdana" w:eastAsia="Times" w:hAnsi="Verdana"/>
    </w:rPr>
  </w:style>
  <w:style w:type="paragraph" w:styleId="Kommentarthema">
    <w:name w:val="annotation subject"/>
    <w:basedOn w:val="Kommentartext"/>
    <w:next w:val="Kommentartext"/>
    <w:link w:val="KommentarthemaZchn"/>
    <w:semiHidden/>
    <w:unhideWhenUsed/>
    <w:rsid w:val="00B97F58"/>
    <w:pPr>
      <w:suppressAutoHyphens w:val="0"/>
      <w:autoSpaceDN/>
      <w:spacing w:before="120" w:after="120"/>
      <w:jc w:val="both"/>
      <w:textAlignment w:val="auto"/>
    </w:pPr>
    <w:rPr>
      <w:rFonts w:ascii="Verdana" w:eastAsia="Times" w:hAnsi="Verdana"/>
      <w:b/>
      <w:bCs/>
      <w:lang w:eastAsia="de-DE"/>
    </w:rPr>
  </w:style>
  <w:style w:type="character" w:customStyle="1" w:styleId="KommentarthemaZchn">
    <w:name w:val="Kommentarthema Zchn"/>
    <w:basedOn w:val="KommentartextZchn"/>
    <w:link w:val="Kommentarthema"/>
    <w:semiHidden/>
    <w:rsid w:val="00B97F58"/>
    <w:rPr>
      <w:rFonts w:ascii="Verdana" w:eastAsia="Times" w:hAnsi="Verdana"/>
      <w:b/>
      <w:bCs/>
      <w:lang w:eastAsia="en-US"/>
    </w:rPr>
  </w:style>
  <w:style w:type="paragraph" w:styleId="berarbeitung">
    <w:name w:val="Revision"/>
    <w:hidden/>
    <w:uiPriority w:val="99"/>
    <w:semiHidden/>
    <w:rsid w:val="00B97F58"/>
    <w:rPr>
      <w:rFonts w:ascii="Verdana" w:eastAsia="Times" w:hAnsi="Verdana"/>
    </w:rPr>
  </w:style>
  <w:style w:type="paragraph" w:customStyle="1" w:styleId="CitaviBibliographyHeading">
    <w:name w:val="Citavi Bibliography Heading"/>
    <w:basedOn w:val="berschrift1"/>
    <w:link w:val="CitaviBibliographyHeadingZchn"/>
    <w:rsid w:val="00E82C93"/>
  </w:style>
  <w:style w:type="character" w:customStyle="1" w:styleId="ListenabsatzZchn">
    <w:name w:val="Listenabsatz Zchn"/>
    <w:basedOn w:val="Absatz-Standardschriftart"/>
    <w:link w:val="Listenabsatz"/>
    <w:uiPriority w:val="34"/>
    <w:rsid w:val="00E82C93"/>
    <w:rPr>
      <w:rFonts w:ascii="Verdana" w:eastAsia="Times" w:hAnsi="Verdana"/>
    </w:rPr>
  </w:style>
  <w:style w:type="character" w:customStyle="1" w:styleId="CitaviBibliographyHeadingZchn">
    <w:name w:val="Citavi Bibliography Heading Zchn"/>
    <w:basedOn w:val="ListenabsatzZchn"/>
    <w:link w:val="CitaviBibliographyHeading"/>
    <w:rsid w:val="00E82C93"/>
    <w:rPr>
      <w:rFonts w:ascii="Verdana" w:eastAsia="Times" w:hAnsi="Verdana"/>
      <w:b/>
      <w:kern w:val="32"/>
      <w:sz w:val="32"/>
    </w:rPr>
  </w:style>
  <w:style w:type="paragraph" w:customStyle="1" w:styleId="CitaviBibliographySubheading1">
    <w:name w:val="Citavi Bibliography Subheading 1"/>
    <w:basedOn w:val="berschrift2"/>
    <w:link w:val="CitaviBibliographySubheading1Zchn"/>
    <w:rsid w:val="00E82C93"/>
    <w:pPr>
      <w:numPr>
        <w:ilvl w:val="0"/>
        <w:numId w:val="0"/>
      </w:numPr>
      <w:ind w:left="720" w:hanging="360"/>
      <w:outlineLvl w:val="9"/>
    </w:pPr>
    <w:rPr>
      <w:color w:val="000000" w:themeColor="text1"/>
    </w:rPr>
  </w:style>
  <w:style w:type="character" w:customStyle="1" w:styleId="CitaviBibliographySubheading1Zchn">
    <w:name w:val="Citavi Bibliography Subheading 1 Zchn"/>
    <w:basedOn w:val="ListenabsatzZchn"/>
    <w:link w:val="CitaviBibliographySubheading1"/>
    <w:rsid w:val="00E82C93"/>
    <w:rPr>
      <w:rFonts w:ascii="Verdana" w:eastAsia="Times" w:hAnsi="Verdana"/>
      <w:b/>
      <w:color w:val="000000" w:themeColor="text1"/>
      <w:kern w:val="32"/>
      <w:sz w:val="28"/>
    </w:rPr>
  </w:style>
  <w:style w:type="paragraph" w:customStyle="1" w:styleId="CitaviBibliographySubheading2">
    <w:name w:val="Citavi Bibliography Subheading 2"/>
    <w:basedOn w:val="berschrift3"/>
    <w:link w:val="CitaviBibliographySubheading2Zchn"/>
    <w:rsid w:val="00E82C93"/>
    <w:pPr>
      <w:numPr>
        <w:ilvl w:val="0"/>
        <w:numId w:val="0"/>
      </w:numPr>
      <w:ind w:left="720" w:hanging="360"/>
      <w:outlineLvl w:val="9"/>
    </w:pPr>
    <w:rPr>
      <w:color w:val="000000" w:themeColor="text1"/>
    </w:rPr>
  </w:style>
  <w:style w:type="character" w:customStyle="1" w:styleId="CitaviBibliographySubheading2Zchn">
    <w:name w:val="Citavi Bibliography Subheading 2 Zchn"/>
    <w:basedOn w:val="ListenabsatzZchn"/>
    <w:link w:val="CitaviBibliographySubheading2"/>
    <w:rsid w:val="00E82C93"/>
    <w:rPr>
      <w:rFonts w:ascii="Verdana" w:eastAsia="Times" w:hAnsi="Verdana"/>
      <w:b/>
      <w:color w:val="000000" w:themeColor="text1"/>
      <w:kern w:val="32"/>
      <w:sz w:val="24"/>
    </w:rPr>
  </w:style>
  <w:style w:type="paragraph" w:customStyle="1" w:styleId="CitaviBibliographySubheading3">
    <w:name w:val="Citavi Bibliography Subheading 3"/>
    <w:basedOn w:val="berschrift4"/>
    <w:link w:val="CitaviBibliographySubheading3Zchn"/>
    <w:rsid w:val="00E82C93"/>
    <w:pPr>
      <w:numPr>
        <w:ilvl w:val="0"/>
        <w:numId w:val="0"/>
      </w:numPr>
      <w:ind w:left="720" w:hanging="360"/>
      <w:outlineLvl w:val="9"/>
    </w:pPr>
    <w:rPr>
      <w:color w:val="000000" w:themeColor="text1"/>
    </w:rPr>
  </w:style>
  <w:style w:type="character" w:customStyle="1" w:styleId="CitaviBibliographySubheading3Zchn">
    <w:name w:val="Citavi Bibliography Subheading 3 Zchn"/>
    <w:basedOn w:val="ListenabsatzZchn"/>
    <w:link w:val="CitaviBibliographySubheading3"/>
    <w:rsid w:val="00E82C93"/>
    <w:rPr>
      <w:rFonts w:ascii="Verdana" w:eastAsia="Times" w:hAnsi="Verdana"/>
      <w:b/>
      <w:color w:val="000000" w:themeColor="text1"/>
      <w:kern w:val="32"/>
    </w:rPr>
  </w:style>
  <w:style w:type="paragraph" w:customStyle="1" w:styleId="CitaviBibliographySubheading4">
    <w:name w:val="Citavi Bibliography Subheading 4"/>
    <w:basedOn w:val="berschrift5"/>
    <w:link w:val="CitaviBibliographySubheading4Zchn"/>
    <w:rsid w:val="00E82C93"/>
    <w:pPr>
      <w:numPr>
        <w:ilvl w:val="0"/>
        <w:numId w:val="0"/>
      </w:numPr>
      <w:ind w:left="720" w:hanging="360"/>
      <w:outlineLvl w:val="9"/>
    </w:pPr>
    <w:rPr>
      <w:color w:val="000000" w:themeColor="text1"/>
    </w:rPr>
  </w:style>
  <w:style w:type="character" w:customStyle="1" w:styleId="CitaviBibliographySubheading4Zchn">
    <w:name w:val="Citavi Bibliography Subheading 4 Zchn"/>
    <w:basedOn w:val="ListenabsatzZchn"/>
    <w:link w:val="CitaviBibliographySubheading4"/>
    <w:rsid w:val="00E82C93"/>
    <w:rPr>
      <w:rFonts w:ascii="Verdana" w:eastAsia="Times" w:hAnsi="Verdana"/>
      <w:b/>
      <w:bCs/>
      <w:iCs/>
      <w:color w:val="000000" w:themeColor="text1"/>
      <w:kern w:val="32"/>
      <w:szCs w:val="26"/>
    </w:rPr>
  </w:style>
  <w:style w:type="paragraph" w:customStyle="1" w:styleId="CitaviBibliographySubheading5">
    <w:name w:val="Citavi Bibliography Subheading 5"/>
    <w:basedOn w:val="berschrift6"/>
    <w:link w:val="CitaviBibliographySubheading5Zchn"/>
    <w:rsid w:val="00E82C93"/>
    <w:pPr>
      <w:numPr>
        <w:ilvl w:val="0"/>
        <w:numId w:val="0"/>
      </w:numPr>
      <w:ind w:left="720" w:hanging="360"/>
      <w:outlineLvl w:val="9"/>
    </w:pPr>
    <w:rPr>
      <w:color w:val="000000" w:themeColor="text1"/>
    </w:rPr>
  </w:style>
  <w:style w:type="character" w:customStyle="1" w:styleId="CitaviBibliographySubheading5Zchn">
    <w:name w:val="Citavi Bibliography Subheading 5 Zchn"/>
    <w:basedOn w:val="ListenabsatzZchn"/>
    <w:link w:val="CitaviBibliographySubheading5"/>
    <w:rsid w:val="00E82C93"/>
    <w:rPr>
      <w:rFonts w:asciiTheme="majorHAnsi" w:eastAsiaTheme="majorEastAsia" w:hAnsiTheme="majorHAnsi" w:cstheme="majorBidi"/>
      <w:color w:val="000000" w:themeColor="text1"/>
      <w:sz w:val="24"/>
      <w:szCs w:val="24"/>
      <w:lang w:eastAsia="en-US"/>
    </w:rPr>
  </w:style>
  <w:style w:type="paragraph" w:customStyle="1" w:styleId="CitaviBibliographySubheading6">
    <w:name w:val="Citavi Bibliography Subheading 6"/>
    <w:basedOn w:val="berschrift7"/>
    <w:link w:val="CitaviBibliographySubheading6Zchn"/>
    <w:rsid w:val="00E82C93"/>
    <w:pPr>
      <w:numPr>
        <w:ilvl w:val="0"/>
        <w:numId w:val="0"/>
      </w:numPr>
      <w:ind w:left="720" w:hanging="360"/>
      <w:outlineLvl w:val="9"/>
    </w:pPr>
    <w:rPr>
      <w:color w:val="000000" w:themeColor="text1"/>
    </w:rPr>
  </w:style>
  <w:style w:type="character" w:customStyle="1" w:styleId="CitaviBibliographySubheading6Zchn">
    <w:name w:val="Citavi Bibliography Subheading 6 Zchn"/>
    <w:basedOn w:val="ListenabsatzZchn"/>
    <w:link w:val="CitaviBibliographySubheading6"/>
    <w:rsid w:val="00E82C93"/>
    <w:rPr>
      <w:rFonts w:asciiTheme="majorHAnsi" w:eastAsiaTheme="majorEastAsia" w:hAnsiTheme="majorHAnsi" w:cstheme="majorBidi"/>
      <w:i/>
      <w:iCs/>
      <w:color w:val="000000" w:themeColor="text1"/>
      <w:sz w:val="24"/>
      <w:szCs w:val="24"/>
      <w:lang w:eastAsia="en-US"/>
    </w:rPr>
  </w:style>
  <w:style w:type="paragraph" w:customStyle="1" w:styleId="CitaviBibliographySubheading7">
    <w:name w:val="Citavi Bibliography Subheading 7"/>
    <w:basedOn w:val="berschrift8"/>
    <w:link w:val="CitaviBibliographySubheading7Zchn"/>
    <w:rsid w:val="00E82C93"/>
    <w:pPr>
      <w:numPr>
        <w:ilvl w:val="0"/>
        <w:numId w:val="0"/>
      </w:numPr>
      <w:ind w:left="720" w:hanging="360"/>
      <w:outlineLvl w:val="9"/>
    </w:pPr>
    <w:rPr>
      <w:color w:val="000000" w:themeColor="text1"/>
    </w:rPr>
  </w:style>
  <w:style w:type="character" w:customStyle="1" w:styleId="CitaviBibliographySubheading7Zchn">
    <w:name w:val="Citavi Bibliography Subheading 7 Zchn"/>
    <w:basedOn w:val="ListenabsatzZchn"/>
    <w:link w:val="CitaviBibliographySubheading7"/>
    <w:rsid w:val="00E82C93"/>
    <w:rPr>
      <w:rFonts w:asciiTheme="majorHAnsi" w:eastAsiaTheme="majorEastAsia" w:hAnsiTheme="majorHAnsi" w:cstheme="majorBidi"/>
      <w:color w:val="000000" w:themeColor="text1"/>
      <w:sz w:val="21"/>
      <w:szCs w:val="21"/>
      <w:lang w:eastAsia="en-US"/>
    </w:rPr>
  </w:style>
  <w:style w:type="paragraph" w:customStyle="1" w:styleId="CitaviBibliographySubheading8">
    <w:name w:val="Citavi Bibliography Subheading 8"/>
    <w:basedOn w:val="berschrift9"/>
    <w:link w:val="CitaviBibliographySubheading8Zchn"/>
    <w:rsid w:val="00E82C93"/>
    <w:pPr>
      <w:numPr>
        <w:ilvl w:val="0"/>
        <w:numId w:val="21"/>
      </w:numPr>
      <w:outlineLvl w:val="9"/>
    </w:pPr>
    <w:rPr>
      <w:color w:val="000000" w:themeColor="text1"/>
    </w:rPr>
  </w:style>
  <w:style w:type="character" w:customStyle="1" w:styleId="CitaviBibliographySubheading8Zchn">
    <w:name w:val="Citavi Bibliography Subheading 8 Zchn"/>
    <w:basedOn w:val="ListenabsatzZchn"/>
    <w:link w:val="CitaviBibliographySubheading8"/>
    <w:rsid w:val="00E82C93"/>
    <w:rPr>
      <w:rFonts w:asciiTheme="majorHAnsi" w:eastAsiaTheme="majorEastAsia" w:hAnsiTheme="majorHAnsi" w:cstheme="majorBidi"/>
      <w:i/>
      <w:iCs/>
      <w:color w:val="000000" w:themeColor="text1"/>
      <w:sz w:val="21"/>
      <w:szCs w:val="21"/>
      <w:lang w:eastAsia="en-US"/>
    </w:rPr>
  </w:style>
  <w:style w:type="character" w:styleId="Fett">
    <w:name w:val="Strong"/>
    <w:basedOn w:val="Absatz-Standardschriftart"/>
    <w:qFormat/>
    <w:rsid w:val="009553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532785">
      <w:bodyDiv w:val="1"/>
      <w:marLeft w:val="0"/>
      <w:marRight w:val="0"/>
      <w:marTop w:val="0"/>
      <w:marBottom w:val="0"/>
      <w:divBdr>
        <w:top w:val="none" w:sz="0" w:space="0" w:color="auto"/>
        <w:left w:val="none" w:sz="0" w:space="0" w:color="auto"/>
        <w:bottom w:val="none" w:sz="0" w:space="0" w:color="auto"/>
        <w:right w:val="none" w:sz="0" w:space="0" w:color="auto"/>
      </w:divBdr>
    </w:div>
    <w:div w:id="404761044">
      <w:bodyDiv w:val="1"/>
      <w:marLeft w:val="0"/>
      <w:marRight w:val="0"/>
      <w:marTop w:val="0"/>
      <w:marBottom w:val="0"/>
      <w:divBdr>
        <w:top w:val="none" w:sz="0" w:space="0" w:color="auto"/>
        <w:left w:val="none" w:sz="0" w:space="0" w:color="auto"/>
        <w:bottom w:val="none" w:sz="0" w:space="0" w:color="auto"/>
        <w:right w:val="none" w:sz="0" w:space="0" w:color="auto"/>
      </w:divBdr>
    </w:div>
    <w:div w:id="576786520">
      <w:bodyDiv w:val="1"/>
      <w:marLeft w:val="0"/>
      <w:marRight w:val="0"/>
      <w:marTop w:val="0"/>
      <w:marBottom w:val="0"/>
      <w:divBdr>
        <w:top w:val="none" w:sz="0" w:space="0" w:color="auto"/>
        <w:left w:val="none" w:sz="0" w:space="0" w:color="auto"/>
        <w:bottom w:val="none" w:sz="0" w:space="0" w:color="auto"/>
        <w:right w:val="none" w:sz="0" w:space="0" w:color="auto"/>
      </w:divBdr>
    </w:div>
    <w:div w:id="601182713">
      <w:bodyDiv w:val="1"/>
      <w:marLeft w:val="0"/>
      <w:marRight w:val="0"/>
      <w:marTop w:val="0"/>
      <w:marBottom w:val="0"/>
      <w:divBdr>
        <w:top w:val="none" w:sz="0" w:space="0" w:color="auto"/>
        <w:left w:val="none" w:sz="0" w:space="0" w:color="auto"/>
        <w:bottom w:val="none" w:sz="0" w:space="0" w:color="auto"/>
        <w:right w:val="none" w:sz="0" w:space="0" w:color="auto"/>
      </w:divBdr>
      <w:divsChild>
        <w:div w:id="282883885">
          <w:marLeft w:val="0"/>
          <w:marRight w:val="0"/>
          <w:marTop w:val="0"/>
          <w:marBottom w:val="0"/>
          <w:divBdr>
            <w:top w:val="none" w:sz="0" w:space="0" w:color="auto"/>
            <w:left w:val="none" w:sz="0" w:space="0" w:color="auto"/>
            <w:bottom w:val="none" w:sz="0" w:space="0" w:color="auto"/>
            <w:right w:val="none" w:sz="0" w:space="0" w:color="auto"/>
          </w:divBdr>
        </w:div>
      </w:divsChild>
    </w:div>
    <w:div w:id="685060404">
      <w:bodyDiv w:val="1"/>
      <w:marLeft w:val="0"/>
      <w:marRight w:val="0"/>
      <w:marTop w:val="0"/>
      <w:marBottom w:val="0"/>
      <w:divBdr>
        <w:top w:val="none" w:sz="0" w:space="0" w:color="auto"/>
        <w:left w:val="none" w:sz="0" w:space="0" w:color="auto"/>
        <w:bottom w:val="none" w:sz="0" w:space="0" w:color="auto"/>
        <w:right w:val="none" w:sz="0" w:space="0" w:color="auto"/>
      </w:divBdr>
      <w:divsChild>
        <w:div w:id="1293828118">
          <w:marLeft w:val="0"/>
          <w:marRight w:val="0"/>
          <w:marTop w:val="0"/>
          <w:marBottom w:val="0"/>
          <w:divBdr>
            <w:top w:val="none" w:sz="0" w:space="0" w:color="auto"/>
            <w:left w:val="none" w:sz="0" w:space="0" w:color="auto"/>
            <w:bottom w:val="none" w:sz="0" w:space="0" w:color="auto"/>
            <w:right w:val="none" w:sz="0" w:space="0" w:color="auto"/>
          </w:divBdr>
        </w:div>
      </w:divsChild>
    </w:div>
    <w:div w:id="1334144153">
      <w:bodyDiv w:val="1"/>
      <w:marLeft w:val="0"/>
      <w:marRight w:val="0"/>
      <w:marTop w:val="0"/>
      <w:marBottom w:val="0"/>
      <w:divBdr>
        <w:top w:val="none" w:sz="0" w:space="0" w:color="auto"/>
        <w:left w:val="none" w:sz="0" w:space="0" w:color="auto"/>
        <w:bottom w:val="none" w:sz="0" w:space="0" w:color="auto"/>
        <w:right w:val="none" w:sz="0" w:space="0" w:color="auto"/>
      </w:divBdr>
    </w:div>
    <w:div w:id="184262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4.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header" Target="header6.xml"/><Relationship Id="rId19" Type="http://schemas.openxmlformats.org/officeDocument/2006/relationships/header" Target="header7.xml"/><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header" Target="header8.xml"/><Relationship Id="rId55" Type="http://schemas.openxmlformats.org/officeDocument/2006/relationships/header" Target="header9.xml"/><Relationship Id="rId56" Type="http://schemas.openxmlformats.org/officeDocument/2006/relationships/header" Target="header10.xml"/><Relationship Id="rId57" Type="http://schemas.openxmlformats.org/officeDocument/2006/relationships/header" Target="header11.xml"/><Relationship Id="rId58" Type="http://schemas.openxmlformats.org/officeDocument/2006/relationships/fontTable" Target="fontTable.xml"/><Relationship Id="rId59" Type="http://schemas.microsoft.com/office/2011/relationships/people" Target="people.xml"/><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20" Type="http://schemas.openxmlformats.org/officeDocument/2006/relationships/image" Target="media/image2.png"/><Relationship Id="rId21" Type="http://schemas.openxmlformats.org/officeDocument/2006/relationships/comments" Target="comments.xml"/><Relationship Id="rId22" Type="http://schemas.microsoft.com/office/2011/relationships/commentsExtended" Target="commentsExtended.xml"/><Relationship Id="rId23" Type="http://schemas.openxmlformats.org/officeDocument/2006/relationships/image" Target="media/image3.jpg"/><Relationship Id="rId24" Type="http://schemas.openxmlformats.org/officeDocument/2006/relationships/image" Target="media/image4.jpeg"/><Relationship Id="rId25" Type="http://schemas.openxmlformats.org/officeDocument/2006/relationships/image" Target="media/image5.jpg"/><Relationship Id="rId26" Type="http://schemas.openxmlformats.org/officeDocument/2006/relationships/image" Target="media/image6.jpe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6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3.xml"/><Relationship Id="rId1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Jerome/Downloads/Softec_Vorlage_WissArbeit_MS_Word_v2016-01-20.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F9BDC92-92A8-F64B-8CD9-328D1EB2C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Softec_Vorlage_WissArbeit_MS_Word_v2016-01-20.dotx</Template>
  <TotalTime>0</TotalTime>
  <Pages>58</Pages>
  <Words>19430</Words>
  <Characters>122411</Characters>
  <Application>Microsoft Macintosh Word</Application>
  <DocSecurity>0</DocSecurity>
  <Lines>1020</Lines>
  <Paragraphs>283</Paragraphs>
  <ScaleCrop>false</ScaleCrop>
  <HeadingPairs>
    <vt:vector size="2" baseType="variant">
      <vt:variant>
        <vt:lpstr>Titel</vt:lpstr>
      </vt:variant>
      <vt:variant>
        <vt:i4>1</vt:i4>
      </vt:variant>
    </vt:vector>
  </HeadingPairs>
  <TitlesOfParts>
    <vt:vector size="1" baseType="lpstr">
      <vt:lpstr>UNIVERSITÄT ESSEN</vt:lpstr>
    </vt:vector>
  </TitlesOfParts>
  <Company>Universität Essen</Company>
  <LinksUpToDate>false</LinksUpToDate>
  <CharactersWithSpaces>141558</CharactersWithSpaces>
  <SharedDoc>false</SharedDoc>
  <HLinks>
    <vt:vector size="234" baseType="variant">
      <vt:variant>
        <vt:i4>6160455</vt:i4>
      </vt:variant>
      <vt:variant>
        <vt:i4>303</vt:i4>
      </vt:variant>
      <vt:variant>
        <vt:i4>0</vt:i4>
      </vt:variant>
      <vt:variant>
        <vt:i4>5</vt:i4>
      </vt:variant>
      <vt:variant>
        <vt:lpwstr>http://www.wirtschaftsinformatik.de/binary/WI_Autorenhinweise_DEU.pdf</vt:lpwstr>
      </vt:variant>
      <vt:variant>
        <vt:lpwstr/>
      </vt:variant>
      <vt:variant>
        <vt:i4>4194312</vt:i4>
      </vt:variant>
      <vt:variant>
        <vt:i4>300</vt:i4>
      </vt:variant>
      <vt:variant>
        <vt:i4>0</vt:i4>
      </vt:variant>
      <vt:variant>
        <vt:i4>5</vt:i4>
      </vt:variant>
      <vt:variant>
        <vt:lpwstr>http://www.computerwoche.de/soa-expertenrat/2006/10/19/bottom-up-oder-top-down-wege-zur-soa/</vt:lpwstr>
      </vt:variant>
      <vt:variant>
        <vt:lpwstr/>
      </vt:variant>
      <vt:variant>
        <vt:i4>4194312</vt:i4>
      </vt:variant>
      <vt:variant>
        <vt:i4>297</vt:i4>
      </vt:variant>
      <vt:variant>
        <vt:i4>0</vt:i4>
      </vt:variant>
      <vt:variant>
        <vt:i4>5</vt:i4>
      </vt:variant>
      <vt:variant>
        <vt:lpwstr>http://www.computerwoche.de/soa-expertenrat/2006/10/19/bottom-up-oder-top-down-wege-zur-soa/</vt:lpwstr>
      </vt:variant>
      <vt:variant>
        <vt:lpwstr/>
      </vt:variant>
      <vt:variant>
        <vt:i4>6684704</vt:i4>
      </vt:variant>
      <vt:variant>
        <vt:i4>255</vt:i4>
      </vt:variant>
      <vt:variant>
        <vt:i4>0</vt:i4>
      </vt:variant>
      <vt:variant>
        <vt:i4>5</vt:i4>
      </vt:variant>
      <vt:variant>
        <vt:lpwstr>http://de.wikipedia.org/wiki/Wirtschaftsinformatik</vt:lpwstr>
      </vt:variant>
      <vt:variant>
        <vt:lpwstr/>
      </vt:variant>
      <vt:variant>
        <vt:i4>4194312</vt:i4>
      </vt:variant>
      <vt:variant>
        <vt:i4>252</vt:i4>
      </vt:variant>
      <vt:variant>
        <vt:i4>0</vt:i4>
      </vt:variant>
      <vt:variant>
        <vt:i4>5</vt:i4>
      </vt:variant>
      <vt:variant>
        <vt:lpwstr>http://www.computerwoche.de/soa-expertenrat/2006/10/19/bottom-up-oder-top-down-wege-zur-soa/</vt:lpwstr>
      </vt:variant>
      <vt:variant>
        <vt:lpwstr/>
      </vt:variant>
      <vt:variant>
        <vt:i4>4194312</vt:i4>
      </vt:variant>
      <vt:variant>
        <vt:i4>249</vt:i4>
      </vt:variant>
      <vt:variant>
        <vt:i4>0</vt:i4>
      </vt:variant>
      <vt:variant>
        <vt:i4>5</vt:i4>
      </vt:variant>
      <vt:variant>
        <vt:lpwstr>http://www.computerwoche.de/soa-expertenrat/2006/10/19/bottom-up-oder-top-down-wege-zur-soa/</vt:lpwstr>
      </vt:variant>
      <vt:variant>
        <vt:lpwstr/>
      </vt:variant>
      <vt:variant>
        <vt:i4>1048634</vt:i4>
      </vt:variant>
      <vt:variant>
        <vt:i4>194</vt:i4>
      </vt:variant>
      <vt:variant>
        <vt:i4>0</vt:i4>
      </vt:variant>
      <vt:variant>
        <vt:i4>5</vt:i4>
      </vt:variant>
      <vt:variant>
        <vt:lpwstr/>
      </vt:variant>
      <vt:variant>
        <vt:lpwstr>_Toc294086481</vt:lpwstr>
      </vt:variant>
      <vt:variant>
        <vt:i4>1048634</vt:i4>
      </vt:variant>
      <vt:variant>
        <vt:i4>188</vt:i4>
      </vt:variant>
      <vt:variant>
        <vt:i4>0</vt:i4>
      </vt:variant>
      <vt:variant>
        <vt:i4>5</vt:i4>
      </vt:variant>
      <vt:variant>
        <vt:lpwstr/>
      </vt:variant>
      <vt:variant>
        <vt:lpwstr>_Toc294086480</vt:lpwstr>
      </vt:variant>
      <vt:variant>
        <vt:i4>2031674</vt:i4>
      </vt:variant>
      <vt:variant>
        <vt:i4>182</vt:i4>
      </vt:variant>
      <vt:variant>
        <vt:i4>0</vt:i4>
      </vt:variant>
      <vt:variant>
        <vt:i4>5</vt:i4>
      </vt:variant>
      <vt:variant>
        <vt:lpwstr/>
      </vt:variant>
      <vt:variant>
        <vt:lpwstr>_Toc294086479</vt:lpwstr>
      </vt:variant>
      <vt:variant>
        <vt:i4>2031674</vt:i4>
      </vt:variant>
      <vt:variant>
        <vt:i4>176</vt:i4>
      </vt:variant>
      <vt:variant>
        <vt:i4>0</vt:i4>
      </vt:variant>
      <vt:variant>
        <vt:i4>5</vt:i4>
      </vt:variant>
      <vt:variant>
        <vt:lpwstr/>
      </vt:variant>
      <vt:variant>
        <vt:lpwstr>_Toc294086478</vt:lpwstr>
      </vt:variant>
      <vt:variant>
        <vt:i4>2031674</vt:i4>
      </vt:variant>
      <vt:variant>
        <vt:i4>170</vt:i4>
      </vt:variant>
      <vt:variant>
        <vt:i4>0</vt:i4>
      </vt:variant>
      <vt:variant>
        <vt:i4>5</vt:i4>
      </vt:variant>
      <vt:variant>
        <vt:lpwstr/>
      </vt:variant>
      <vt:variant>
        <vt:lpwstr>_Toc294086477</vt:lpwstr>
      </vt:variant>
      <vt:variant>
        <vt:i4>2031674</vt:i4>
      </vt:variant>
      <vt:variant>
        <vt:i4>164</vt:i4>
      </vt:variant>
      <vt:variant>
        <vt:i4>0</vt:i4>
      </vt:variant>
      <vt:variant>
        <vt:i4>5</vt:i4>
      </vt:variant>
      <vt:variant>
        <vt:lpwstr/>
      </vt:variant>
      <vt:variant>
        <vt:lpwstr>_Toc294086476</vt:lpwstr>
      </vt:variant>
      <vt:variant>
        <vt:i4>2031674</vt:i4>
      </vt:variant>
      <vt:variant>
        <vt:i4>158</vt:i4>
      </vt:variant>
      <vt:variant>
        <vt:i4>0</vt:i4>
      </vt:variant>
      <vt:variant>
        <vt:i4>5</vt:i4>
      </vt:variant>
      <vt:variant>
        <vt:lpwstr/>
      </vt:variant>
      <vt:variant>
        <vt:lpwstr>_Toc294086475</vt:lpwstr>
      </vt:variant>
      <vt:variant>
        <vt:i4>2031674</vt:i4>
      </vt:variant>
      <vt:variant>
        <vt:i4>152</vt:i4>
      </vt:variant>
      <vt:variant>
        <vt:i4>0</vt:i4>
      </vt:variant>
      <vt:variant>
        <vt:i4>5</vt:i4>
      </vt:variant>
      <vt:variant>
        <vt:lpwstr/>
      </vt:variant>
      <vt:variant>
        <vt:lpwstr>_Toc294086474</vt:lpwstr>
      </vt:variant>
      <vt:variant>
        <vt:i4>2031674</vt:i4>
      </vt:variant>
      <vt:variant>
        <vt:i4>146</vt:i4>
      </vt:variant>
      <vt:variant>
        <vt:i4>0</vt:i4>
      </vt:variant>
      <vt:variant>
        <vt:i4>5</vt:i4>
      </vt:variant>
      <vt:variant>
        <vt:lpwstr/>
      </vt:variant>
      <vt:variant>
        <vt:lpwstr>_Toc294086473</vt:lpwstr>
      </vt:variant>
      <vt:variant>
        <vt:i4>2031674</vt:i4>
      </vt:variant>
      <vt:variant>
        <vt:i4>140</vt:i4>
      </vt:variant>
      <vt:variant>
        <vt:i4>0</vt:i4>
      </vt:variant>
      <vt:variant>
        <vt:i4>5</vt:i4>
      </vt:variant>
      <vt:variant>
        <vt:lpwstr/>
      </vt:variant>
      <vt:variant>
        <vt:lpwstr>_Toc294086472</vt:lpwstr>
      </vt:variant>
      <vt:variant>
        <vt:i4>2031674</vt:i4>
      </vt:variant>
      <vt:variant>
        <vt:i4>134</vt:i4>
      </vt:variant>
      <vt:variant>
        <vt:i4>0</vt:i4>
      </vt:variant>
      <vt:variant>
        <vt:i4>5</vt:i4>
      </vt:variant>
      <vt:variant>
        <vt:lpwstr/>
      </vt:variant>
      <vt:variant>
        <vt:lpwstr>_Toc294086471</vt:lpwstr>
      </vt:variant>
      <vt:variant>
        <vt:i4>2031674</vt:i4>
      </vt:variant>
      <vt:variant>
        <vt:i4>128</vt:i4>
      </vt:variant>
      <vt:variant>
        <vt:i4>0</vt:i4>
      </vt:variant>
      <vt:variant>
        <vt:i4>5</vt:i4>
      </vt:variant>
      <vt:variant>
        <vt:lpwstr/>
      </vt:variant>
      <vt:variant>
        <vt:lpwstr>_Toc294086470</vt:lpwstr>
      </vt:variant>
      <vt:variant>
        <vt:i4>1966138</vt:i4>
      </vt:variant>
      <vt:variant>
        <vt:i4>122</vt:i4>
      </vt:variant>
      <vt:variant>
        <vt:i4>0</vt:i4>
      </vt:variant>
      <vt:variant>
        <vt:i4>5</vt:i4>
      </vt:variant>
      <vt:variant>
        <vt:lpwstr/>
      </vt:variant>
      <vt:variant>
        <vt:lpwstr>_Toc294086469</vt:lpwstr>
      </vt:variant>
      <vt:variant>
        <vt:i4>1966138</vt:i4>
      </vt:variant>
      <vt:variant>
        <vt:i4>116</vt:i4>
      </vt:variant>
      <vt:variant>
        <vt:i4>0</vt:i4>
      </vt:variant>
      <vt:variant>
        <vt:i4>5</vt:i4>
      </vt:variant>
      <vt:variant>
        <vt:lpwstr/>
      </vt:variant>
      <vt:variant>
        <vt:lpwstr>_Toc294086468</vt:lpwstr>
      </vt:variant>
      <vt:variant>
        <vt:i4>1966138</vt:i4>
      </vt:variant>
      <vt:variant>
        <vt:i4>110</vt:i4>
      </vt:variant>
      <vt:variant>
        <vt:i4>0</vt:i4>
      </vt:variant>
      <vt:variant>
        <vt:i4>5</vt:i4>
      </vt:variant>
      <vt:variant>
        <vt:lpwstr/>
      </vt:variant>
      <vt:variant>
        <vt:lpwstr>_Toc294086467</vt:lpwstr>
      </vt:variant>
      <vt:variant>
        <vt:i4>1966138</vt:i4>
      </vt:variant>
      <vt:variant>
        <vt:i4>104</vt:i4>
      </vt:variant>
      <vt:variant>
        <vt:i4>0</vt:i4>
      </vt:variant>
      <vt:variant>
        <vt:i4>5</vt:i4>
      </vt:variant>
      <vt:variant>
        <vt:lpwstr/>
      </vt:variant>
      <vt:variant>
        <vt:lpwstr>_Toc294086466</vt:lpwstr>
      </vt:variant>
      <vt:variant>
        <vt:i4>1966138</vt:i4>
      </vt:variant>
      <vt:variant>
        <vt:i4>98</vt:i4>
      </vt:variant>
      <vt:variant>
        <vt:i4>0</vt:i4>
      </vt:variant>
      <vt:variant>
        <vt:i4>5</vt:i4>
      </vt:variant>
      <vt:variant>
        <vt:lpwstr/>
      </vt:variant>
      <vt:variant>
        <vt:lpwstr>_Toc294086465</vt:lpwstr>
      </vt:variant>
      <vt:variant>
        <vt:i4>1966138</vt:i4>
      </vt:variant>
      <vt:variant>
        <vt:i4>92</vt:i4>
      </vt:variant>
      <vt:variant>
        <vt:i4>0</vt:i4>
      </vt:variant>
      <vt:variant>
        <vt:i4>5</vt:i4>
      </vt:variant>
      <vt:variant>
        <vt:lpwstr/>
      </vt:variant>
      <vt:variant>
        <vt:lpwstr>_Toc294086464</vt:lpwstr>
      </vt:variant>
      <vt:variant>
        <vt:i4>1966138</vt:i4>
      </vt:variant>
      <vt:variant>
        <vt:i4>86</vt:i4>
      </vt:variant>
      <vt:variant>
        <vt:i4>0</vt:i4>
      </vt:variant>
      <vt:variant>
        <vt:i4>5</vt:i4>
      </vt:variant>
      <vt:variant>
        <vt:lpwstr/>
      </vt:variant>
      <vt:variant>
        <vt:lpwstr>_Toc294086463</vt:lpwstr>
      </vt:variant>
      <vt:variant>
        <vt:i4>1966138</vt:i4>
      </vt:variant>
      <vt:variant>
        <vt:i4>80</vt:i4>
      </vt:variant>
      <vt:variant>
        <vt:i4>0</vt:i4>
      </vt:variant>
      <vt:variant>
        <vt:i4>5</vt:i4>
      </vt:variant>
      <vt:variant>
        <vt:lpwstr/>
      </vt:variant>
      <vt:variant>
        <vt:lpwstr>_Toc294086462</vt:lpwstr>
      </vt:variant>
      <vt:variant>
        <vt:i4>1966138</vt:i4>
      </vt:variant>
      <vt:variant>
        <vt:i4>74</vt:i4>
      </vt:variant>
      <vt:variant>
        <vt:i4>0</vt:i4>
      </vt:variant>
      <vt:variant>
        <vt:i4>5</vt:i4>
      </vt:variant>
      <vt:variant>
        <vt:lpwstr/>
      </vt:variant>
      <vt:variant>
        <vt:lpwstr>_Toc294086461</vt:lpwstr>
      </vt:variant>
      <vt:variant>
        <vt:i4>1966138</vt:i4>
      </vt:variant>
      <vt:variant>
        <vt:i4>68</vt:i4>
      </vt:variant>
      <vt:variant>
        <vt:i4>0</vt:i4>
      </vt:variant>
      <vt:variant>
        <vt:i4>5</vt:i4>
      </vt:variant>
      <vt:variant>
        <vt:lpwstr/>
      </vt:variant>
      <vt:variant>
        <vt:lpwstr>_Toc294086460</vt:lpwstr>
      </vt:variant>
      <vt:variant>
        <vt:i4>1900602</vt:i4>
      </vt:variant>
      <vt:variant>
        <vt:i4>62</vt:i4>
      </vt:variant>
      <vt:variant>
        <vt:i4>0</vt:i4>
      </vt:variant>
      <vt:variant>
        <vt:i4>5</vt:i4>
      </vt:variant>
      <vt:variant>
        <vt:lpwstr/>
      </vt:variant>
      <vt:variant>
        <vt:lpwstr>_Toc294086459</vt:lpwstr>
      </vt:variant>
      <vt:variant>
        <vt:i4>1900602</vt:i4>
      </vt:variant>
      <vt:variant>
        <vt:i4>56</vt:i4>
      </vt:variant>
      <vt:variant>
        <vt:i4>0</vt:i4>
      </vt:variant>
      <vt:variant>
        <vt:i4>5</vt:i4>
      </vt:variant>
      <vt:variant>
        <vt:lpwstr/>
      </vt:variant>
      <vt:variant>
        <vt:lpwstr>_Toc294086458</vt:lpwstr>
      </vt:variant>
      <vt:variant>
        <vt:i4>1900602</vt:i4>
      </vt:variant>
      <vt:variant>
        <vt:i4>50</vt:i4>
      </vt:variant>
      <vt:variant>
        <vt:i4>0</vt:i4>
      </vt:variant>
      <vt:variant>
        <vt:i4>5</vt:i4>
      </vt:variant>
      <vt:variant>
        <vt:lpwstr/>
      </vt:variant>
      <vt:variant>
        <vt:lpwstr>_Toc294086457</vt:lpwstr>
      </vt:variant>
      <vt:variant>
        <vt:i4>1900602</vt:i4>
      </vt:variant>
      <vt:variant>
        <vt:i4>44</vt:i4>
      </vt:variant>
      <vt:variant>
        <vt:i4>0</vt:i4>
      </vt:variant>
      <vt:variant>
        <vt:i4>5</vt:i4>
      </vt:variant>
      <vt:variant>
        <vt:lpwstr/>
      </vt:variant>
      <vt:variant>
        <vt:lpwstr>_Toc294086456</vt:lpwstr>
      </vt:variant>
      <vt:variant>
        <vt:i4>1900602</vt:i4>
      </vt:variant>
      <vt:variant>
        <vt:i4>38</vt:i4>
      </vt:variant>
      <vt:variant>
        <vt:i4>0</vt:i4>
      </vt:variant>
      <vt:variant>
        <vt:i4>5</vt:i4>
      </vt:variant>
      <vt:variant>
        <vt:lpwstr/>
      </vt:variant>
      <vt:variant>
        <vt:lpwstr>_Toc294086455</vt:lpwstr>
      </vt:variant>
      <vt:variant>
        <vt:i4>1900602</vt:i4>
      </vt:variant>
      <vt:variant>
        <vt:i4>32</vt:i4>
      </vt:variant>
      <vt:variant>
        <vt:i4>0</vt:i4>
      </vt:variant>
      <vt:variant>
        <vt:i4>5</vt:i4>
      </vt:variant>
      <vt:variant>
        <vt:lpwstr/>
      </vt:variant>
      <vt:variant>
        <vt:lpwstr>_Toc294086454</vt:lpwstr>
      </vt:variant>
      <vt:variant>
        <vt:i4>1900602</vt:i4>
      </vt:variant>
      <vt:variant>
        <vt:i4>26</vt:i4>
      </vt:variant>
      <vt:variant>
        <vt:i4>0</vt:i4>
      </vt:variant>
      <vt:variant>
        <vt:i4>5</vt:i4>
      </vt:variant>
      <vt:variant>
        <vt:lpwstr/>
      </vt:variant>
      <vt:variant>
        <vt:lpwstr>_Toc294086453</vt:lpwstr>
      </vt:variant>
      <vt:variant>
        <vt:i4>1900602</vt:i4>
      </vt:variant>
      <vt:variant>
        <vt:i4>20</vt:i4>
      </vt:variant>
      <vt:variant>
        <vt:i4>0</vt:i4>
      </vt:variant>
      <vt:variant>
        <vt:i4>5</vt:i4>
      </vt:variant>
      <vt:variant>
        <vt:lpwstr/>
      </vt:variant>
      <vt:variant>
        <vt:lpwstr>_Toc294086452</vt:lpwstr>
      </vt:variant>
      <vt:variant>
        <vt:i4>1900602</vt:i4>
      </vt:variant>
      <vt:variant>
        <vt:i4>14</vt:i4>
      </vt:variant>
      <vt:variant>
        <vt:i4>0</vt:i4>
      </vt:variant>
      <vt:variant>
        <vt:i4>5</vt:i4>
      </vt:variant>
      <vt:variant>
        <vt:lpwstr/>
      </vt:variant>
      <vt:variant>
        <vt:lpwstr>_Toc294086451</vt:lpwstr>
      </vt:variant>
      <vt:variant>
        <vt:i4>1900602</vt:i4>
      </vt:variant>
      <vt:variant>
        <vt:i4>8</vt:i4>
      </vt:variant>
      <vt:variant>
        <vt:i4>0</vt:i4>
      </vt:variant>
      <vt:variant>
        <vt:i4>5</vt:i4>
      </vt:variant>
      <vt:variant>
        <vt:lpwstr/>
      </vt:variant>
      <vt:variant>
        <vt:lpwstr>_Toc294086450</vt:lpwstr>
      </vt:variant>
      <vt:variant>
        <vt:i4>1835066</vt:i4>
      </vt:variant>
      <vt:variant>
        <vt:i4>2</vt:i4>
      </vt:variant>
      <vt:variant>
        <vt:i4>0</vt:i4>
      </vt:variant>
      <vt:variant>
        <vt:i4>5</vt:i4>
      </vt:variant>
      <vt:variant>
        <vt:lpwstr/>
      </vt:variant>
      <vt:variant>
        <vt:lpwstr>_Toc294086449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UNIVERSITÄT ESSEN</dc:title>
  <dc:creator>Microsoft Office-Anwender</dc:creator>
  <cp:lastModifiedBy>Microsoft Office-Anwender</cp:lastModifiedBy>
  <cp:revision>4</cp:revision>
  <cp:lastPrinted>2014-02-18T10:47:00Z</cp:lastPrinted>
  <dcterms:created xsi:type="dcterms:W3CDTF">2017-08-19T15:51:00Z</dcterms:created>
  <dcterms:modified xsi:type="dcterms:W3CDTF">2017-08-20T10:01:00Z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C:\Users\Kimngan\Documents\Citavi 5\Projects\Bachelorprojekt\Bachelorprojekt.ctv5</vt:lpwstr>
  </property>
  <property fmtid="{D5CDD505-2E9C-101B-9397-08002B2CF9AE}" pid="3" name="CitaviDocumentProperty_7">
    <vt:lpwstr>Bachelorprojekt</vt:lpwstr>
  </property>
  <property fmtid="{D5CDD505-2E9C-101B-9397-08002B2CF9AE}" pid="4" name="CitaviDocumentProperty_0">
    <vt:lpwstr>784ee4f3-12a1-49fc-80c9-b688b17aee5f</vt:lpwstr>
  </property>
  <property fmtid="{D5CDD505-2E9C-101B-9397-08002B2CF9AE}" pid="5" name="CitaviDocumentProperty_1">
    <vt:lpwstr>5.6.0.2</vt:lpwstr>
  </property>
  <property fmtid="{D5CDD505-2E9C-101B-9397-08002B2CF9AE}" pid="6" name="CitaviDocumentProperty_6">
    <vt:lpwstr>False</vt:lpwstr>
  </property>
</Properties>
</file>