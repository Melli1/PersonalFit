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proofErr w:type="spellStart"/>
      <w:r>
        <w:rPr>
          <w:sz w:val="48"/>
          <w:lang w:val="en-US"/>
        </w:rPr>
        <w:t>PersonalFit</w:t>
      </w:r>
      <w:proofErr w:type="spellEnd"/>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69346A">
      <w:pPr>
        <w:pStyle w:val="Verzeichnis1"/>
        <w:rPr>
          <w:rFonts w:asciiTheme="minorHAnsi" w:eastAsiaTheme="minorEastAsia" w:hAnsiTheme="minorHAnsi" w:cstheme="minorBidi"/>
          <w:b w:val="0"/>
          <w:sz w:val="24"/>
          <w:szCs w:val="24"/>
        </w:rPr>
      </w:pPr>
      <w:hyperlink w:anchor="_Toc490941494" w:history="1">
        <w:r w:rsidR="000B785F" w:rsidRPr="006F6EC8">
          <w:rPr>
            <w:rStyle w:val="Link"/>
          </w:rPr>
          <w:t>Tabellenverzeichnis</w:t>
        </w:r>
        <w:r w:rsidR="000B785F">
          <w:rPr>
            <w:webHidden/>
          </w:rPr>
          <w:tab/>
        </w:r>
        <w:r w:rsidR="000B785F">
          <w:rPr>
            <w:webHidden/>
          </w:rPr>
          <w:fldChar w:fldCharType="begin"/>
        </w:r>
        <w:r w:rsidR="000B785F">
          <w:rPr>
            <w:webHidden/>
          </w:rPr>
          <w:instrText xml:space="preserve"> PAGEREF _Toc490941494 \h </w:instrText>
        </w:r>
        <w:r w:rsidR="000B785F">
          <w:rPr>
            <w:webHidden/>
          </w:rPr>
        </w:r>
        <w:r w:rsidR="000B785F">
          <w:rPr>
            <w:webHidden/>
          </w:rPr>
          <w:fldChar w:fldCharType="separate"/>
        </w:r>
        <w:r w:rsidR="000B785F">
          <w:rPr>
            <w:webHidden/>
          </w:rPr>
          <w:t>VI</w:t>
        </w:r>
        <w:r w:rsidR="000B785F">
          <w:rPr>
            <w:webHidden/>
          </w:rPr>
          <w:fldChar w:fldCharType="end"/>
        </w:r>
      </w:hyperlink>
    </w:p>
    <w:p w14:paraId="25F37E56" w14:textId="77777777" w:rsidR="000B785F" w:rsidRDefault="0069346A">
      <w:pPr>
        <w:pStyle w:val="Verzeichnis1"/>
        <w:rPr>
          <w:rFonts w:asciiTheme="minorHAnsi" w:eastAsiaTheme="minorEastAsia" w:hAnsiTheme="minorHAnsi" w:cstheme="minorBidi"/>
          <w:b w:val="0"/>
          <w:sz w:val="24"/>
          <w:szCs w:val="24"/>
        </w:rPr>
      </w:pPr>
      <w:hyperlink w:anchor="_Toc490941495" w:history="1">
        <w:r w:rsidR="000B785F" w:rsidRPr="006F6EC8">
          <w:rPr>
            <w:rStyle w:val="Link"/>
          </w:rPr>
          <w:t>1</w:t>
        </w:r>
        <w:r w:rsidR="000B785F">
          <w:rPr>
            <w:rFonts w:asciiTheme="minorHAnsi" w:eastAsiaTheme="minorEastAsia" w:hAnsiTheme="minorHAnsi" w:cstheme="minorBidi"/>
            <w:b w:val="0"/>
            <w:sz w:val="24"/>
            <w:szCs w:val="24"/>
          </w:rPr>
          <w:tab/>
        </w:r>
        <w:r w:rsidR="000B785F" w:rsidRPr="006F6EC8">
          <w:rPr>
            <w:rStyle w:val="Link"/>
          </w:rPr>
          <w:t>Einleitung</w:t>
        </w:r>
        <w:r w:rsidR="000B785F">
          <w:rPr>
            <w:webHidden/>
          </w:rPr>
          <w:tab/>
        </w:r>
        <w:r w:rsidR="000B785F">
          <w:rPr>
            <w:webHidden/>
          </w:rPr>
          <w:fldChar w:fldCharType="begin"/>
        </w:r>
        <w:r w:rsidR="000B785F">
          <w:rPr>
            <w:webHidden/>
          </w:rPr>
          <w:instrText xml:space="preserve"> PAGEREF _Toc490941495 \h </w:instrText>
        </w:r>
        <w:r w:rsidR="000B785F">
          <w:rPr>
            <w:webHidden/>
          </w:rPr>
        </w:r>
        <w:r w:rsidR="000B785F">
          <w:rPr>
            <w:webHidden/>
          </w:rPr>
          <w:fldChar w:fldCharType="separate"/>
        </w:r>
        <w:r w:rsidR="000B785F">
          <w:rPr>
            <w:webHidden/>
          </w:rPr>
          <w:t>1</w:t>
        </w:r>
        <w:r w:rsidR="000B785F">
          <w:rPr>
            <w:webHidden/>
          </w:rPr>
          <w:fldChar w:fldCharType="end"/>
        </w:r>
      </w:hyperlink>
    </w:p>
    <w:p w14:paraId="0942663D" w14:textId="77777777" w:rsidR="000B785F" w:rsidRDefault="0069346A">
      <w:pPr>
        <w:pStyle w:val="Verzeichnis2"/>
        <w:rPr>
          <w:rFonts w:asciiTheme="minorHAnsi" w:eastAsiaTheme="minorEastAsia" w:hAnsiTheme="minorHAnsi" w:cstheme="minorBidi"/>
          <w:sz w:val="24"/>
          <w:szCs w:val="24"/>
        </w:rPr>
      </w:pPr>
      <w:hyperlink w:anchor="_Toc490941496" w:history="1">
        <w:r w:rsidR="000B785F" w:rsidRPr="006F6EC8">
          <w:rPr>
            <w:rStyle w:val="Link"/>
          </w:rPr>
          <w:t>1.1</w:t>
        </w:r>
        <w:r w:rsidR="000B785F">
          <w:rPr>
            <w:rFonts w:asciiTheme="minorHAnsi" w:eastAsiaTheme="minorEastAsia" w:hAnsiTheme="minorHAnsi" w:cstheme="minorBidi"/>
            <w:sz w:val="24"/>
            <w:szCs w:val="24"/>
          </w:rPr>
          <w:tab/>
        </w:r>
        <w:r w:rsidR="000B785F" w:rsidRPr="006F6EC8">
          <w:rPr>
            <w:rStyle w:val="Link"/>
          </w:rPr>
          <w:t>Projektbeschreibung</w:t>
        </w:r>
        <w:r w:rsidR="000B785F">
          <w:rPr>
            <w:webHidden/>
          </w:rPr>
          <w:tab/>
        </w:r>
        <w:r w:rsidR="000B785F">
          <w:rPr>
            <w:webHidden/>
          </w:rPr>
          <w:fldChar w:fldCharType="begin"/>
        </w:r>
        <w:r w:rsidR="000B785F">
          <w:rPr>
            <w:webHidden/>
          </w:rPr>
          <w:instrText xml:space="preserve"> PAGEREF _Toc490941496 \h </w:instrText>
        </w:r>
        <w:r w:rsidR="000B785F">
          <w:rPr>
            <w:webHidden/>
          </w:rPr>
        </w:r>
        <w:r w:rsidR="000B785F">
          <w:rPr>
            <w:webHidden/>
          </w:rPr>
          <w:fldChar w:fldCharType="separate"/>
        </w:r>
        <w:r w:rsidR="000B785F">
          <w:rPr>
            <w:webHidden/>
          </w:rPr>
          <w:t>1</w:t>
        </w:r>
        <w:r w:rsidR="000B785F">
          <w:rPr>
            <w:webHidden/>
          </w:rPr>
          <w:fldChar w:fldCharType="end"/>
        </w:r>
      </w:hyperlink>
    </w:p>
    <w:p w14:paraId="5358E017" w14:textId="77777777" w:rsidR="000B785F" w:rsidRDefault="0069346A">
      <w:pPr>
        <w:pStyle w:val="Verzeichnis2"/>
        <w:rPr>
          <w:rFonts w:asciiTheme="minorHAnsi" w:eastAsiaTheme="minorEastAsia" w:hAnsiTheme="minorHAnsi" w:cstheme="minorBidi"/>
          <w:sz w:val="24"/>
          <w:szCs w:val="24"/>
        </w:rPr>
      </w:pPr>
      <w:hyperlink w:anchor="_Toc490941497" w:history="1">
        <w:r w:rsidR="000B785F" w:rsidRPr="006F6EC8">
          <w:rPr>
            <w:rStyle w:val="Link"/>
          </w:rPr>
          <w:t>1.2</w:t>
        </w:r>
        <w:r w:rsidR="000B785F">
          <w:rPr>
            <w:rFonts w:asciiTheme="minorHAnsi" w:eastAsiaTheme="minorEastAsia" w:hAnsiTheme="minorHAnsi" w:cstheme="minorBidi"/>
            <w:sz w:val="24"/>
            <w:szCs w:val="24"/>
          </w:rPr>
          <w:tab/>
        </w:r>
        <w:r w:rsidR="000B785F" w:rsidRPr="006F6EC8">
          <w:rPr>
            <w:rStyle w:val="Link"/>
          </w:rPr>
          <w:t>Projektplanung</w:t>
        </w:r>
        <w:r w:rsidR="000B785F">
          <w:rPr>
            <w:webHidden/>
          </w:rPr>
          <w:tab/>
        </w:r>
        <w:r w:rsidR="000B785F">
          <w:rPr>
            <w:webHidden/>
          </w:rPr>
          <w:fldChar w:fldCharType="begin"/>
        </w:r>
        <w:r w:rsidR="000B785F">
          <w:rPr>
            <w:webHidden/>
          </w:rPr>
          <w:instrText xml:space="preserve"> PAGEREF _Toc490941497 \h </w:instrText>
        </w:r>
        <w:r w:rsidR="000B785F">
          <w:rPr>
            <w:webHidden/>
          </w:rPr>
        </w:r>
        <w:r w:rsidR="000B785F">
          <w:rPr>
            <w:webHidden/>
          </w:rPr>
          <w:fldChar w:fldCharType="separate"/>
        </w:r>
        <w:r w:rsidR="000B785F">
          <w:rPr>
            <w:webHidden/>
          </w:rPr>
          <w:t>1</w:t>
        </w:r>
        <w:r w:rsidR="000B785F">
          <w:rPr>
            <w:webHidden/>
          </w:rPr>
          <w:fldChar w:fldCharType="end"/>
        </w:r>
      </w:hyperlink>
    </w:p>
    <w:p w14:paraId="1399B976" w14:textId="77777777" w:rsidR="000B785F" w:rsidRDefault="0069346A">
      <w:pPr>
        <w:pStyle w:val="Verzeichnis3"/>
        <w:rPr>
          <w:rFonts w:asciiTheme="minorHAnsi" w:eastAsiaTheme="minorEastAsia" w:hAnsiTheme="minorHAnsi" w:cstheme="minorBidi"/>
          <w:sz w:val="24"/>
          <w:szCs w:val="24"/>
        </w:rPr>
      </w:pPr>
      <w:hyperlink w:anchor="_Toc490941498" w:history="1">
        <w:r w:rsidR="000B785F" w:rsidRPr="006F6EC8">
          <w:rPr>
            <w:rStyle w:val="Link"/>
          </w:rPr>
          <w:t>1.2.1</w:t>
        </w:r>
        <w:r w:rsidR="000B785F">
          <w:rPr>
            <w:rFonts w:asciiTheme="minorHAnsi" w:eastAsiaTheme="minorEastAsia" w:hAnsiTheme="minorHAnsi" w:cstheme="minorBidi"/>
            <w:sz w:val="24"/>
            <w:szCs w:val="24"/>
          </w:rPr>
          <w:tab/>
        </w:r>
        <w:r w:rsidR="000B785F" w:rsidRPr="006F6EC8">
          <w:rPr>
            <w:rStyle w:val="Link"/>
          </w:rPr>
          <w:t>Aufgabenverteilung</w:t>
        </w:r>
        <w:r w:rsidR="000B785F">
          <w:rPr>
            <w:webHidden/>
          </w:rPr>
          <w:tab/>
        </w:r>
        <w:r w:rsidR="000B785F">
          <w:rPr>
            <w:webHidden/>
          </w:rPr>
          <w:fldChar w:fldCharType="begin"/>
        </w:r>
        <w:r w:rsidR="000B785F">
          <w:rPr>
            <w:webHidden/>
          </w:rPr>
          <w:instrText xml:space="preserve"> PAGEREF _Toc490941498 \h </w:instrText>
        </w:r>
        <w:r w:rsidR="000B785F">
          <w:rPr>
            <w:webHidden/>
          </w:rPr>
        </w:r>
        <w:r w:rsidR="000B785F">
          <w:rPr>
            <w:webHidden/>
          </w:rPr>
          <w:fldChar w:fldCharType="separate"/>
        </w:r>
        <w:r w:rsidR="000B785F">
          <w:rPr>
            <w:webHidden/>
          </w:rPr>
          <w:t>1</w:t>
        </w:r>
        <w:r w:rsidR="000B785F">
          <w:rPr>
            <w:webHidden/>
          </w:rPr>
          <w:fldChar w:fldCharType="end"/>
        </w:r>
      </w:hyperlink>
    </w:p>
    <w:p w14:paraId="0B6C94F3" w14:textId="77777777" w:rsidR="000B785F" w:rsidRDefault="0069346A">
      <w:pPr>
        <w:pStyle w:val="Verzeichnis3"/>
        <w:rPr>
          <w:rFonts w:asciiTheme="minorHAnsi" w:eastAsiaTheme="minorEastAsia" w:hAnsiTheme="minorHAnsi" w:cstheme="minorBidi"/>
          <w:sz w:val="24"/>
          <w:szCs w:val="24"/>
        </w:rPr>
      </w:pPr>
      <w:hyperlink w:anchor="_Toc490941499" w:history="1">
        <w:r w:rsidR="000B785F" w:rsidRPr="006F6EC8">
          <w:rPr>
            <w:rStyle w:val="Link"/>
          </w:rPr>
          <w:t>1.2.2</w:t>
        </w:r>
        <w:r w:rsidR="000B785F">
          <w:rPr>
            <w:rFonts w:asciiTheme="minorHAnsi" w:eastAsiaTheme="minorEastAsia" w:hAnsiTheme="minorHAnsi" w:cstheme="minorBidi"/>
            <w:sz w:val="24"/>
            <w:szCs w:val="24"/>
          </w:rPr>
          <w:tab/>
        </w:r>
        <w:r w:rsidR="000B785F" w:rsidRPr="006F6EC8">
          <w:rPr>
            <w:rStyle w:val="Link"/>
          </w:rPr>
          <w:t>Meilensteine</w:t>
        </w:r>
        <w:r w:rsidR="000B785F">
          <w:rPr>
            <w:webHidden/>
          </w:rPr>
          <w:tab/>
        </w:r>
        <w:r w:rsidR="000B785F">
          <w:rPr>
            <w:webHidden/>
          </w:rPr>
          <w:fldChar w:fldCharType="begin"/>
        </w:r>
        <w:r w:rsidR="000B785F">
          <w:rPr>
            <w:webHidden/>
          </w:rPr>
          <w:instrText xml:space="preserve"> PAGEREF _Toc490941499 \h </w:instrText>
        </w:r>
        <w:r w:rsidR="000B785F">
          <w:rPr>
            <w:webHidden/>
          </w:rPr>
        </w:r>
        <w:r w:rsidR="000B785F">
          <w:rPr>
            <w:webHidden/>
          </w:rPr>
          <w:fldChar w:fldCharType="separate"/>
        </w:r>
        <w:r w:rsidR="000B785F">
          <w:rPr>
            <w:webHidden/>
          </w:rPr>
          <w:t>1</w:t>
        </w:r>
        <w:r w:rsidR="000B785F">
          <w:rPr>
            <w:webHidden/>
          </w:rPr>
          <w:fldChar w:fldCharType="end"/>
        </w:r>
      </w:hyperlink>
    </w:p>
    <w:p w14:paraId="5F9AE0C7" w14:textId="77777777" w:rsidR="000B785F" w:rsidRDefault="0069346A">
      <w:pPr>
        <w:pStyle w:val="Verzeichnis3"/>
        <w:rPr>
          <w:rFonts w:asciiTheme="minorHAnsi" w:eastAsiaTheme="minorEastAsia" w:hAnsiTheme="minorHAnsi" w:cstheme="minorBidi"/>
          <w:sz w:val="24"/>
          <w:szCs w:val="24"/>
        </w:rPr>
      </w:pPr>
      <w:hyperlink w:anchor="_Toc490941500" w:history="1">
        <w:r w:rsidR="000B785F" w:rsidRPr="006F6EC8">
          <w:rPr>
            <w:rStyle w:val="Link"/>
          </w:rPr>
          <w:t>1.2.3</w:t>
        </w:r>
        <w:r w:rsidR="000B785F">
          <w:rPr>
            <w:rFonts w:asciiTheme="minorHAnsi" w:eastAsiaTheme="minorEastAsia" w:hAnsiTheme="minorHAnsi" w:cstheme="minorBidi"/>
            <w:sz w:val="24"/>
            <w:szCs w:val="24"/>
          </w:rPr>
          <w:tab/>
        </w:r>
        <w:r w:rsidR="000B785F" w:rsidRPr="006F6EC8">
          <w:rPr>
            <w:rStyle w:val="Link"/>
          </w:rPr>
          <w:t>Herausforderungen</w:t>
        </w:r>
        <w:r w:rsidR="000B785F">
          <w:rPr>
            <w:webHidden/>
          </w:rPr>
          <w:tab/>
        </w:r>
        <w:r w:rsidR="000B785F">
          <w:rPr>
            <w:webHidden/>
          </w:rPr>
          <w:fldChar w:fldCharType="begin"/>
        </w:r>
        <w:r w:rsidR="000B785F">
          <w:rPr>
            <w:webHidden/>
          </w:rPr>
          <w:instrText xml:space="preserve"> PAGEREF _Toc490941500 \h </w:instrText>
        </w:r>
        <w:r w:rsidR="000B785F">
          <w:rPr>
            <w:webHidden/>
          </w:rPr>
        </w:r>
        <w:r w:rsidR="000B785F">
          <w:rPr>
            <w:webHidden/>
          </w:rPr>
          <w:fldChar w:fldCharType="separate"/>
        </w:r>
        <w:r w:rsidR="000B785F">
          <w:rPr>
            <w:webHidden/>
          </w:rPr>
          <w:t>1</w:t>
        </w:r>
        <w:r w:rsidR="000B785F">
          <w:rPr>
            <w:webHidden/>
          </w:rPr>
          <w:fldChar w:fldCharType="end"/>
        </w:r>
      </w:hyperlink>
    </w:p>
    <w:p w14:paraId="53AE1C77" w14:textId="77777777" w:rsidR="000B785F" w:rsidRDefault="0069346A">
      <w:pPr>
        <w:pStyle w:val="Verzeichnis1"/>
        <w:rPr>
          <w:rFonts w:asciiTheme="minorHAnsi" w:eastAsiaTheme="minorEastAsia" w:hAnsiTheme="minorHAnsi" w:cstheme="minorBidi"/>
          <w:b w:val="0"/>
          <w:sz w:val="24"/>
          <w:szCs w:val="24"/>
        </w:rPr>
      </w:pPr>
      <w:hyperlink w:anchor="_Toc490941501" w:history="1">
        <w:r w:rsidR="000B785F" w:rsidRPr="006F6EC8">
          <w:rPr>
            <w:rStyle w:val="Link"/>
          </w:rPr>
          <w:t>2</w:t>
        </w:r>
        <w:r w:rsidR="000B785F">
          <w:rPr>
            <w:rFonts w:asciiTheme="minorHAnsi" w:eastAsiaTheme="minorEastAsia" w:hAnsiTheme="minorHAnsi" w:cstheme="minorBidi"/>
            <w:b w:val="0"/>
            <w:sz w:val="24"/>
            <w:szCs w:val="24"/>
          </w:rPr>
          <w:tab/>
        </w:r>
        <w:r w:rsidR="000B785F" w:rsidRPr="006F6EC8">
          <w:rPr>
            <w:rStyle w:val="Link"/>
          </w:rPr>
          <w:t>Analyse bestehender Fitness-Apps</w:t>
        </w:r>
        <w:r w:rsidR="000B785F">
          <w:rPr>
            <w:webHidden/>
          </w:rPr>
          <w:tab/>
        </w:r>
        <w:r w:rsidR="000B785F">
          <w:rPr>
            <w:webHidden/>
          </w:rPr>
          <w:fldChar w:fldCharType="begin"/>
        </w:r>
        <w:r w:rsidR="000B785F">
          <w:rPr>
            <w:webHidden/>
          </w:rPr>
          <w:instrText xml:space="preserve"> PAGEREF _Toc490941501 \h </w:instrText>
        </w:r>
        <w:r w:rsidR="000B785F">
          <w:rPr>
            <w:webHidden/>
          </w:rPr>
        </w:r>
        <w:r w:rsidR="000B785F">
          <w:rPr>
            <w:webHidden/>
          </w:rPr>
          <w:fldChar w:fldCharType="separate"/>
        </w:r>
        <w:r w:rsidR="000B785F">
          <w:rPr>
            <w:webHidden/>
          </w:rPr>
          <w:t>2</w:t>
        </w:r>
        <w:r w:rsidR="000B785F">
          <w:rPr>
            <w:webHidden/>
          </w:rPr>
          <w:fldChar w:fldCharType="end"/>
        </w:r>
      </w:hyperlink>
    </w:p>
    <w:p w14:paraId="5986E9D4" w14:textId="77777777" w:rsidR="000B785F" w:rsidRDefault="0069346A">
      <w:pPr>
        <w:pStyle w:val="Verzeichnis1"/>
        <w:rPr>
          <w:rFonts w:asciiTheme="minorHAnsi" w:eastAsiaTheme="minorEastAsia" w:hAnsiTheme="minorHAnsi" w:cstheme="minorBidi"/>
          <w:b w:val="0"/>
          <w:sz w:val="24"/>
          <w:szCs w:val="24"/>
        </w:rPr>
      </w:pPr>
      <w:hyperlink w:anchor="_Toc490941502" w:history="1">
        <w:r w:rsidR="000B785F" w:rsidRPr="006F6EC8">
          <w:rPr>
            <w:rStyle w:val="Link"/>
          </w:rPr>
          <w:t>3</w:t>
        </w:r>
        <w:r w:rsidR="000B785F">
          <w:rPr>
            <w:rFonts w:asciiTheme="minorHAnsi" w:eastAsiaTheme="minorEastAsia" w:hAnsiTheme="minorHAnsi" w:cstheme="minorBidi"/>
            <w:b w:val="0"/>
            <w:sz w:val="24"/>
            <w:szCs w:val="24"/>
          </w:rPr>
          <w:tab/>
        </w:r>
        <w:r w:rsidR="000B785F" w:rsidRPr="006F6EC8">
          <w:rPr>
            <w:rStyle w:val="Link"/>
          </w:rPr>
          <w:t>Projektübersicht</w:t>
        </w:r>
        <w:r w:rsidR="000B785F">
          <w:rPr>
            <w:webHidden/>
          </w:rPr>
          <w:tab/>
        </w:r>
        <w:r w:rsidR="000B785F">
          <w:rPr>
            <w:webHidden/>
          </w:rPr>
          <w:fldChar w:fldCharType="begin"/>
        </w:r>
        <w:r w:rsidR="000B785F">
          <w:rPr>
            <w:webHidden/>
          </w:rPr>
          <w:instrText xml:space="preserve"> PAGEREF _Toc490941502 \h </w:instrText>
        </w:r>
        <w:r w:rsidR="000B785F">
          <w:rPr>
            <w:webHidden/>
          </w:rPr>
        </w:r>
        <w:r w:rsidR="000B785F">
          <w:rPr>
            <w:webHidden/>
          </w:rPr>
          <w:fldChar w:fldCharType="separate"/>
        </w:r>
        <w:r w:rsidR="000B785F">
          <w:rPr>
            <w:webHidden/>
          </w:rPr>
          <w:t>3</w:t>
        </w:r>
        <w:r w:rsidR="000B785F">
          <w:rPr>
            <w:webHidden/>
          </w:rPr>
          <w:fldChar w:fldCharType="end"/>
        </w:r>
      </w:hyperlink>
    </w:p>
    <w:p w14:paraId="27C559BC" w14:textId="77777777" w:rsidR="000B785F" w:rsidRDefault="0069346A">
      <w:pPr>
        <w:pStyle w:val="Verzeichnis2"/>
        <w:rPr>
          <w:rFonts w:asciiTheme="minorHAnsi" w:eastAsiaTheme="minorEastAsia" w:hAnsiTheme="minorHAnsi" w:cstheme="minorBidi"/>
          <w:sz w:val="24"/>
          <w:szCs w:val="24"/>
        </w:rPr>
      </w:pPr>
      <w:hyperlink w:anchor="_Toc490941503" w:history="1">
        <w:r w:rsidR="000B785F" w:rsidRPr="006F6EC8">
          <w:rPr>
            <w:rStyle w:val="Link"/>
          </w:rPr>
          <w:t>3.1</w:t>
        </w:r>
        <w:r w:rsidR="000B785F">
          <w:rPr>
            <w:rFonts w:asciiTheme="minorHAnsi" w:eastAsiaTheme="minorEastAsia" w:hAnsiTheme="minorHAnsi" w:cstheme="minorBidi"/>
            <w:sz w:val="24"/>
            <w:szCs w:val="24"/>
          </w:rPr>
          <w:tab/>
        </w:r>
        <w:r w:rsidR="000B785F" w:rsidRPr="006F6EC8">
          <w:rPr>
            <w:rStyle w:val="Link"/>
          </w:rPr>
          <w:t>Zielgruppe</w:t>
        </w:r>
        <w:r w:rsidR="000B785F">
          <w:rPr>
            <w:webHidden/>
          </w:rPr>
          <w:tab/>
        </w:r>
        <w:r w:rsidR="000B785F">
          <w:rPr>
            <w:webHidden/>
          </w:rPr>
          <w:fldChar w:fldCharType="begin"/>
        </w:r>
        <w:r w:rsidR="000B785F">
          <w:rPr>
            <w:webHidden/>
          </w:rPr>
          <w:instrText xml:space="preserve"> PAGEREF _Toc490941503 \h </w:instrText>
        </w:r>
        <w:r w:rsidR="000B785F">
          <w:rPr>
            <w:webHidden/>
          </w:rPr>
        </w:r>
        <w:r w:rsidR="000B785F">
          <w:rPr>
            <w:webHidden/>
          </w:rPr>
          <w:fldChar w:fldCharType="separate"/>
        </w:r>
        <w:r w:rsidR="000B785F">
          <w:rPr>
            <w:webHidden/>
          </w:rPr>
          <w:t>3</w:t>
        </w:r>
        <w:r w:rsidR="000B785F">
          <w:rPr>
            <w:webHidden/>
          </w:rPr>
          <w:fldChar w:fldCharType="end"/>
        </w:r>
      </w:hyperlink>
    </w:p>
    <w:p w14:paraId="59105477" w14:textId="77777777" w:rsidR="000B785F" w:rsidRDefault="0069346A">
      <w:pPr>
        <w:pStyle w:val="Verzeichnis2"/>
        <w:rPr>
          <w:rFonts w:asciiTheme="minorHAnsi" w:eastAsiaTheme="minorEastAsia" w:hAnsiTheme="minorHAnsi" w:cstheme="minorBidi"/>
          <w:sz w:val="24"/>
          <w:szCs w:val="24"/>
        </w:rPr>
      </w:pPr>
      <w:hyperlink w:anchor="_Toc490941504" w:history="1">
        <w:r w:rsidR="000B785F" w:rsidRPr="006F6EC8">
          <w:rPr>
            <w:rStyle w:val="Link"/>
          </w:rPr>
          <w:t>3.2</w:t>
        </w:r>
        <w:r w:rsidR="000B785F">
          <w:rPr>
            <w:rFonts w:asciiTheme="minorHAnsi" w:eastAsiaTheme="minorEastAsia" w:hAnsiTheme="minorHAnsi" w:cstheme="minorBidi"/>
            <w:sz w:val="24"/>
            <w:szCs w:val="24"/>
          </w:rPr>
          <w:tab/>
        </w:r>
        <w:r w:rsidR="000B785F" w:rsidRPr="006F6EC8">
          <w:rPr>
            <w:rStyle w:val="Link"/>
          </w:rPr>
          <w:t>Anforderungen</w:t>
        </w:r>
        <w:r w:rsidR="000B785F">
          <w:rPr>
            <w:webHidden/>
          </w:rPr>
          <w:tab/>
        </w:r>
        <w:r w:rsidR="000B785F">
          <w:rPr>
            <w:webHidden/>
          </w:rPr>
          <w:fldChar w:fldCharType="begin"/>
        </w:r>
        <w:r w:rsidR="000B785F">
          <w:rPr>
            <w:webHidden/>
          </w:rPr>
          <w:instrText xml:space="preserve"> PAGEREF _Toc490941504 \h </w:instrText>
        </w:r>
        <w:r w:rsidR="000B785F">
          <w:rPr>
            <w:webHidden/>
          </w:rPr>
        </w:r>
        <w:r w:rsidR="000B785F">
          <w:rPr>
            <w:webHidden/>
          </w:rPr>
          <w:fldChar w:fldCharType="separate"/>
        </w:r>
        <w:r w:rsidR="000B785F">
          <w:rPr>
            <w:webHidden/>
          </w:rPr>
          <w:t>5</w:t>
        </w:r>
        <w:r w:rsidR="000B785F">
          <w:rPr>
            <w:webHidden/>
          </w:rPr>
          <w:fldChar w:fldCharType="end"/>
        </w:r>
      </w:hyperlink>
    </w:p>
    <w:p w14:paraId="62854AE5" w14:textId="77777777" w:rsidR="000B785F" w:rsidRDefault="0069346A">
      <w:pPr>
        <w:pStyle w:val="Verzeichnis3"/>
        <w:rPr>
          <w:rFonts w:asciiTheme="minorHAnsi" w:eastAsiaTheme="minorEastAsia" w:hAnsiTheme="minorHAnsi" w:cstheme="minorBidi"/>
          <w:sz w:val="24"/>
          <w:szCs w:val="24"/>
        </w:rPr>
      </w:pPr>
      <w:hyperlink w:anchor="_Toc490941505" w:history="1">
        <w:r w:rsidR="000B785F" w:rsidRPr="006F6EC8">
          <w:rPr>
            <w:rStyle w:val="Link"/>
          </w:rPr>
          <w:t>3.2.1</w:t>
        </w:r>
        <w:r w:rsidR="000B785F">
          <w:rPr>
            <w:rFonts w:asciiTheme="minorHAnsi" w:eastAsiaTheme="minorEastAsia" w:hAnsiTheme="minorHAnsi" w:cstheme="minorBidi"/>
            <w:sz w:val="24"/>
            <w:szCs w:val="24"/>
          </w:rPr>
          <w:tab/>
        </w:r>
        <w:r w:rsidR="000B785F" w:rsidRPr="006F6EC8">
          <w:rPr>
            <w:rStyle w:val="Link"/>
          </w:rPr>
          <w:t>User-Stories</w:t>
        </w:r>
        <w:r w:rsidR="000B785F">
          <w:rPr>
            <w:webHidden/>
          </w:rPr>
          <w:tab/>
        </w:r>
        <w:r w:rsidR="000B785F">
          <w:rPr>
            <w:webHidden/>
          </w:rPr>
          <w:fldChar w:fldCharType="begin"/>
        </w:r>
        <w:r w:rsidR="000B785F">
          <w:rPr>
            <w:webHidden/>
          </w:rPr>
          <w:instrText xml:space="preserve"> PAGEREF _Toc490941505 \h </w:instrText>
        </w:r>
        <w:r w:rsidR="000B785F">
          <w:rPr>
            <w:webHidden/>
          </w:rPr>
        </w:r>
        <w:r w:rsidR="000B785F">
          <w:rPr>
            <w:webHidden/>
          </w:rPr>
          <w:fldChar w:fldCharType="separate"/>
        </w:r>
        <w:r w:rsidR="000B785F">
          <w:rPr>
            <w:webHidden/>
          </w:rPr>
          <w:t>5</w:t>
        </w:r>
        <w:r w:rsidR="000B785F">
          <w:rPr>
            <w:webHidden/>
          </w:rPr>
          <w:fldChar w:fldCharType="end"/>
        </w:r>
      </w:hyperlink>
    </w:p>
    <w:p w14:paraId="2E972216" w14:textId="77777777" w:rsidR="000B785F" w:rsidRDefault="0069346A">
      <w:pPr>
        <w:pStyle w:val="Verzeichnis3"/>
        <w:rPr>
          <w:rFonts w:asciiTheme="minorHAnsi" w:eastAsiaTheme="minorEastAsia" w:hAnsiTheme="minorHAnsi" w:cstheme="minorBidi"/>
          <w:sz w:val="24"/>
          <w:szCs w:val="24"/>
        </w:rPr>
      </w:pPr>
      <w:hyperlink w:anchor="_Toc490941506" w:history="1">
        <w:r w:rsidR="000B785F" w:rsidRPr="006F6EC8">
          <w:rPr>
            <w:rStyle w:val="Link"/>
          </w:rPr>
          <w:t>3.2.2</w:t>
        </w:r>
        <w:r w:rsidR="000B785F">
          <w:rPr>
            <w:rFonts w:asciiTheme="minorHAnsi" w:eastAsiaTheme="minorEastAsia" w:hAnsiTheme="minorHAnsi" w:cstheme="minorBidi"/>
            <w:sz w:val="24"/>
            <w:szCs w:val="24"/>
          </w:rPr>
          <w:tab/>
        </w:r>
        <w:r w:rsidR="000B785F" w:rsidRPr="006F6EC8">
          <w:rPr>
            <w:rStyle w:val="Link"/>
          </w:rPr>
          <w:t>Funktionale Anforderungen</w:t>
        </w:r>
        <w:r w:rsidR="000B785F">
          <w:rPr>
            <w:webHidden/>
          </w:rPr>
          <w:tab/>
        </w:r>
        <w:r w:rsidR="000B785F">
          <w:rPr>
            <w:webHidden/>
          </w:rPr>
          <w:fldChar w:fldCharType="begin"/>
        </w:r>
        <w:r w:rsidR="000B785F">
          <w:rPr>
            <w:webHidden/>
          </w:rPr>
          <w:instrText xml:space="preserve"> PAGEREF _Toc490941506 \h </w:instrText>
        </w:r>
        <w:r w:rsidR="000B785F">
          <w:rPr>
            <w:webHidden/>
          </w:rPr>
        </w:r>
        <w:r w:rsidR="000B785F">
          <w:rPr>
            <w:webHidden/>
          </w:rPr>
          <w:fldChar w:fldCharType="separate"/>
        </w:r>
        <w:r w:rsidR="000B785F">
          <w:rPr>
            <w:webHidden/>
          </w:rPr>
          <w:t>5</w:t>
        </w:r>
        <w:r w:rsidR="000B785F">
          <w:rPr>
            <w:webHidden/>
          </w:rPr>
          <w:fldChar w:fldCharType="end"/>
        </w:r>
      </w:hyperlink>
    </w:p>
    <w:p w14:paraId="7703793C" w14:textId="77777777" w:rsidR="000B785F" w:rsidRDefault="0069346A">
      <w:pPr>
        <w:pStyle w:val="Verzeichnis3"/>
        <w:rPr>
          <w:rFonts w:asciiTheme="minorHAnsi" w:eastAsiaTheme="minorEastAsia" w:hAnsiTheme="minorHAnsi" w:cstheme="minorBidi"/>
          <w:sz w:val="24"/>
          <w:szCs w:val="24"/>
        </w:rPr>
      </w:pPr>
      <w:hyperlink w:anchor="_Toc490941507" w:history="1">
        <w:r w:rsidR="000B785F" w:rsidRPr="006F6EC8">
          <w:rPr>
            <w:rStyle w:val="Link"/>
          </w:rPr>
          <w:t>3.2.3</w:t>
        </w:r>
        <w:r w:rsidR="000B785F">
          <w:rPr>
            <w:rFonts w:asciiTheme="minorHAnsi" w:eastAsiaTheme="minorEastAsia" w:hAnsiTheme="minorHAnsi" w:cstheme="minorBidi"/>
            <w:sz w:val="24"/>
            <w:szCs w:val="24"/>
          </w:rPr>
          <w:tab/>
        </w:r>
        <w:r w:rsidR="000B785F" w:rsidRPr="006F6EC8">
          <w:rPr>
            <w:rStyle w:val="Link"/>
          </w:rPr>
          <w:t>Nicht-funktionale Anforderungen</w:t>
        </w:r>
        <w:r w:rsidR="000B785F">
          <w:rPr>
            <w:webHidden/>
          </w:rPr>
          <w:tab/>
        </w:r>
        <w:r w:rsidR="000B785F">
          <w:rPr>
            <w:webHidden/>
          </w:rPr>
          <w:fldChar w:fldCharType="begin"/>
        </w:r>
        <w:r w:rsidR="000B785F">
          <w:rPr>
            <w:webHidden/>
          </w:rPr>
          <w:instrText xml:space="preserve"> PAGEREF _Toc490941507 \h </w:instrText>
        </w:r>
        <w:r w:rsidR="000B785F">
          <w:rPr>
            <w:webHidden/>
          </w:rPr>
        </w:r>
        <w:r w:rsidR="000B785F">
          <w:rPr>
            <w:webHidden/>
          </w:rPr>
          <w:fldChar w:fldCharType="separate"/>
        </w:r>
        <w:r w:rsidR="000B785F">
          <w:rPr>
            <w:webHidden/>
          </w:rPr>
          <w:t>7</w:t>
        </w:r>
        <w:r w:rsidR="000B785F">
          <w:rPr>
            <w:webHidden/>
          </w:rPr>
          <w:fldChar w:fldCharType="end"/>
        </w:r>
      </w:hyperlink>
    </w:p>
    <w:p w14:paraId="5B4EEB6E" w14:textId="77777777" w:rsidR="000B785F" w:rsidRDefault="0069346A">
      <w:pPr>
        <w:pStyle w:val="Verzeichnis3"/>
        <w:rPr>
          <w:rFonts w:asciiTheme="minorHAnsi" w:eastAsiaTheme="minorEastAsia" w:hAnsiTheme="minorHAnsi" w:cstheme="minorBidi"/>
          <w:sz w:val="24"/>
          <w:szCs w:val="24"/>
        </w:rPr>
      </w:pPr>
      <w:hyperlink w:anchor="_Toc490941508" w:history="1">
        <w:r w:rsidR="000B785F" w:rsidRPr="006F6EC8">
          <w:rPr>
            <w:rStyle w:val="Link"/>
          </w:rPr>
          <w:t>3.2.4</w:t>
        </w:r>
        <w:r w:rsidR="000B785F">
          <w:rPr>
            <w:rFonts w:asciiTheme="minorHAnsi" w:eastAsiaTheme="minorEastAsia" w:hAnsiTheme="minorHAnsi" w:cstheme="minorBidi"/>
            <w:sz w:val="24"/>
            <w:szCs w:val="24"/>
          </w:rPr>
          <w:tab/>
        </w:r>
        <w:r w:rsidR="000B785F" w:rsidRPr="006F6EC8">
          <w:rPr>
            <w:rStyle w:val="Link"/>
          </w:rPr>
          <w:t>Data Dictionary</w:t>
        </w:r>
        <w:r w:rsidR="000B785F">
          <w:rPr>
            <w:webHidden/>
          </w:rPr>
          <w:tab/>
        </w:r>
        <w:r w:rsidR="000B785F">
          <w:rPr>
            <w:webHidden/>
          </w:rPr>
          <w:fldChar w:fldCharType="begin"/>
        </w:r>
        <w:r w:rsidR="000B785F">
          <w:rPr>
            <w:webHidden/>
          </w:rPr>
          <w:instrText xml:space="preserve"> PAGEREF _Toc490941508 \h </w:instrText>
        </w:r>
        <w:r w:rsidR="000B785F">
          <w:rPr>
            <w:webHidden/>
          </w:rPr>
        </w:r>
        <w:r w:rsidR="000B785F">
          <w:rPr>
            <w:webHidden/>
          </w:rPr>
          <w:fldChar w:fldCharType="separate"/>
        </w:r>
        <w:r w:rsidR="000B785F">
          <w:rPr>
            <w:webHidden/>
          </w:rPr>
          <w:t>8</w:t>
        </w:r>
        <w:r w:rsidR="000B785F">
          <w:rPr>
            <w:webHidden/>
          </w:rPr>
          <w:fldChar w:fldCharType="end"/>
        </w:r>
      </w:hyperlink>
    </w:p>
    <w:p w14:paraId="7DAAC5E1" w14:textId="77777777" w:rsidR="000B785F" w:rsidRDefault="0069346A">
      <w:pPr>
        <w:pStyle w:val="Verzeichnis2"/>
        <w:rPr>
          <w:rFonts w:asciiTheme="minorHAnsi" w:eastAsiaTheme="minorEastAsia" w:hAnsiTheme="minorHAnsi" w:cstheme="minorBidi"/>
          <w:sz w:val="24"/>
          <w:szCs w:val="24"/>
        </w:rPr>
      </w:pPr>
      <w:hyperlink w:anchor="_Toc490941509" w:history="1">
        <w:r w:rsidR="000B785F" w:rsidRPr="006F6EC8">
          <w:rPr>
            <w:rStyle w:val="Link"/>
          </w:rPr>
          <w:t>3.3</w:t>
        </w:r>
        <w:r w:rsidR="000B785F">
          <w:rPr>
            <w:rFonts w:asciiTheme="minorHAnsi" w:eastAsiaTheme="minorEastAsia" w:hAnsiTheme="minorHAnsi" w:cstheme="minorBidi"/>
            <w:sz w:val="24"/>
            <w:szCs w:val="24"/>
          </w:rPr>
          <w:tab/>
        </w:r>
        <w:r w:rsidR="000B785F" w:rsidRPr="006F6EC8">
          <w:rPr>
            <w:rStyle w:val="Link"/>
          </w:rPr>
          <w:t>Modelle</w:t>
        </w:r>
        <w:r w:rsidR="000B785F">
          <w:rPr>
            <w:webHidden/>
          </w:rPr>
          <w:tab/>
        </w:r>
        <w:r w:rsidR="000B785F">
          <w:rPr>
            <w:webHidden/>
          </w:rPr>
          <w:fldChar w:fldCharType="begin"/>
        </w:r>
        <w:r w:rsidR="000B785F">
          <w:rPr>
            <w:webHidden/>
          </w:rPr>
          <w:instrText xml:space="preserve"> PAGEREF _Toc490941509 \h </w:instrText>
        </w:r>
        <w:r w:rsidR="000B785F">
          <w:rPr>
            <w:webHidden/>
          </w:rPr>
        </w:r>
        <w:r w:rsidR="000B785F">
          <w:rPr>
            <w:webHidden/>
          </w:rPr>
          <w:fldChar w:fldCharType="separate"/>
        </w:r>
        <w:r w:rsidR="000B785F">
          <w:rPr>
            <w:webHidden/>
          </w:rPr>
          <w:t>14</w:t>
        </w:r>
        <w:r w:rsidR="000B785F">
          <w:rPr>
            <w:webHidden/>
          </w:rPr>
          <w:fldChar w:fldCharType="end"/>
        </w:r>
      </w:hyperlink>
    </w:p>
    <w:p w14:paraId="1B7650A9" w14:textId="77777777" w:rsidR="000B785F" w:rsidRDefault="0069346A">
      <w:pPr>
        <w:pStyle w:val="Verzeichnis3"/>
        <w:rPr>
          <w:rFonts w:asciiTheme="minorHAnsi" w:eastAsiaTheme="minorEastAsia" w:hAnsiTheme="minorHAnsi" w:cstheme="minorBidi"/>
          <w:sz w:val="24"/>
          <w:szCs w:val="24"/>
        </w:rPr>
      </w:pPr>
      <w:hyperlink w:anchor="_Toc490941510" w:history="1">
        <w:r w:rsidR="000B785F" w:rsidRPr="006F6EC8">
          <w:rPr>
            <w:rStyle w:val="Link"/>
          </w:rPr>
          <w:t>3.3.1</w:t>
        </w:r>
        <w:r w:rsidR="000B785F">
          <w:rPr>
            <w:rFonts w:asciiTheme="minorHAnsi" w:eastAsiaTheme="minorEastAsia" w:hAnsiTheme="minorHAnsi" w:cstheme="minorBidi"/>
            <w:sz w:val="24"/>
            <w:szCs w:val="24"/>
          </w:rPr>
          <w:tab/>
        </w:r>
        <w:r w:rsidR="000B785F" w:rsidRPr="006F6EC8">
          <w:rPr>
            <w:rStyle w:val="Link"/>
          </w:rPr>
          <w:t>Sitemap</w:t>
        </w:r>
        <w:r w:rsidR="000B785F">
          <w:rPr>
            <w:webHidden/>
          </w:rPr>
          <w:tab/>
        </w:r>
        <w:r w:rsidR="000B785F">
          <w:rPr>
            <w:webHidden/>
          </w:rPr>
          <w:fldChar w:fldCharType="begin"/>
        </w:r>
        <w:r w:rsidR="000B785F">
          <w:rPr>
            <w:webHidden/>
          </w:rPr>
          <w:instrText xml:space="preserve"> PAGEREF _Toc490941510 \h </w:instrText>
        </w:r>
        <w:r w:rsidR="000B785F">
          <w:rPr>
            <w:webHidden/>
          </w:rPr>
        </w:r>
        <w:r w:rsidR="000B785F">
          <w:rPr>
            <w:webHidden/>
          </w:rPr>
          <w:fldChar w:fldCharType="separate"/>
        </w:r>
        <w:r w:rsidR="000B785F">
          <w:rPr>
            <w:webHidden/>
          </w:rPr>
          <w:t>14</w:t>
        </w:r>
        <w:r w:rsidR="000B785F">
          <w:rPr>
            <w:webHidden/>
          </w:rPr>
          <w:fldChar w:fldCharType="end"/>
        </w:r>
      </w:hyperlink>
    </w:p>
    <w:p w14:paraId="25012A0E" w14:textId="77777777" w:rsidR="000B785F" w:rsidRDefault="0069346A">
      <w:pPr>
        <w:pStyle w:val="Verzeichnis3"/>
        <w:rPr>
          <w:rFonts w:asciiTheme="minorHAnsi" w:eastAsiaTheme="minorEastAsia" w:hAnsiTheme="minorHAnsi" w:cstheme="minorBidi"/>
          <w:sz w:val="24"/>
          <w:szCs w:val="24"/>
        </w:rPr>
      </w:pPr>
      <w:hyperlink w:anchor="_Toc490941511" w:history="1">
        <w:r w:rsidR="000B785F" w:rsidRPr="006F6EC8">
          <w:rPr>
            <w:rStyle w:val="Link"/>
          </w:rPr>
          <w:t>3.3.2</w:t>
        </w:r>
        <w:r w:rsidR="000B785F">
          <w:rPr>
            <w:rFonts w:asciiTheme="minorHAnsi" w:eastAsiaTheme="minorEastAsia" w:hAnsiTheme="minorHAnsi" w:cstheme="minorBidi"/>
            <w:sz w:val="24"/>
            <w:szCs w:val="24"/>
          </w:rPr>
          <w:tab/>
        </w:r>
        <w:r w:rsidR="000B785F" w:rsidRPr="006F6EC8">
          <w:rPr>
            <w:rStyle w:val="Link"/>
          </w:rPr>
          <w:t>UML-Klassendiagramm</w:t>
        </w:r>
        <w:r w:rsidR="000B785F">
          <w:rPr>
            <w:webHidden/>
          </w:rPr>
          <w:tab/>
        </w:r>
        <w:r w:rsidR="000B785F">
          <w:rPr>
            <w:webHidden/>
          </w:rPr>
          <w:fldChar w:fldCharType="begin"/>
        </w:r>
        <w:r w:rsidR="000B785F">
          <w:rPr>
            <w:webHidden/>
          </w:rPr>
          <w:instrText xml:space="preserve"> PAGEREF _Toc490941511 \h </w:instrText>
        </w:r>
        <w:r w:rsidR="000B785F">
          <w:rPr>
            <w:webHidden/>
          </w:rPr>
        </w:r>
        <w:r w:rsidR="000B785F">
          <w:rPr>
            <w:webHidden/>
          </w:rPr>
          <w:fldChar w:fldCharType="separate"/>
        </w:r>
        <w:r w:rsidR="000B785F">
          <w:rPr>
            <w:webHidden/>
          </w:rPr>
          <w:t>15</w:t>
        </w:r>
        <w:r w:rsidR="000B785F">
          <w:rPr>
            <w:webHidden/>
          </w:rPr>
          <w:fldChar w:fldCharType="end"/>
        </w:r>
      </w:hyperlink>
    </w:p>
    <w:p w14:paraId="38B71994" w14:textId="77777777" w:rsidR="000B785F" w:rsidRDefault="0069346A">
      <w:pPr>
        <w:pStyle w:val="Verzeichnis2"/>
        <w:rPr>
          <w:rFonts w:asciiTheme="minorHAnsi" w:eastAsiaTheme="minorEastAsia" w:hAnsiTheme="minorHAnsi" w:cstheme="minorBidi"/>
          <w:sz w:val="24"/>
          <w:szCs w:val="24"/>
        </w:rPr>
      </w:pPr>
      <w:hyperlink w:anchor="_Toc490941512" w:history="1">
        <w:r w:rsidR="000B785F" w:rsidRPr="006F6EC8">
          <w:rPr>
            <w:rStyle w:val="Link"/>
          </w:rPr>
          <w:t>3.4</w:t>
        </w:r>
        <w:r w:rsidR="000B785F">
          <w:rPr>
            <w:rFonts w:asciiTheme="minorHAnsi" w:eastAsiaTheme="minorEastAsia" w:hAnsiTheme="minorHAnsi" w:cstheme="minorBidi"/>
            <w:sz w:val="24"/>
            <w:szCs w:val="24"/>
          </w:rPr>
          <w:tab/>
        </w:r>
        <w:r w:rsidR="000B785F" w:rsidRPr="006F6EC8">
          <w:rPr>
            <w:rStyle w:val="Link"/>
          </w:rPr>
          <w:t>Prototypen</w:t>
        </w:r>
        <w:r w:rsidR="000B785F">
          <w:rPr>
            <w:webHidden/>
          </w:rPr>
          <w:tab/>
        </w:r>
        <w:r w:rsidR="000B785F">
          <w:rPr>
            <w:webHidden/>
          </w:rPr>
          <w:fldChar w:fldCharType="begin"/>
        </w:r>
        <w:r w:rsidR="000B785F">
          <w:rPr>
            <w:webHidden/>
          </w:rPr>
          <w:instrText xml:space="preserve"> PAGEREF _Toc490941512 \h </w:instrText>
        </w:r>
        <w:r w:rsidR="000B785F">
          <w:rPr>
            <w:webHidden/>
          </w:rPr>
        </w:r>
        <w:r w:rsidR="000B785F">
          <w:rPr>
            <w:webHidden/>
          </w:rPr>
          <w:fldChar w:fldCharType="separate"/>
        </w:r>
        <w:r w:rsidR="000B785F">
          <w:rPr>
            <w:webHidden/>
          </w:rPr>
          <w:t>15</w:t>
        </w:r>
        <w:r w:rsidR="000B785F">
          <w:rPr>
            <w:webHidden/>
          </w:rPr>
          <w:fldChar w:fldCharType="end"/>
        </w:r>
      </w:hyperlink>
    </w:p>
    <w:p w14:paraId="635D08F9" w14:textId="77777777" w:rsidR="000B785F" w:rsidRDefault="0069346A">
      <w:pPr>
        <w:pStyle w:val="Verzeichnis3"/>
        <w:rPr>
          <w:rFonts w:asciiTheme="minorHAnsi" w:eastAsiaTheme="minorEastAsia" w:hAnsiTheme="minorHAnsi" w:cstheme="minorBidi"/>
          <w:sz w:val="24"/>
          <w:szCs w:val="24"/>
        </w:rPr>
      </w:pPr>
      <w:hyperlink w:anchor="_Toc490941513" w:history="1">
        <w:r w:rsidR="000B785F" w:rsidRPr="006F6EC8">
          <w:rPr>
            <w:rStyle w:val="Link"/>
          </w:rPr>
          <w:t>3.4.1</w:t>
        </w:r>
        <w:r w:rsidR="000B785F">
          <w:rPr>
            <w:rFonts w:asciiTheme="minorHAnsi" w:eastAsiaTheme="minorEastAsia" w:hAnsiTheme="minorHAnsi" w:cstheme="minorBidi"/>
            <w:sz w:val="24"/>
            <w:szCs w:val="24"/>
          </w:rPr>
          <w:tab/>
        </w:r>
        <w:r w:rsidR="000B785F" w:rsidRPr="006F6EC8">
          <w:rPr>
            <w:rStyle w:val="Link"/>
          </w:rPr>
          <w:t>Papierprototypen</w:t>
        </w:r>
        <w:r w:rsidR="000B785F">
          <w:rPr>
            <w:webHidden/>
          </w:rPr>
          <w:tab/>
        </w:r>
        <w:r w:rsidR="000B785F">
          <w:rPr>
            <w:webHidden/>
          </w:rPr>
          <w:fldChar w:fldCharType="begin"/>
        </w:r>
        <w:r w:rsidR="000B785F">
          <w:rPr>
            <w:webHidden/>
          </w:rPr>
          <w:instrText xml:space="preserve"> PAGEREF _Toc490941513 \h </w:instrText>
        </w:r>
        <w:r w:rsidR="000B785F">
          <w:rPr>
            <w:webHidden/>
          </w:rPr>
        </w:r>
        <w:r w:rsidR="000B785F">
          <w:rPr>
            <w:webHidden/>
          </w:rPr>
          <w:fldChar w:fldCharType="separate"/>
        </w:r>
        <w:r w:rsidR="000B785F">
          <w:rPr>
            <w:webHidden/>
          </w:rPr>
          <w:t>17</w:t>
        </w:r>
        <w:r w:rsidR="000B785F">
          <w:rPr>
            <w:webHidden/>
          </w:rPr>
          <w:fldChar w:fldCharType="end"/>
        </w:r>
      </w:hyperlink>
    </w:p>
    <w:p w14:paraId="032E19DE" w14:textId="77777777" w:rsidR="000B785F" w:rsidRDefault="0069346A">
      <w:pPr>
        <w:pStyle w:val="Verzeichnis3"/>
        <w:rPr>
          <w:rFonts w:asciiTheme="minorHAnsi" w:eastAsiaTheme="minorEastAsia" w:hAnsiTheme="minorHAnsi" w:cstheme="minorBidi"/>
          <w:sz w:val="24"/>
          <w:szCs w:val="24"/>
        </w:rPr>
      </w:pPr>
      <w:hyperlink w:anchor="_Toc490941514" w:history="1">
        <w:r w:rsidR="000B785F" w:rsidRPr="006F6EC8">
          <w:rPr>
            <w:rStyle w:val="Link"/>
          </w:rPr>
          <w:t>3.4.2</w:t>
        </w:r>
        <w:r w:rsidR="000B785F">
          <w:rPr>
            <w:rFonts w:asciiTheme="minorHAnsi" w:eastAsiaTheme="minorEastAsia" w:hAnsiTheme="minorHAnsi" w:cstheme="minorBidi"/>
            <w:sz w:val="24"/>
            <w:szCs w:val="24"/>
          </w:rPr>
          <w:tab/>
        </w:r>
        <w:r w:rsidR="000B785F" w:rsidRPr="006F6EC8">
          <w:rPr>
            <w:rStyle w:val="Link"/>
          </w:rPr>
          <w:t>Wireframes</w:t>
        </w:r>
        <w:r w:rsidR="000B785F">
          <w:rPr>
            <w:webHidden/>
          </w:rPr>
          <w:tab/>
        </w:r>
        <w:r w:rsidR="000B785F">
          <w:rPr>
            <w:webHidden/>
          </w:rPr>
          <w:fldChar w:fldCharType="begin"/>
        </w:r>
        <w:r w:rsidR="000B785F">
          <w:rPr>
            <w:webHidden/>
          </w:rPr>
          <w:instrText xml:space="preserve"> PAGEREF _Toc490941514 \h </w:instrText>
        </w:r>
        <w:r w:rsidR="000B785F">
          <w:rPr>
            <w:webHidden/>
          </w:rPr>
        </w:r>
        <w:r w:rsidR="000B785F">
          <w:rPr>
            <w:webHidden/>
          </w:rPr>
          <w:fldChar w:fldCharType="separate"/>
        </w:r>
        <w:r w:rsidR="000B785F">
          <w:rPr>
            <w:webHidden/>
          </w:rPr>
          <w:t>18</w:t>
        </w:r>
        <w:r w:rsidR="000B785F">
          <w:rPr>
            <w:webHidden/>
          </w:rPr>
          <w:fldChar w:fldCharType="end"/>
        </w:r>
      </w:hyperlink>
    </w:p>
    <w:p w14:paraId="1AA31239" w14:textId="77777777" w:rsidR="000B785F" w:rsidRDefault="0069346A">
      <w:pPr>
        <w:pStyle w:val="Verzeichnis3"/>
        <w:rPr>
          <w:rFonts w:asciiTheme="minorHAnsi" w:eastAsiaTheme="minorEastAsia" w:hAnsiTheme="minorHAnsi" w:cstheme="minorBidi"/>
          <w:sz w:val="24"/>
          <w:szCs w:val="24"/>
        </w:rPr>
      </w:pPr>
      <w:hyperlink w:anchor="_Toc490941515" w:history="1">
        <w:r w:rsidR="000B785F" w:rsidRPr="006F6EC8">
          <w:rPr>
            <w:rStyle w:val="Link"/>
          </w:rPr>
          <w:t>3.4.3</w:t>
        </w:r>
        <w:r w:rsidR="000B785F">
          <w:rPr>
            <w:rFonts w:asciiTheme="minorHAnsi" w:eastAsiaTheme="minorEastAsia" w:hAnsiTheme="minorHAnsi" w:cstheme="minorBidi"/>
            <w:sz w:val="24"/>
            <w:szCs w:val="24"/>
          </w:rPr>
          <w:tab/>
        </w:r>
        <w:r w:rsidR="000B785F" w:rsidRPr="006F6EC8">
          <w:rPr>
            <w:rStyle w:val="Link"/>
          </w:rPr>
          <w:t>Mock-Ups</w:t>
        </w:r>
        <w:r w:rsidR="000B785F">
          <w:rPr>
            <w:webHidden/>
          </w:rPr>
          <w:tab/>
        </w:r>
        <w:r w:rsidR="000B785F">
          <w:rPr>
            <w:webHidden/>
          </w:rPr>
          <w:fldChar w:fldCharType="begin"/>
        </w:r>
        <w:r w:rsidR="000B785F">
          <w:rPr>
            <w:webHidden/>
          </w:rPr>
          <w:instrText xml:space="preserve"> PAGEREF _Toc490941515 \h </w:instrText>
        </w:r>
        <w:r w:rsidR="000B785F">
          <w:rPr>
            <w:webHidden/>
          </w:rPr>
        </w:r>
        <w:r w:rsidR="000B785F">
          <w:rPr>
            <w:webHidden/>
          </w:rPr>
          <w:fldChar w:fldCharType="separate"/>
        </w:r>
        <w:r w:rsidR="000B785F">
          <w:rPr>
            <w:webHidden/>
          </w:rPr>
          <w:t>28</w:t>
        </w:r>
        <w:r w:rsidR="000B785F">
          <w:rPr>
            <w:webHidden/>
          </w:rPr>
          <w:fldChar w:fldCharType="end"/>
        </w:r>
      </w:hyperlink>
    </w:p>
    <w:p w14:paraId="7CFECD80" w14:textId="77777777" w:rsidR="000B785F" w:rsidRDefault="0069346A">
      <w:pPr>
        <w:pStyle w:val="Verzeichnis2"/>
        <w:rPr>
          <w:rFonts w:asciiTheme="minorHAnsi" w:eastAsiaTheme="minorEastAsia" w:hAnsiTheme="minorHAnsi" w:cstheme="minorBidi"/>
          <w:sz w:val="24"/>
          <w:szCs w:val="24"/>
        </w:rPr>
      </w:pPr>
      <w:hyperlink w:anchor="_Toc490941516" w:history="1">
        <w:r w:rsidR="000B785F" w:rsidRPr="006F6EC8">
          <w:rPr>
            <w:rStyle w:val="Link"/>
          </w:rPr>
          <w:t>3.5</w:t>
        </w:r>
        <w:r w:rsidR="000B785F">
          <w:rPr>
            <w:rFonts w:asciiTheme="minorHAnsi" w:eastAsiaTheme="minorEastAsia" w:hAnsiTheme="minorHAnsi" w:cstheme="minorBidi"/>
            <w:sz w:val="24"/>
            <w:szCs w:val="24"/>
          </w:rPr>
          <w:tab/>
        </w:r>
        <w:r w:rsidR="000B785F" w:rsidRPr="006F6EC8">
          <w:rPr>
            <w:rStyle w:val="Link"/>
          </w:rPr>
          <w:t>SWOT-Analyse</w:t>
        </w:r>
        <w:r w:rsidR="000B785F">
          <w:rPr>
            <w:webHidden/>
          </w:rPr>
          <w:tab/>
        </w:r>
        <w:r w:rsidR="000B785F">
          <w:rPr>
            <w:webHidden/>
          </w:rPr>
          <w:fldChar w:fldCharType="begin"/>
        </w:r>
        <w:r w:rsidR="000B785F">
          <w:rPr>
            <w:webHidden/>
          </w:rPr>
          <w:instrText xml:space="preserve"> PAGEREF _Toc490941516 \h </w:instrText>
        </w:r>
        <w:r w:rsidR="000B785F">
          <w:rPr>
            <w:webHidden/>
          </w:rPr>
        </w:r>
        <w:r w:rsidR="000B785F">
          <w:rPr>
            <w:webHidden/>
          </w:rPr>
          <w:fldChar w:fldCharType="separate"/>
        </w:r>
        <w:r w:rsidR="000B785F">
          <w:rPr>
            <w:webHidden/>
          </w:rPr>
          <w:t>42</w:t>
        </w:r>
        <w:r w:rsidR="000B785F">
          <w:rPr>
            <w:webHidden/>
          </w:rPr>
          <w:fldChar w:fldCharType="end"/>
        </w:r>
      </w:hyperlink>
    </w:p>
    <w:p w14:paraId="561EB291" w14:textId="77777777" w:rsidR="000B785F" w:rsidRDefault="0069346A">
      <w:pPr>
        <w:pStyle w:val="Verzeichnis1"/>
        <w:rPr>
          <w:rFonts w:asciiTheme="minorHAnsi" w:eastAsiaTheme="minorEastAsia" w:hAnsiTheme="minorHAnsi" w:cstheme="minorBidi"/>
          <w:b w:val="0"/>
          <w:sz w:val="24"/>
          <w:szCs w:val="24"/>
        </w:rPr>
      </w:pPr>
      <w:hyperlink w:anchor="_Toc490941517" w:history="1">
        <w:r w:rsidR="000B785F" w:rsidRPr="006F6EC8">
          <w:rPr>
            <w:rStyle w:val="Link"/>
          </w:rPr>
          <w:t>4</w:t>
        </w:r>
        <w:r w:rsidR="000B785F">
          <w:rPr>
            <w:rFonts w:asciiTheme="minorHAnsi" w:eastAsiaTheme="minorEastAsia" w:hAnsiTheme="minorHAnsi" w:cstheme="minorBidi"/>
            <w:b w:val="0"/>
            <w:sz w:val="24"/>
            <w:szCs w:val="24"/>
          </w:rPr>
          <w:tab/>
        </w:r>
        <w:r w:rsidR="000B785F" w:rsidRPr="006F6EC8">
          <w:rPr>
            <w:rStyle w:val="Link"/>
          </w:rPr>
          <w:t>Zusammenfassung &amp; Fazit</w:t>
        </w:r>
        <w:r w:rsidR="000B785F">
          <w:rPr>
            <w:webHidden/>
          </w:rPr>
          <w:tab/>
        </w:r>
        <w:r w:rsidR="000B785F">
          <w:rPr>
            <w:webHidden/>
          </w:rPr>
          <w:fldChar w:fldCharType="begin"/>
        </w:r>
        <w:r w:rsidR="000B785F">
          <w:rPr>
            <w:webHidden/>
          </w:rPr>
          <w:instrText xml:space="preserve"> PAGEREF _Toc490941517 \h </w:instrText>
        </w:r>
        <w:r w:rsidR="000B785F">
          <w:rPr>
            <w:webHidden/>
          </w:rPr>
        </w:r>
        <w:r w:rsidR="000B785F">
          <w:rPr>
            <w:webHidden/>
          </w:rPr>
          <w:fldChar w:fldCharType="separate"/>
        </w:r>
        <w:r w:rsidR="000B785F">
          <w:rPr>
            <w:webHidden/>
          </w:rPr>
          <w:t>43</w:t>
        </w:r>
        <w:r w:rsidR="000B785F">
          <w:rPr>
            <w:webHidden/>
          </w:rPr>
          <w:fldChar w:fldCharType="end"/>
        </w:r>
      </w:hyperlink>
    </w:p>
    <w:p w14:paraId="72B5434F" w14:textId="77777777" w:rsidR="000B785F" w:rsidRDefault="0069346A">
      <w:pPr>
        <w:pStyle w:val="Verzeichnis1"/>
        <w:rPr>
          <w:rFonts w:asciiTheme="minorHAnsi" w:eastAsiaTheme="minorEastAsia" w:hAnsiTheme="minorHAnsi" w:cstheme="minorBidi"/>
          <w:b w:val="0"/>
          <w:sz w:val="24"/>
          <w:szCs w:val="24"/>
        </w:rPr>
      </w:pPr>
      <w:hyperlink w:anchor="_Toc490941518" w:history="1">
        <w:r w:rsidR="000B785F" w:rsidRPr="006F6EC8">
          <w:rPr>
            <w:rStyle w:val="Link"/>
          </w:rPr>
          <w:t>5</w:t>
        </w:r>
        <w:r w:rsidR="000B785F">
          <w:rPr>
            <w:rFonts w:asciiTheme="minorHAnsi" w:eastAsiaTheme="minorEastAsia" w:hAnsiTheme="minorHAnsi" w:cstheme="minorBidi"/>
            <w:b w:val="0"/>
            <w:sz w:val="24"/>
            <w:szCs w:val="24"/>
          </w:rPr>
          <w:tab/>
        </w:r>
        <w:r w:rsidR="000B785F" w:rsidRPr="006F6EC8">
          <w:rPr>
            <w:rStyle w:val="Link"/>
          </w:rPr>
          <w:t>Ausblick</w:t>
        </w:r>
        <w:r w:rsidR="000B785F">
          <w:rPr>
            <w:webHidden/>
          </w:rPr>
          <w:tab/>
        </w:r>
        <w:r w:rsidR="000B785F">
          <w:rPr>
            <w:webHidden/>
          </w:rPr>
          <w:fldChar w:fldCharType="begin"/>
        </w:r>
        <w:r w:rsidR="000B785F">
          <w:rPr>
            <w:webHidden/>
          </w:rPr>
          <w:instrText xml:space="preserve"> PAGEREF _Toc490941518 \h </w:instrText>
        </w:r>
        <w:r w:rsidR="000B785F">
          <w:rPr>
            <w:webHidden/>
          </w:rPr>
        </w:r>
        <w:r w:rsidR="000B785F">
          <w:rPr>
            <w:webHidden/>
          </w:rPr>
          <w:fldChar w:fldCharType="separate"/>
        </w:r>
        <w:r w:rsidR="000B785F">
          <w:rPr>
            <w:webHidden/>
          </w:rPr>
          <w:t>44</w:t>
        </w:r>
        <w:r w:rsidR="000B785F">
          <w:rPr>
            <w:webHidden/>
          </w:rPr>
          <w:fldChar w:fldCharType="end"/>
        </w:r>
      </w:hyperlink>
    </w:p>
    <w:p w14:paraId="2EE41759" w14:textId="77777777" w:rsidR="000B785F" w:rsidRDefault="0069346A">
      <w:pPr>
        <w:pStyle w:val="Verzeichnis1"/>
        <w:rPr>
          <w:rFonts w:asciiTheme="minorHAnsi" w:eastAsiaTheme="minorEastAsia" w:hAnsiTheme="minorHAnsi" w:cstheme="minorBidi"/>
          <w:b w:val="0"/>
          <w:sz w:val="24"/>
          <w:szCs w:val="24"/>
        </w:rPr>
      </w:pPr>
      <w:hyperlink w:anchor="_Toc490941519" w:history="1">
        <w:r w:rsidR="000B785F" w:rsidRPr="006F6EC8">
          <w:rPr>
            <w:rStyle w:val="Link"/>
          </w:rPr>
          <w:t>Literaturverzeichnis</w:t>
        </w:r>
        <w:r w:rsidR="000B785F">
          <w:rPr>
            <w:webHidden/>
          </w:rPr>
          <w:tab/>
        </w:r>
        <w:r w:rsidR="000B785F">
          <w:rPr>
            <w:webHidden/>
          </w:rPr>
          <w:fldChar w:fldCharType="begin"/>
        </w:r>
        <w:r w:rsidR="000B785F">
          <w:rPr>
            <w:webHidden/>
          </w:rPr>
          <w:instrText xml:space="preserve"> PAGEREF _Toc490941519 \h </w:instrText>
        </w:r>
        <w:r w:rsidR="000B785F">
          <w:rPr>
            <w:webHidden/>
          </w:rPr>
        </w:r>
        <w:r w:rsidR="000B785F">
          <w:rPr>
            <w:webHidden/>
          </w:rPr>
          <w:fldChar w:fldCharType="separate"/>
        </w:r>
        <w:r w:rsidR="000B785F">
          <w:rPr>
            <w:webHidden/>
          </w:rPr>
          <w:t>45</w:t>
        </w:r>
        <w:r w:rsidR="000B785F">
          <w:rPr>
            <w:webHidden/>
          </w:rPr>
          <w:fldChar w:fldCharType="end"/>
        </w:r>
      </w:hyperlink>
    </w:p>
    <w:p w14:paraId="7F608FAA" w14:textId="77777777" w:rsidR="000B785F" w:rsidRDefault="0069346A">
      <w:pPr>
        <w:pStyle w:val="Verzeichnis1"/>
        <w:rPr>
          <w:rFonts w:asciiTheme="minorHAnsi" w:eastAsiaTheme="minorEastAsia" w:hAnsiTheme="minorHAnsi" w:cstheme="minorBidi"/>
          <w:b w:val="0"/>
          <w:sz w:val="24"/>
          <w:szCs w:val="24"/>
        </w:rPr>
      </w:pPr>
      <w:hyperlink w:anchor="_Toc490941520" w:history="1">
        <w:r w:rsidR="000B785F" w:rsidRPr="006F6EC8">
          <w:rPr>
            <w:rStyle w:val="Link"/>
          </w:rPr>
          <w:t>6</w:t>
        </w:r>
        <w:r w:rsidR="000B785F">
          <w:rPr>
            <w:rFonts w:asciiTheme="minorHAnsi" w:eastAsiaTheme="minorEastAsia" w:hAnsiTheme="minorHAnsi" w:cstheme="minorBidi"/>
            <w:b w:val="0"/>
            <w:sz w:val="24"/>
            <w:szCs w:val="24"/>
          </w:rPr>
          <w:tab/>
        </w:r>
        <w:r w:rsidR="000B785F" w:rsidRPr="006F6EC8">
          <w:rPr>
            <w:rStyle w:val="Link"/>
          </w:rPr>
          <w:t>Literatur</w:t>
        </w:r>
        <w:r w:rsidR="000B785F">
          <w:rPr>
            <w:webHidden/>
          </w:rPr>
          <w:tab/>
        </w:r>
        <w:r w:rsidR="000B785F">
          <w:rPr>
            <w:webHidden/>
          </w:rPr>
          <w:fldChar w:fldCharType="begin"/>
        </w:r>
        <w:r w:rsidR="000B785F">
          <w:rPr>
            <w:webHidden/>
          </w:rPr>
          <w:instrText xml:space="preserve"> PAGEREF _Toc490941520 \h </w:instrText>
        </w:r>
        <w:r w:rsidR="000B785F">
          <w:rPr>
            <w:webHidden/>
          </w:rPr>
        </w:r>
        <w:r w:rsidR="000B785F">
          <w:rPr>
            <w:webHidden/>
          </w:rPr>
          <w:fldChar w:fldCharType="separate"/>
        </w:r>
        <w:r w:rsidR="000B785F">
          <w:rPr>
            <w:webHidden/>
          </w:rPr>
          <w:t>47</w:t>
        </w:r>
        <w:r w:rsidR="000B785F">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66944" behindDoc="0" locked="0" layoutInCell="1" allowOverlap="1" wp14:anchorId="2D729597" wp14:editId="0E5CF7E3">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69346A" w:rsidRPr="00D83DD9" w:rsidRDefault="0069346A" w:rsidP="00F770FC">
                            <w:pPr>
                              <w:pStyle w:val="Beschriftung"/>
                              <w:rPr>
                                <w:rFonts w:eastAsia="Times"/>
                                <w:noProof/>
                                <w:sz w:val="20"/>
                              </w:rPr>
                            </w:pPr>
                            <w:bookmarkStart w:id="31" w:name="_Toc490941415"/>
                            <w:r>
                              <w:t xml:space="preserve">Abbildung </w:t>
                            </w:r>
                            <w:fldSimple w:instr=" SEQ Abbildung \* ARABIC ">
                              <w:r>
                                <w:rPr>
                                  <w:noProof/>
                                </w:rPr>
                                <w:t>1</w:t>
                              </w:r>
                            </w:fldSimple>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69346A" w:rsidRPr="00D83DD9" w:rsidRDefault="0069346A" w:rsidP="00F770FC">
                      <w:pPr>
                        <w:pStyle w:val="Beschriftung"/>
                        <w:rPr>
                          <w:rFonts w:eastAsia="Times"/>
                          <w:noProof/>
                          <w:sz w:val="20"/>
                        </w:rPr>
                      </w:pPr>
                      <w:bookmarkStart w:id="32" w:name="_Toc490941415"/>
                      <w:r>
                        <w:t xml:space="preserve">Abbildung </w:t>
                      </w:r>
                      <w:fldSimple w:instr=" SEQ Abbildung \* ARABIC ">
                        <w:r>
                          <w:rPr>
                            <w:noProof/>
                          </w:rPr>
                          <w:t>1</w:t>
                        </w:r>
                      </w:fldSimple>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65920" behindDoc="0" locked="0" layoutInCell="1" allowOverlap="1" wp14:anchorId="29E5D274" wp14:editId="1F9E7C89">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3" w:name="_CTVP001d163342fa16342a1908ed16284ca5795"/>
      <w:r w:rsidR="008B63CD">
        <w:t>(Robert Koch Institut Statisches Bundesamt, S. 1, 7, 13)</w:t>
      </w:r>
      <w:bookmarkEnd w:id="33"/>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4" w:name="_CTVP0010af55782323e48d3acb63a1bb96309a4"/>
      <w:r w:rsidR="008B63CD">
        <w:t>(GEDA, S.3)</w:t>
      </w:r>
      <w:bookmarkEnd w:id="34"/>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5"/>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6" w:name="_CTVP0016dc5f71c7d3944a19d763e6f101e9ac6"/>
      <w:r w:rsidR="008B63CD">
        <w:t>(Robert Koch Institut Statisches Bundesamt, S. 13)</w:t>
      </w:r>
      <w:bookmarkEnd w:id="36"/>
      <w:r w:rsidR="008B63CD">
        <w:fldChar w:fldCharType="end"/>
      </w:r>
      <w:commentRangeEnd w:id="35"/>
      <w:r w:rsidR="00B97F58">
        <w:rPr>
          <w:rStyle w:val="Kommentarzeichen"/>
          <w:rFonts w:ascii="Calibri" w:eastAsia="Calibri" w:hAnsi="Calibri"/>
          <w:lang w:eastAsia="en-US"/>
        </w:rPr>
        <w:commentReference w:id="35"/>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7" w:name="_Toc490142080"/>
      <w:bookmarkStart w:id="38" w:name="_Toc490941504"/>
      <w:r>
        <w:t>Anforderungen</w:t>
      </w:r>
      <w:bookmarkEnd w:id="37"/>
      <w:bookmarkEnd w:id="38"/>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9" w:name="_Toc490142081"/>
      <w:bookmarkStart w:id="40" w:name="_Toc490941505"/>
      <w:r>
        <w:t>User-Stories</w:t>
      </w:r>
      <w:bookmarkEnd w:id="39"/>
      <w:bookmarkEnd w:id="40"/>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1" w:name="_Toc490142082"/>
      <w:bookmarkStart w:id="42" w:name="_Toc490941506"/>
      <w:r>
        <w:t>Funktionale Anforderungen</w:t>
      </w:r>
      <w:bookmarkEnd w:id="41"/>
      <w:bookmarkEnd w:id="42"/>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proofErr w:type="spellStart"/>
      <w:r>
        <w:t>Levelsystem</w:t>
      </w:r>
      <w:proofErr w:type="spellEnd"/>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w:t>
      </w:r>
      <w:proofErr w:type="spellStart"/>
      <w:r>
        <w:t>Levelsystem</w:t>
      </w:r>
      <w:proofErr w:type="spellEnd"/>
      <w:r>
        <w:t xml:space="preserve"> besteht aus</w:t>
      </w:r>
      <w:proofErr w:type="gramStart"/>
      <w:r>
        <w:t xml:space="preserve"> ..</w:t>
      </w:r>
      <w:proofErr w:type="gramEnd"/>
      <w:r>
        <w:t xml:space="preserve">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Ein Level wird erhöht, sobald eine gegebene Anzahl an </w:t>
      </w:r>
      <w:proofErr w:type="spellStart"/>
      <w:r>
        <w:t>Workouts</w:t>
      </w:r>
      <w:proofErr w:type="spellEnd"/>
      <w:r>
        <w:t xml:space="preserve">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proofErr w:type="spellStart"/>
      <w:r>
        <w:t>Workout</w:t>
      </w:r>
      <w:proofErr w:type="spellEnd"/>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t>
      </w:r>
      <w:proofErr w:type="spellStart"/>
      <w:r>
        <w:t>Workout</w:t>
      </w:r>
      <w:proofErr w:type="spellEnd"/>
      <w:r>
        <w:t xml:space="preserve">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besteht </w:t>
      </w:r>
      <w:proofErr w:type="gramStart"/>
      <w:r>
        <w:t>aus ?</w:t>
      </w:r>
      <w:proofErr w:type="gramEnd"/>
      <w:r>
        <w:t xml:space="preserve">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t>
      </w:r>
      <w:proofErr w:type="spellStart"/>
      <w:r>
        <w:t>Workout</w:t>
      </w:r>
      <w:proofErr w:type="spellEnd"/>
      <w:r>
        <w:t xml:space="preserve">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w:t>
      </w:r>
      <w:proofErr w:type="spellStart"/>
      <w:r>
        <w:t>makieren</w:t>
      </w:r>
      <w:proofErr w:type="spellEnd"/>
      <w:r>
        <w:t xml:space="preserve">.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3"/>
      <w:r>
        <w:t>veranschaulicht</w:t>
      </w:r>
      <w:commentRangeEnd w:id="43"/>
      <w:r>
        <w:rPr>
          <w:rStyle w:val="Kommentarzeichen"/>
        </w:rPr>
        <w:commentReference w:id="43"/>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4"/>
      <w:commentRangeStart w:id="45"/>
      <w:r>
        <w:t>darzustellen</w:t>
      </w:r>
      <w:commentRangeEnd w:id="44"/>
      <w:r w:rsidR="00B97F58">
        <w:rPr>
          <w:rStyle w:val="Kommentarzeichen"/>
          <w:rFonts w:ascii="Calibri" w:eastAsia="Calibri" w:hAnsi="Calibri"/>
          <w:lang w:eastAsia="en-US"/>
        </w:rPr>
        <w:commentReference w:id="44"/>
      </w:r>
      <w:commentRangeEnd w:id="45"/>
      <w:r w:rsidR="00B97F58">
        <w:rPr>
          <w:rStyle w:val="Kommentarzeichen"/>
          <w:rFonts w:ascii="Calibri" w:eastAsia="Calibri" w:hAnsi="Calibri"/>
          <w:lang w:eastAsia="en-US"/>
        </w:rPr>
        <w:commentReference w:id="45"/>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6" w:name="_Toc490142083"/>
      <w:bookmarkStart w:id="47" w:name="_Toc490941507"/>
      <w:r>
        <w:t>Nicht-funktionale Anforderungen</w:t>
      </w:r>
      <w:bookmarkEnd w:id="46"/>
      <w:bookmarkEnd w:id="47"/>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8" w:name="_Toc490142084"/>
      <w:bookmarkStart w:id="49" w:name="_Toc490941508"/>
      <w:r>
        <w:lastRenderedPageBreak/>
        <w:t xml:space="preserve">Data </w:t>
      </w:r>
      <w:proofErr w:type="spellStart"/>
      <w:r>
        <w:t>Dictionary</w:t>
      </w:r>
      <w:bookmarkEnd w:id="48"/>
      <w:bookmarkEnd w:id="49"/>
      <w:proofErr w:type="spellEnd"/>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 xml:space="preserve">Data </w:t>
      </w:r>
      <w:proofErr w:type="spellStart"/>
      <w:r w:rsidRPr="00561462">
        <w:rPr>
          <w:rStyle w:val="Hervorhebung"/>
        </w:rPr>
        <w:t>Dictionary</w:t>
      </w:r>
      <w:proofErr w:type="spellEnd"/>
      <w:r w:rsidRPr="00561462">
        <w:t xml:space="preserve">. </w:t>
      </w:r>
      <w:r>
        <w:t xml:space="preserve">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w:t>
      </w:r>
      <w:proofErr w:type="spellStart"/>
      <w:r>
        <w:t>Dictionary</w:t>
      </w:r>
      <w:proofErr w:type="spellEnd"/>
      <w:r>
        <w:t xml:space="preserve">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w:t>
      </w:r>
      <w:proofErr w:type="spellStart"/>
      <w:r>
        <w:t>PersonalFit</w:t>
      </w:r>
      <w:proofErr w:type="spellEnd"/>
      <w:r>
        <w:t xml:space="preserve"> hat sich nach wenigen Meetings gezeigt, dass die präzise Verwendung bestimmter Begrifflichkeiten für eine erfolgreiche interne sowie externe Kommunikation zwingend nötig ist. Das Data </w:t>
      </w:r>
      <w:proofErr w:type="spellStart"/>
      <w:r>
        <w:t>Dictionary</w:t>
      </w:r>
      <w:proofErr w:type="spellEnd"/>
      <w:r>
        <w:t xml:space="preserve">,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w:t>
      </w:r>
      <w:proofErr w:type="spellStart"/>
      <w:r>
        <w:t>Dictionary</w:t>
      </w:r>
      <w:proofErr w:type="spellEnd"/>
      <w:r>
        <w:t xml:space="preserve">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 xml:space="preserve">Im Folgenden werden die Einträge des in diesem Abschnitt abgebildeten Data </w:t>
      </w:r>
      <w:proofErr w:type="spellStart"/>
      <w:r>
        <w:t>Dictionary</w:t>
      </w:r>
      <w:proofErr w:type="spellEnd"/>
      <w:r>
        <w:t xml:space="preserve">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50" w:name="_Toc490941435"/>
      <w:bookmarkStart w:id="51" w:name="_Ref490941618"/>
      <w:bookmarkStart w:id="52" w:name="_Ref490997178"/>
      <w:r>
        <w:t xml:space="preserve">Tabelle </w:t>
      </w:r>
      <w:fldSimple w:instr=" SEQ Tabelle \* ARABIC ">
        <w:r>
          <w:rPr>
            <w:noProof/>
          </w:rPr>
          <w:t>1</w:t>
        </w:r>
      </w:fldSimple>
      <w:r>
        <w:t xml:space="preserve">: Data </w:t>
      </w:r>
      <w:proofErr w:type="spellStart"/>
      <w:r>
        <w:t>Dictionary</w:t>
      </w:r>
      <w:bookmarkEnd w:id="50"/>
      <w:bookmarkEnd w:id="51"/>
      <w:bookmarkEnd w:id="52"/>
      <w:proofErr w:type="spellEnd"/>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Workout</w:t>
            </w:r>
            <w:proofErr w:type="spellEnd"/>
          </w:p>
        </w:tc>
        <w:tc>
          <w:tcPr>
            <w:tcW w:w="0" w:type="auto"/>
            <w:noWrap/>
            <w:hideMark/>
          </w:tcPr>
          <w:p w14:paraId="421EF09B" w14:textId="77777777" w:rsidR="0019514C" w:rsidRDefault="0019514C" w:rsidP="00B97F58">
            <w:pPr>
              <w:rPr>
                <w:rFonts w:ascii="Calibri" w:eastAsia="Times New Roman" w:hAnsi="Calibri"/>
                <w:color w:val="000000"/>
                <w:sz w:val="22"/>
                <w:szCs w:val="22"/>
              </w:rPr>
            </w:pPr>
            <w:proofErr w:type="gramStart"/>
            <w:r>
              <w:rPr>
                <w:rFonts w:ascii="Calibri" w:eastAsia="Times New Roman" w:hAnsi="Calibri"/>
                <w:color w:val="000000"/>
                <w:sz w:val="22"/>
                <w:szCs w:val="22"/>
              </w:rPr>
              <w:t>Übung[</w:t>
            </w:r>
            <w:proofErr w:type="gramEnd"/>
            <w:r>
              <w:rPr>
                <w:rFonts w:ascii="Calibri" w:eastAsia="Times New Roman" w:hAnsi="Calibri"/>
                <w:color w:val="000000"/>
                <w:sz w:val="22"/>
                <w:szCs w:val="22"/>
              </w:rPr>
              <w:t>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besteht aus mindestens 2 verpflichtenden und mindestens einer optionalen Übung. Nach Erfüllen aller nötigen Übungen des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gilt dieses als abgeschlossen. Ein abgeschlossenes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trägt zum Fortschritt aller damit verbundenen Ziele bei.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Cardio-Workout</w:t>
            </w:r>
            <w:proofErr w:type="spellEnd"/>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w:t>
            </w:r>
            <w:proofErr w:type="spellStart"/>
            <w:r>
              <w:rPr>
                <w:rFonts w:ascii="Calibri" w:eastAsia="Times New Roman" w:hAnsi="Calibri"/>
                <w:color w:val="000000"/>
                <w:sz w:val="22"/>
                <w:szCs w:val="22"/>
              </w:rPr>
              <w:t>veschiedene</w:t>
            </w:r>
            <w:proofErr w:type="spellEnd"/>
            <w:r>
              <w:rPr>
                <w:rFonts w:ascii="Calibri" w:eastAsia="Times New Roman" w:hAnsi="Calibri"/>
                <w:color w:val="000000"/>
                <w:sz w:val="22"/>
                <w:szCs w:val="22"/>
              </w:rPr>
              <w:t xml:space="preserve"> Ziele: "Fokus", "Kraft", "Balance", "Stress" und "Straffen". Der Benutzer wählt bei der Einrichtung der </w:t>
            </w:r>
            <w:proofErr w:type="spellStart"/>
            <w:r>
              <w:rPr>
                <w:rFonts w:ascii="Calibri" w:eastAsia="Times New Roman" w:hAnsi="Calibri"/>
                <w:color w:val="000000"/>
                <w:sz w:val="22"/>
                <w:szCs w:val="22"/>
              </w:rPr>
              <w:t>PersonalFit</w:t>
            </w:r>
            <w:proofErr w:type="spellEnd"/>
            <w:r>
              <w:rPr>
                <w:rFonts w:ascii="Calibri" w:eastAsia="Times New Roman" w:hAnsi="Calibri"/>
                <w:color w:val="000000"/>
                <w:sz w:val="22"/>
                <w:szCs w:val="22"/>
              </w:rPr>
              <w:t xml:space="preserve">-App mindestens eines der Ziele aus. </w:t>
            </w:r>
            <w:r>
              <w:rPr>
                <w:rFonts w:ascii="Calibri" w:eastAsia="Times New Roman" w:hAnsi="Calibri"/>
                <w:color w:val="000000"/>
                <w:sz w:val="22"/>
                <w:szCs w:val="22"/>
              </w:rPr>
              <w:lastRenderedPageBreak/>
              <w:t xml:space="preserve">Ihm stehen im Anschluss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w:t>
            </w:r>
            <w:proofErr w:type="spellStart"/>
            <w:r>
              <w:rPr>
                <w:rFonts w:ascii="Calibri" w:eastAsia="Times New Roman" w:hAnsi="Calibri"/>
                <w:color w:val="000000"/>
                <w:sz w:val="22"/>
                <w:szCs w:val="22"/>
              </w:rPr>
              <w:t>intensität</w:t>
            </w:r>
            <w:proofErr w:type="spellEnd"/>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Bei der Einrichtung gibt der Benutzer die gewünschte </w:t>
            </w:r>
            <w:proofErr w:type="spellStart"/>
            <w:r>
              <w:rPr>
                <w:rFonts w:ascii="Calibri" w:eastAsia="Times New Roman" w:hAnsi="Calibri"/>
                <w:color w:val="000000"/>
                <w:sz w:val="22"/>
                <w:szCs w:val="22"/>
              </w:rPr>
              <w:t>Trainginsintensität</w:t>
            </w:r>
            <w:proofErr w:type="spellEnd"/>
            <w:r>
              <w:rPr>
                <w:rFonts w:ascii="Calibri" w:eastAsia="Times New Roman" w:hAnsi="Calibri"/>
                <w:color w:val="000000"/>
                <w:sz w:val="22"/>
                <w:szCs w:val="22"/>
              </w:rPr>
              <w:t xml:space="preserve"> an. Die Intensität reicht von 1 (niedrigste Intensität) bis 5 (höchste Intensität) und wird bei der empfohlenen Anzahl der Wiederholungen und Sätze aller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steigt das Level aller mit dem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proofErr w:type="spellStart"/>
      <w:r w:rsidRPr="007935D6">
        <w:rPr>
          <w:rStyle w:val="Fett"/>
        </w:rPr>
        <w:t>Workout</w:t>
      </w:r>
      <w:proofErr w:type="spellEnd"/>
    </w:p>
    <w:p w14:paraId="23173BDA" w14:textId="77777777" w:rsidR="0095535F" w:rsidRDefault="0095535F" w:rsidP="0095535F">
      <w:r>
        <w:t>Die ersten beiden Begriffe „</w:t>
      </w:r>
      <w:proofErr w:type="spellStart"/>
      <w:r>
        <w:t>Workout</w:t>
      </w:r>
      <w:proofErr w:type="spellEnd"/>
      <w:r>
        <w:t xml:space="preserve">“ und „Übung“ des Data </w:t>
      </w:r>
      <w:proofErr w:type="spellStart"/>
      <w:r>
        <w:t>Dictionary</w:t>
      </w:r>
      <w:proofErr w:type="spellEnd"/>
      <w:r>
        <w:t xml:space="preserve">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t>
      </w:r>
      <w:proofErr w:type="spellStart"/>
      <w:r>
        <w:t>Workout</w:t>
      </w:r>
      <w:proofErr w:type="spellEnd"/>
      <w:r>
        <w:t xml:space="preserve"> ist im Grunde genommen eine Menge von Übungen. Ein </w:t>
      </w:r>
      <w:proofErr w:type="spellStart"/>
      <w:r>
        <w:t>Workout</w:t>
      </w:r>
      <w:proofErr w:type="spellEnd"/>
      <w:r>
        <w:t xml:space="preserve"> besteht dabei aus mindestens zwei </w:t>
      </w:r>
      <w:r w:rsidRPr="00752175">
        <w:rPr>
          <w:rStyle w:val="Hervorhebung"/>
        </w:rPr>
        <w:t>verpflichtenden</w:t>
      </w:r>
      <w:r>
        <w:t xml:space="preserve"> Übungen. Jede verpflichtende Übung muss für das erfolgreiche Abschließen des </w:t>
      </w:r>
      <w:proofErr w:type="spellStart"/>
      <w:r>
        <w:t>Workouts</w:t>
      </w:r>
      <w:proofErr w:type="spellEnd"/>
      <w:r>
        <w:t xml:space="preserve"> durchgeführt werden. Darüber hinaus beinhaltet jedes </w:t>
      </w:r>
      <w:proofErr w:type="spellStart"/>
      <w:r>
        <w:t>Workout</w:t>
      </w:r>
      <w:proofErr w:type="spellEnd"/>
      <w:r>
        <w:t xml:space="preserve"> eine Reihe von </w:t>
      </w:r>
      <w:r w:rsidRPr="0088154F">
        <w:rPr>
          <w:rStyle w:val="Hervorhebung"/>
        </w:rPr>
        <w:t>optionalen</w:t>
      </w:r>
      <w:r>
        <w:t xml:space="preserve"> Übungen (mindestens zwei), von denen nur ein gewisser Teil absolviert werden muss, damit das </w:t>
      </w:r>
      <w:proofErr w:type="spellStart"/>
      <w:r>
        <w:t>Workout</w:t>
      </w:r>
      <w:proofErr w:type="spellEnd"/>
      <w:r>
        <w:t xml:space="preserve"> als abgeschlossen gilt. Der Anteil der für den Abschluss des </w:t>
      </w:r>
      <w:proofErr w:type="spellStart"/>
      <w:r>
        <w:t>Workouts</w:t>
      </w:r>
      <w:proofErr w:type="spellEnd"/>
      <w:r>
        <w:t xml:space="preserve"> nötigen Übungen kann von </w:t>
      </w:r>
      <w:proofErr w:type="spellStart"/>
      <w:r>
        <w:t>Workout</w:t>
      </w:r>
      <w:proofErr w:type="spellEnd"/>
      <w:r>
        <w:t xml:space="preserve"> zu </w:t>
      </w:r>
      <w:proofErr w:type="spellStart"/>
      <w:r>
        <w:t>Workout</w:t>
      </w:r>
      <w:proofErr w:type="spellEnd"/>
      <w:r>
        <w:t xml:space="preserve"> variieren, um dem Benutzer eine dynamische Erfahrung zu bieten. Für die konkrete Umsetzung des hier präsentierten Konzepts ist für die Erstellung eines neuen </w:t>
      </w:r>
      <w:proofErr w:type="spellStart"/>
      <w:r>
        <w:t>Workouts</w:t>
      </w:r>
      <w:proofErr w:type="spellEnd"/>
      <w:r>
        <w:t xml:space="preserve"> sowohl die Anzahl der Übungen, als auch das Verhältnis von verpflichtenden und optionalen Übungen der Thematik des </w:t>
      </w:r>
      <w:proofErr w:type="spellStart"/>
      <w:r>
        <w:t>Workouts</w:t>
      </w:r>
      <w:proofErr w:type="spellEnd"/>
      <w:r>
        <w:t xml:space="preserve"> entsprechend zu wählen. Ein </w:t>
      </w:r>
      <w:proofErr w:type="spellStart"/>
      <w:r>
        <w:t>Workout</w:t>
      </w:r>
      <w:proofErr w:type="spellEnd"/>
      <w:r>
        <w:t xml:space="preserve"> zur Förderung der Konzentration, welches beispielsweise das Lösen eines Sudoku-Rätsels umfasst, kann dabei unter Umständen aufgrund der dafür erforderlichen Dauer eine niedrigere Anzahl von Übungen beinhalten als ein </w:t>
      </w:r>
      <w:proofErr w:type="spellStart"/>
      <w:r>
        <w:t>Cardio-Workout</w:t>
      </w:r>
      <w:proofErr w:type="spellEnd"/>
      <w:r>
        <w:t>.</w:t>
      </w:r>
    </w:p>
    <w:p w14:paraId="4D5FEFD6" w14:textId="77777777" w:rsidR="0095535F" w:rsidRDefault="0095535F" w:rsidP="0095535F">
      <w:r>
        <w:t xml:space="preserve">Neben der Thematik eines </w:t>
      </w:r>
      <w:proofErr w:type="spellStart"/>
      <w:r>
        <w:t>Workouts</w:t>
      </w:r>
      <w:proofErr w:type="spellEnd"/>
      <w:r>
        <w:t>, welche durch die Bezeichnung (beispielsweise „</w:t>
      </w:r>
      <w:proofErr w:type="spellStart"/>
      <w:r>
        <w:t>Cardio-Workout</w:t>
      </w:r>
      <w:proofErr w:type="spellEnd"/>
      <w:r>
        <w:t xml:space="preserve">“) wiedergespiegelt wird, verfügt jedes </w:t>
      </w:r>
      <w:proofErr w:type="spellStart"/>
      <w:r>
        <w:t>Workout</w:t>
      </w:r>
      <w:proofErr w:type="spellEnd"/>
      <w:r>
        <w:t xml:space="preserve"> über eines oder mehrere Ziele. Wird das </w:t>
      </w:r>
      <w:proofErr w:type="spellStart"/>
      <w:r>
        <w:t>Workout</w:t>
      </w:r>
      <w:proofErr w:type="spellEnd"/>
      <w:r>
        <w:t xml:space="preserve"> abgeschlossen, so trägt dieses zum Level-Fortschritt in jedem der mit dem </w:t>
      </w:r>
      <w:proofErr w:type="spellStart"/>
      <w:r>
        <w:t>Workout</w:t>
      </w:r>
      <w:proofErr w:type="spellEnd"/>
      <w:r>
        <w:t xml:space="preserve"> verbundenen Ziele bei. Dem Benutzer werden nur solche </w:t>
      </w:r>
      <w:proofErr w:type="spellStart"/>
      <w:r>
        <w:t>Workouts</w:t>
      </w:r>
      <w:proofErr w:type="spellEnd"/>
      <w:r>
        <w:t xml:space="preserve"> zur Auswahl gegeben, welche sich mit seinen bei der Einrichtung der </w:t>
      </w:r>
      <w:proofErr w:type="spellStart"/>
      <w:r>
        <w:t>PersonalFit</w:t>
      </w:r>
      <w:proofErr w:type="spellEnd"/>
      <w:r>
        <w:t xml:space="preserve">-App gewählten Zielen decken. Wird ein mit dem </w:t>
      </w:r>
      <w:proofErr w:type="spellStart"/>
      <w:r>
        <w:t>Workout</w:t>
      </w:r>
      <w:proofErr w:type="spellEnd"/>
      <w:r>
        <w:t xml:space="preserve"> verbundenes Ziel vom Benutzer nicht verfolgt, so wird ihm jenes </w:t>
      </w:r>
      <w:proofErr w:type="spellStart"/>
      <w:r>
        <w:t>Workout</w:t>
      </w:r>
      <w:proofErr w:type="spellEnd"/>
      <w:r>
        <w:t xml:space="preserve">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t>
      </w:r>
      <w:proofErr w:type="spellStart"/>
      <w:r>
        <w:t>Workout</w:t>
      </w:r>
      <w:proofErr w:type="spellEnd"/>
      <w:r>
        <w:t xml:space="preserve">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 xml:space="preserve">Je nach Gestalt der Übung, muss diese lediglich einmal oder mehrfach durchgeführt werden. Eine Übung sollte nicht mehr als zehn Minuten in Anspruch nehmen, sodass ein </w:t>
      </w:r>
      <w:proofErr w:type="spellStart"/>
      <w:r>
        <w:t>Workout</w:t>
      </w:r>
      <w:proofErr w:type="spellEnd"/>
      <w:r>
        <w:t xml:space="preserve">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w:t>
      </w:r>
      <w:proofErr w:type="spellStart"/>
      <w:r>
        <w:t>PersonalFit</w:t>
      </w:r>
      <w:proofErr w:type="spellEnd"/>
      <w:r>
        <w:t xml:space="preserve">-App wählt der Benutzer aus den fünf Zielen </w:t>
      </w:r>
      <w:r w:rsidRPr="00531FC5">
        <w:t>"Fokus", "Kraft", "Ba</w:t>
      </w:r>
      <w:r>
        <w:t xml:space="preserve">lance", "Stress" und "Straffen" all diejenigen aus, die er verfolgen möchte, mindestens jedoch eines. Dem Benutzer werden daraufhin lediglich </w:t>
      </w:r>
      <w:proofErr w:type="spellStart"/>
      <w:r>
        <w:t>Workouts</w:t>
      </w:r>
      <w:proofErr w:type="spellEnd"/>
      <w:r>
        <w:t xml:space="preserve"> zu einem der von ihm ausgewählten Zielen oder einer Kombination von diesen zur Verfügung gestellt.</w:t>
      </w:r>
    </w:p>
    <w:p w14:paraId="39CF222F" w14:textId="77777777" w:rsidR="0095535F" w:rsidRDefault="0095535F" w:rsidP="0095535F">
      <w:commentRangeStart w:id="53"/>
      <w:r>
        <w:t xml:space="preserve">Das Ziel „Fokus“ umfasst </w:t>
      </w:r>
      <w:proofErr w:type="spellStart"/>
      <w:r>
        <w:t>Workouts</w:t>
      </w:r>
      <w:proofErr w:type="spellEnd"/>
      <w:r>
        <w:t xml:space="preserve"> zur Verbesserung der Konzentrationsfähigkeit. Denkbar sind hierbei etwa Sudoku-Rätsel (vgl. QUELLE). Hat der Benutzer das Ziel „Kraft“ ausgewählt, so stehen ihm </w:t>
      </w:r>
      <w:proofErr w:type="spellStart"/>
      <w:r>
        <w:t>Workouts</w:t>
      </w:r>
      <w:proofErr w:type="spellEnd"/>
      <w:r>
        <w:t xml:space="preserve"> zur Verfügung, die den Muskelaufbau beabsichtigen (vgl. QUELLE). „Balance“-</w:t>
      </w:r>
      <w:proofErr w:type="spellStart"/>
      <w:r>
        <w:t>Workouts</w:t>
      </w:r>
      <w:proofErr w:type="spellEnd"/>
      <w:r>
        <w:t xml:space="preserve">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3"/>
      <w:r>
        <w:rPr>
          <w:rStyle w:val="Kommentarzeichen"/>
          <w:rFonts w:ascii="Calibri" w:eastAsia="Calibri" w:hAnsi="Calibri"/>
          <w:lang w:eastAsia="en-US"/>
        </w:rPr>
        <w:commentReference w:id="53"/>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w:t>
      </w:r>
      <w:proofErr w:type="spellStart"/>
      <w:r>
        <w:t>PersonalFit</w:t>
      </w:r>
      <w:proofErr w:type="spellEnd"/>
      <w:r>
        <w:t xml:space="preserve">-App angibt. Sie wird dafür genutzt, dem Benutzer eine sinnvolle Anzahl von Wiederholungen, Sätzen und Pausen von körperlichen Übungen zu empfehlen. Es ist außerdem denkbar, einige </w:t>
      </w:r>
      <w:proofErr w:type="spellStart"/>
      <w:r>
        <w:t>Workouts</w:t>
      </w:r>
      <w:proofErr w:type="spellEnd"/>
      <w:r>
        <w:t xml:space="preserve">,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 xml:space="preserve">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w:t>
      </w:r>
      <w:proofErr w:type="spellStart"/>
      <w:r>
        <w:t>PersonalFit</w:t>
      </w:r>
      <w:proofErr w:type="spellEnd"/>
      <w:r>
        <w: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 xml:space="preserve">Das Level gibt den Fortschritt des Benutzers für ein von ihm verfolgtes Ziel an. Der Benutzer hat für jedes seiner Ziele ein separates Level. Dieses steigt, wenn der Benutzer ein dem Ziel entsprechendes </w:t>
      </w:r>
      <w:proofErr w:type="spellStart"/>
      <w:r>
        <w:t>Workout</w:t>
      </w:r>
      <w:proofErr w:type="spellEnd"/>
      <w:r>
        <w:t xml:space="preserve"> erfolgreich abschließt. Die Anzahl der zum </w:t>
      </w:r>
      <w:proofErr w:type="spellStart"/>
      <w:r>
        <w:t>Levelanstieg</w:t>
      </w:r>
      <w:proofErr w:type="spellEnd"/>
      <w:r>
        <w:t xml:space="preserve"> benötigten abgeschlossenen </w:t>
      </w:r>
      <w:proofErr w:type="spellStart"/>
      <w:r>
        <w:t>Workouts</w:t>
      </w:r>
      <w:proofErr w:type="spellEnd"/>
      <w:r>
        <w:t xml:space="preserve"> nimmt mit steigendem Level zu. So ist es denkbar, dass der Benutzer zum Erreichen von Level 2 lediglich drei </w:t>
      </w:r>
      <w:proofErr w:type="spellStart"/>
      <w:r>
        <w:t>Workouts</w:t>
      </w:r>
      <w:proofErr w:type="spellEnd"/>
      <w:r>
        <w:t xml:space="preserve"> abschließend muss, zum </w:t>
      </w:r>
      <w:proofErr w:type="spellStart"/>
      <w:r>
        <w:t>Levelanstieg</w:t>
      </w:r>
      <w:proofErr w:type="spellEnd"/>
      <w:r>
        <w:t xml:space="preserve"> von Level 14 auf 15 jedoch bereits zehn </w:t>
      </w:r>
      <w:proofErr w:type="spellStart"/>
      <w:r>
        <w:t>Workouts</w:t>
      </w:r>
      <w:proofErr w:type="spellEnd"/>
      <w:r>
        <w:t xml:space="preserve"> nötig sind. Der Benutzer befindet sich anfangs auf Level 1 und kann beliebig viele </w:t>
      </w:r>
      <w:proofErr w:type="spellStart"/>
      <w:r>
        <w:t>Levelanstiege</w:t>
      </w:r>
      <w:proofErr w:type="spellEnd"/>
      <w:r>
        <w:t xml:space="preserve"> erreichen.</w:t>
      </w:r>
    </w:p>
    <w:p w14:paraId="7A326D6E" w14:textId="77777777" w:rsidR="0095535F" w:rsidRDefault="0095535F" w:rsidP="0095535F">
      <w:r>
        <w:t xml:space="preserve">Nach jedem </w:t>
      </w:r>
      <w:proofErr w:type="spellStart"/>
      <w:r>
        <w:t>Levelanstieg</w:t>
      </w:r>
      <w:proofErr w:type="spellEnd"/>
      <w:r>
        <w:t xml:space="preserve"> wird der Benutzer darum gebeten, den Einstufungstest zu wiederholen. Durch die Wiederholung der anfänglich durchgeführten Übungen, welche dem Benutzer nach einer Reihe absolvierter </w:t>
      </w:r>
      <w:proofErr w:type="spellStart"/>
      <w:r>
        <w:t>Workouts</w:t>
      </w:r>
      <w:proofErr w:type="spellEnd"/>
      <w:r>
        <w:t xml:space="preserve"> leichter fallen sollten, soll dem Benutzer sein eigener Fortschritt für das jeweilige Ziel veranschaulicht werden.</w:t>
      </w:r>
    </w:p>
    <w:p w14:paraId="4C6450B6" w14:textId="0AA0BC34" w:rsidR="008B63CD"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5360D2D5" w14:textId="77777777" w:rsidR="000B785F" w:rsidRDefault="000B785F" w:rsidP="008B63CD"/>
    <w:p w14:paraId="3F793547" w14:textId="77777777" w:rsidR="008B63CD" w:rsidRDefault="008B63CD" w:rsidP="00E93DA6">
      <w:pPr>
        <w:pStyle w:val="berschrift2"/>
        <w:keepLines/>
        <w:tabs>
          <w:tab w:val="clear" w:pos="851"/>
        </w:tabs>
        <w:spacing w:before="40" w:after="0"/>
      </w:pPr>
      <w:bookmarkStart w:id="54" w:name="_Toc490142085"/>
      <w:bookmarkStart w:id="55" w:name="_Toc490941509"/>
      <w:r>
        <w:t>Modelle</w:t>
      </w:r>
      <w:bookmarkEnd w:id="54"/>
      <w:bookmarkEnd w:id="55"/>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w:t>
      </w:r>
      <w:proofErr w:type="spellStart"/>
      <w:r>
        <w:t>Stachowiak</w:t>
      </w:r>
      <w:proofErr w:type="spellEnd"/>
      <w:r>
        <w:t xml:space="preserve">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w:t>
      </w:r>
      <w:proofErr w:type="spellStart"/>
      <w:r>
        <w:t>Modellschaffer</w:t>
      </w:r>
      <w:proofErr w:type="spellEnd"/>
      <w:r>
        <w:t xml:space="preserve"> wiederum, den Fokus auf die relevanten Aspekte zu richten. </w:t>
      </w:r>
    </w:p>
    <w:p w14:paraId="27141E23" w14:textId="77777777" w:rsidR="000B785F" w:rsidRDefault="000B785F" w:rsidP="000B785F">
      <w:r>
        <w:t xml:space="preserve">Für die Konzeptionierung der </w:t>
      </w:r>
      <w:proofErr w:type="spellStart"/>
      <w:r>
        <w:t>PersonalFit</w:t>
      </w:r>
      <w:proofErr w:type="spellEnd"/>
      <w:r>
        <w:t xml:space="preserve">-App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w:t>
      </w:r>
      <w:proofErr w:type="spellStart"/>
      <w:r>
        <w:t>Diagram</w:t>
      </w:r>
      <w:proofErr w:type="spellEnd"/>
      <w:r>
        <w:t>.</w:t>
      </w:r>
    </w:p>
    <w:p w14:paraId="49D4FA95" w14:textId="77777777" w:rsidR="000B785F" w:rsidRDefault="000B785F" w:rsidP="000B785F">
      <w:r>
        <w:t xml:space="preserve">Bei dem zweiten Modell handelt es sich um ein UML-Klassendiagramm, welches alle relevanten Objekte, Daten, Datentypen und </w:t>
      </w:r>
      <w:proofErr w:type="spellStart"/>
      <w:r>
        <w:t>Kardinalitäten</w:t>
      </w:r>
      <w:proofErr w:type="spellEnd"/>
      <w:r>
        <w:t xml:space="preserve">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6" w:name="_Toc490142086"/>
      <w:bookmarkStart w:id="57" w:name="_Toc490667135"/>
      <w:bookmarkStart w:id="58" w:name="_Ref490916331"/>
      <w:r>
        <w:t>Sitemap</w:t>
      </w:r>
      <w:bookmarkEnd w:id="56"/>
      <w:bookmarkEnd w:id="57"/>
      <w:bookmarkEnd w:id="58"/>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w:t>
      </w:r>
      <w:proofErr w:type="spellStart"/>
      <w:r>
        <w:t>PersonalFit</w:t>
      </w:r>
      <w:proofErr w:type="spellEnd"/>
      <w:r>
        <w:t xml:space="preserve"> hat sich die Sitemap als übersichtliche Darstellung des gesamten App-Umfangs bewährt. Mit ihrer Hilfe konnte im Zuge der Bestimmung des Funktionsumfangs der App sichergestellt werden, dass alle relevanten Aspekte berücksichtigt werden. </w:t>
      </w:r>
    </w:p>
    <w:p w14:paraId="43D64004" w14:textId="77777777" w:rsidR="000B785F" w:rsidRDefault="000B785F" w:rsidP="000B785F">
      <w:r>
        <w:t>Im weiteren Verlauf des Projekts wurde die Sitemap zudem als Grundlage für die Erstellung von Papierprototypen sowie Mock-</w:t>
      </w:r>
      <w:proofErr w:type="spellStart"/>
      <w:r>
        <w:t>Ups</w:t>
      </w:r>
      <w:proofErr w:type="spellEnd"/>
      <w:r>
        <w:t xml:space="preserve"> genutzt. Zwar ist die Sitemap zunächst unabhängig vom finalen Design der App, implizit wurden jedoch frühe Design-Entscheidungen bereits bei der Erstellung der Sitemap getroffen, so zum Beispiel bezüglich der Einrichtung durch den Benutzer. Hierbei kam 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und damit der strukturelle Aufbau der </w:t>
      </w:r>
      <w:proofErr w:type="spellStart"/>
      <w:r>
        <w:t>PersonalFit</w:t>
      </w:r>
      <w:proofErr w:type="spellEnd"/>
      <w:r>
        <w:t xml:space="preserve">-App detailliert beschrieben. Das dort abgebildete Block Definition </w:t>
      </w:r>
      <w:proofErr w:type="spellStart"/>
      <w:r>
        <w:t>Diagram</w:t>
      </w:r>
      <w:proofErr w:type="spellEnd"/>
      <w:r>
        <w:t xml:space="preserve">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w:t>
      </w:r>
      <w:proofErr w:type="spellStart"/>
      <w:r>
        <w:t>PersonalFit</w:t>
      </w:r>
      <w:proofErr w:type="spellEnd"/>
      <w:r>
        <w:t xml:space="preserve">-App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 xml:space="preserve">Hat er diese Eingabe vorgenommen und bestätigt, wechselt die App zur nächsten Ansicht, auf der der Benutzer seine Fitnessziele auswählen kann (vgl. </w:t>
      </w:r>
      <w:r>
        <w:fldChar w:fldCharType="begin"/>
      </w:r>
      <w:r>
        <w:instrText xml:space="preserve"> REF _Ref490941618 \h </w:instrText>
      </w:r>
      <w:r>
        <w:fldChar w:fldCharType="separate"/>
      </w:r>
      <w:r>
        <w:t xml:space="preserve">Tabelle </w:t>
      </w:r>
      <w:r>
        <w:rPr>
          <w:noProof/>
        </w:rPr>
        <w:t>1</w:t>
      </w:r>
      <w:r>
        <w:t xml:space="preserve">: Data </w:t>
      </w:r>
      <w:proofErr w:type="spellStart"/>
      <w:r>
        <w:t>Dictionary</w:t>
      </w:r>
      <w:proofErr w:type="spellEnd"/>
      <w:r>
        <w:fldChar w:fldCharType="end"/>
      </w:r>
      <w:r>
        <w:t xml:space="preserve">). </w:t>
      </w:r>
    </w:p>
    <w:p w14:paraId="7A000CC8" w14:textId="77777777" w:rsidR="000B785F" w:rsidRDefault="000B785F" w:rsidP="000B785F">
      <w:r>
        <w:t xml:space="preserve">Durch eine erneute Bestätigung öffnet sich die darauffolgende Seite, auf der die Trainingsintensität sowie die -häufigkeit durch den Benutzer einzutragen ist. Die Definition der Trainingsintensität ist ebenfalls im Data </w:t>
      </w:r>
      <w:proofErr w:type="spellStart"/>
      <w:r>
        <w:t>Dictionary</w:t>
      </w:r>
      <w:proofErr w:type="spellEnd"/>
      <w:r>
        <w:t xml:space="preserve"> zu finden. Die Trainingshäufigkeit wird dem Benutzer einerseits nach der Einrichtung auf dem </w:t>
      </w:r>
      <w:proofErr w:type="spellStart"/>
      <w:r>
        <w:t>Homescreen</w:t>
      </w:r>
      <w:proofErr w:type="spellEnd"/>
      <w:r>
        <w:t xml:space="preserve"> angezeigt und andererseits genutzt um den Benutzer zu benachrichtigen, falls dieser bereits eine längere Zeit kein </w:t>
      </w:r>
      <w:proofErr w:type="spellStart"/>
      <w:r>
        <w:t>Workout</w:t>
      </w:r>
      <w:proofErr w:type="spellEnd"/>
      <w:r>
        <w:t xml:space="preserve"> abgeschlossen hat.</w:t>
      </w:r>
    </w:p>
    <w:p w14:paraId="6EF74B31" w14:textId="77777777" w:rsidR="000B785F" w:rsidRDefault="000B785F" w:rsidP="000B785F">
      <w:r>
        <w:t xml:space="preserve">Auf der nächsten Seite gibt der Benutzer an, ob er Benachrichtigungen der </w:t>
      </w:r>
      <w:proofErr w:type="spellStart"/>
      <w:r>
        <w:t>PersonalFit</w:t>
      </w:r>
      <w:proofErr w:type="spellEnd"/>
      <w:r>
        <w:t xml:space="preserve">-App empfangen möchte. Denkbar sind neben den bereits erwähnten Benachrichtigungen bei längerer Trainingspause außerdem Benachrichtigungen zu unterbrochenen </w:t>
      </w:r>
      <w:proofErr w:type="spellStart"/>
      <w:r>
        <w:t>Workouts</w:t>
      </w:r>
      <w:proofErr w:type="spellEnd"/>
      <w:r>
        <w:t>,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0625CE0A"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w:t>
      </w:r>
      <w:proofErr w:type="spellStart"/>
      <w:r>
        <w:t>Dictionary</w:t>
      </w:r>
      <w:proofErr w:type="spellEnd"/>
      <w:r>
        <w:t xml:space="preserve">), die Größe, das Gewicht und den Umfang an verschiedenen Körperstellen (Brust, Hüfte, Oberarm, Taille und Oberschenkel). Das Gewicht und die Umfangsmaße können in regelmäßigen zeitlichen Abständen durch die </w:t>
      </w:r>
      <w:proofErr w:type="spellStart"/>
      <w:r>
        <w:t>PersonalFit</w:t>
      </w:r>
      <w:proofErr w:type="spellEnd"/>
      <w:r>
        <w:t xml:space="preserve">-App aufgezeichnet werden, um dem Benutzer so seinen Fortschritt mithilfe grafischer Darstellungen aufzuzeigen. Persönliche Daten können </w:t>
      </w:r>
      <w:r w:rsidR="00085E30">
        <w:rPr>
          <w:noProof/>
        </w:rPr>
        <w:lastRenderedPageBreak/>
        <mc:AlternateContent>
          <mc:Choice Requires="wpg">
            <w:drawing>
              <wp:anchor distT="0" distB="0" distL="114300" distR="114300" simplePos="0" relativeHeight="251735552" behindDoc="0" locked="0" layoutInCell="1" allowOverlap="1" wp14:anchorId="735E1CA9" wp14:editId="62898644">
                <wp:simplePos x="0" y="0"/>
                <wp:positionH relativeFrom="column">
                  <wp:posOffset>96520</wp:posOffset>
                </wp:positionH>
                <wp:positionV relativeFrom="paragraph">
                  <wp:posOffset>4445</wp:posOffset>
                </wp:positionV>
                <wp:extent cx="5043902" cy="7741895"/>
                <wp:effectExtent l="0" t="0" r="10795" b="5715"/>
                <wp:wrapThrough wrapText="bothSides">
                  <wp:wrapPolygon edited="0">
                    <wp:start x="0" y="0"/>
                    <wp:lineTo x="0" y="21545"/>
                    <wp:lineTo x="21537" y="21545"/>
                    <wp:lineTo x="21537" y="0"/>
                    <wp:lineTo x="0" y="0"/>
                  </wp:wrapPolygon>
                </wp:wrapThrough>
                <wp:docPr id="2" name="Gruppierung 2"/>
                <wp:cNvGraphicFramePr/>
                <a:graphic xmlns:a="http://schemas.openxmlformats.org/drawingml/2006/main">
                  <a:graphicData uri="http://schemas.microsoft.com/office/word/2010/wordprocessingGroup">
                    <wpg:wgp>
                      <wpg:cNvGrpSpPr/>
                      <wpg:grpSpPr>
                        <a:xfrm>
                          <a:off x="0" y="0"/>
                          <a:ext cx="5043902" cy="7741895"/>
                          <a:chOff x="0" y="0"/>
                          <a:chExt cx="5043902" cy="7741895"/>
                        </a:xfrm>
                      </wpg:grpSpPr>
                      <pic:pic xmlns:pic="http://schemas.openxmlformats.org/drawingml/2006/picture">
                        <pic:nvPicPr>
                          <pic:cNvPr id="51" name="Bild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3805" cy="7294880"/>
                          </a:xfrm>
                          <a:prstGeom prst="rect">
                            <a:avLst/>
                          </a:prstGeom>
                          <a:noFill/>
                          <a:ln>
                            <a:noFill/>
                          </a:ln>
                        </pic:spPr>
                      </pic:pic>
                      <wps:wsp>
                        <wps:cNvPr id="52" name="Textfeld 52"/>
                        <wps:cNvSpPr txBox="1"/>
                        <wps:spPr>
                          <a:xfrm>
                            <a:off x="0" y="7404100"/>
                            <a:ext cx="5043902" cy="337795"/>
                          </a:xfrm>
                          <a:prstGeom prst="rect">
                            <a:avLst/>
                          </a:prstGeom>
                          <a:solidFill>
                            <a:prstClr val="white"/>
                          </a:solidFill>
                          <a:ln>
                            <a:noFill/>
                          </a:ln>
                          <a:effectLst/>
                        </wps:spPr>
                        <wps:txbx>
                          <w:txbxContent>
                            <w:p w14:paraId="6F466F27" w14:textId="77777777" w:rsidR="0069346A" w:rsidRPr="00EE0FCD" w:rsidRDefault="0069346A" w:rsidP="000B785F">
                              <w:pPr>
                                <w:pStyle w:val="Beschriftung"/>
                                <w:rPr>
                                  <w:rFonts w:eastAsia="Times"/>
                                  <w:noProof/>
                                  <w:sz w:val="20"/>
                                </w:rPr>
                              </w:pPr>
                              <w:bookmarkStart w:id="59" w:name="_Ref490941677"/>
                              <w:r>
                                <w:t xml:space="preserve">Abbildung </w:t>
                              </w:r>
                              <w:fldSimple w:instr=" SEQ Abbildung \* ARABIC ">
                                <w:r>
                                  <w:rPr>
                                    <w:noProof/>
                                  </w:rPr>
                                  <w:t>2</w:t>
                                </w:r>
                              </w:fldSimple>
                              <w:bookmarkEnd w:id="59"/>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5E1CA9" id="Gruppierung 2" o:spid="_x0000_s1027" style="position:absolute;left:0;text-align:left;margin-left:7.6pt;margin-top:.35pt;width:397.15pt;height:609.6pt;z-index:251735552" coordsize="5043902,774189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KKKKACiiigAooooAKKKKACiiigAo&#10;oooAKKKKACiiigD4r+B3jvxhr/7Yn7c3gnWvEWqal4S8Af8ADMv/AAhfh+7uGl03w1/wlXwu1bVv&#10;Ef8AZNuRttv7Z1KGK9v9pPnXEaueRX2pX5//ALO//J9v/BRb/u0X/wBU7rdfo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APs7/wDJ9v8AwUW/7tF/9U7rdfoBX5//ALO//J9v/BRb/u0X/wBU7rdfoB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ALO//J9v/BRb/u0X&#10;/wBU7rdfoBX5/wD7O/8Ayfb/AMFFv+7Rf/VO63X6A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B+wj/wAjF+3v/wBn/wDxZ/8AVW/A+vv+vgD9hH/kYv29/wDs/wD+LP8A6q34H19/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B+wj/yMX7e//Z//AMWf/VW/A+vv+vgD9hH/AJGL9vf/ALP/APiz/wCq&#10;t+B9ff8A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A&#10;/YR/5GL9vf8A7P8A/iz/AOqt+B9ff9fAH7CP/Ixft7/9n/8AxZ/9Vb8D6+/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8AZ3/5Pt/4KLf92i/+qd1uv0Ar&#10;8/8A9nf/AJPt/wCCi3/dov8A6p3W6/QC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8A/Z3/AOT7f+Ci3/dov/qndbr9AK/P/wDZ3/5Pt/4KLf8Adov/AKp3W6/QC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s&#10;HOXFAAAA2wAAAA8AAABkcnMvZG93bnJldi54bWxEj0FrwkAUhO8F/8PyBG91Y2lFohuR0hC9lFal&#10;1Nsz+0yC2bchu8b4712h0OMw880wi2VvatFR6yrLCibjCARxbnXFhYL9Ln2egXAeWWNtmRTcyMEy&#10;GTwtMNb2yt/UbX0hQgm7GBWU3jexlC4vyaAb24Y4eCfbGvRBtoXULV5DuanlSxRNpcGKw0KJDb2X&#10;lJ+3F6Pg7VbjYfq1ed3ll4+fzW+fHT/TTKnRsF/NQXjq/X/4j17rwE3g8SX8AJnc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LBzlxQAAANsAAAAPAAAAAAAAAAAAAAAAAJwC&#10;AABkcnMvZG93bnJldi54bWxQSwUGAAAAAAQABAD3AAAAjgMAAAAA&#10;">
                  <v:imagedata r:id="rId24" o:title=""/>
                  <v:path arrowok="t"/>
                </v:shape>
                <v:shape id="Textfeld 52" o:spid="_x0000_s1029" type="#_x0000_t202" style="position:absolute;top:7404100;width:5043902;height:337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69346A" w:rsidRPr="00EE0FCD" w:rsidRDefault="0069346A" w:rsidP="000B785F">
                        <w:pPr>
                          <w:pStyle w:val="Beschriftung"/>
                          <w:rPr>
                            <w:rFonts w:eastAsia="Times"/>
                            <w:noProof/>
                            <w:sz w:val="20"/>
                          </w:rPr>
                        </w:pPr>
                        <w:bookmarkStart w:id="60" w:name="_Ref490941677"/>
                        <w:r>
                          <w:t xml:space="preserve">Abbildung </w:t>
                        </w:r>
                        <w:fldSimple w:instr=" SEQ Abbildung \* ARABIC ">
                          <w:r>
                            <w:rPr>
                              <w:noProof/>
                            </w:rPr>
                            <w:t>2</w:t>
                          </w:r>
                        </w:fldSimple>
                        <w:bookmarkEnd w:id="60"/>
                        <w:r>
                          <w:t>: Sitemap</w:t>
                        </w:r>
                      </w:p>
                    </w:txbxContent>
                  </v:textbox>
                </v:shape>
                <w10:wrap type="through"/>
              </v:group>
            </w:pict>
          </mc:Fallback>
        </mc:AlternateContent>
      </w:r>
      <w:r>
        <w:t xml:space="preserve">außerdem vom System genutzt werden, um </w:t>
      </w:r>
      <w:proofErr w:type="spellStart"/>
      <w:r>
        <w:t>Workouts</w:t>
      </w:r>
      <w:proofErr w:type="spellEnd"/>
      <w:r>
        <w:t xml:space="preserve"> im Hinblick auf die Leistungsfähigkeit des Benutzers anzupassen. </w:t>
      </w:r>
    </w:p>
    <w:p w14:paraId="2FBD0D65" w14:textId="77777777" w:rsidR="000B785F" w:rsidRDefault="000B785F" w:rsidP="000B785F">
      <w:r>
        <w:lastRenderedPageBreak/>
        <w:t xml:space="preserve">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t>
      </w:r>
      <w:proofErr w:type="spellStart"/>
      <w:r>
        <w:t>Workout</w:t>
      </w:r>
      <w:proofErr w:type="spellEnd"/>
      <w:r>
        <w:t xml:space="preserve">, weist jedoch auch einige entscheidende Unterschiede auf: Er dient vordergründig nicht dem Training, sondern vielmehr der Selbsteinschätzung des Benutzers. Der Eignungstest wird nach jedem </w:t>
      </w:r>
      <w:proofErr w:type="spellStart"/>
      <w:r>
        <w:t>Levelaufstieg</w:t>
      </w:r>
      <w:proofErr w:type="spellEnd"/>
      <w:r>
        <w:t xml:space="preserve"> in gleicher Form wiederholt, was es dem Benutzer ermöglicht, den persönlichen Fortschritt wahrzunehmen. Der Eignungstest ist von kürzerer Dauer als ein übliches </w:t>
      </w:r>
      <w:proofErr w:type="spellStart"/>
      <w:r>
        <w:t>Workout</w:t>
      </w:r>
      <w:proofErr w:type="spellEnd"/>
      <w:r>
        <w:t xml:space="preserve"> und wird unmittelbar an ein </w:t>
      </w:r>
      <w:proofErr w:type="spellStart"/>
      <w:r>
        <w:t>Workout</w:t>
      </w:r>
      <w:proofErr w:type="spellEnd"/>
      <w:r>
        <w:t xml:space="preserve"> angeschlossen, falls dieses einen </w:t>
      </w:r>
      <w:proofErr w:type="spellStart"/>
      <w:r>
        <w:t>Levelaufstieg</w:t>
      </w:r>
      <w:proofErr w:type="spellEnd"/>
      <w:r>
        <w:t xml:space="preserve"> ausgelöst hat. Der Eignungstest trägt außerdem nicht zum </w:t>
      </w:r>
      <w:proofErr w:type="spellStart"/>
      <w:r>
        <w:t>Levelfortschritt</w:t>
      </w:r>
      <w:proofErr w:type="spellEnd"/>
      <w:r>
        <w:t xml:space="preserve"> bei.</w:t>
      </w:r>
    </w:p>
    <w:p w14:paraId="02B79E02" w14:textId="77777777" w:rsidR="000B785F" w:rsidRDefault="000B785F" w:rsidP="000B785F">
      <w:r>
        <w:t xml:space="preserve">Für den Fall, dass der Benutzer den Einstufungstest überspringt, gelangt er auf den </w:t>
      </w:r>
      <w:proofErr w:type="spellStart"/>
      <w:r>
        <w:t>Homescreen</w:t>
      </w:r>
      <w:proofErr w:type="spellEnd"/>
      <w:r>
        <w:t xml:space="preserve">. Diese Ansicht ist zugleich der Einstiegspunkt der App bei jedem Systemstart mit Ausnahme der erstmaligen Ausführung. Der </w:t>
      </w:r>
      <w:proofErr w:type="spellStart"/>
      <w:r>
        <w:t>Homescreen</w:t>
      </w:r>
      <w:proofErr w:type="spellEnd"/>
      <w:r>
        <w:t xml:space="preserve"> ist der Dreh- und Angelpunkt der </w:t>
      </w:r>
      <w:proofErr w:type="spellStart"/>
      <w:r>
        <w:t>PersonalFit</w:t>
      </w:r>
      <w:proofErr w:type="spellEnd"/>
      <w:r>
        <w:t xml:space="preserve">-App. Diese Seite zeigt dem Benutzer zu jedem seiner ausgewählten Ziele das Level, den jeweiligen Fortschritt bis zum nächsten </w:t>
      </w:r>
      <w:proofErr w:type="spellStart"/>
      <w:r>
        <w:t>Levelanstieg</w:t>
      </w:r>
      <w:proofErr w:type="spellEnd"/>
      <w:r>
        <w:t xml:space="preserve"> sowie die ausgewählte Trainingshäufigkeit an. Zu jedem der Ziele kann der Benutzer direkt vom </w:t>
      </w:r>
      <w:proofErr w:type="spellStart"/>
      <w:r>
        <w:t>Homescreen</w:t>
      </w:r>
      <w:proofErr w:type="spellEnd"/>
      <w:r>
        <w:t xml:space="preserve"> aus ein </w:t>
      </w:r>
      <w:proofErr w:type="spellStart"/>
      <w:r>
        <w:t>Workout</w:t>
      </w:r>
      <w:proofErr w:type="spellEnd"/>
      <w:r>
        <w:t xml:space="preserve"> starten und gelangt damit zur Ansicht „</w:t>
      </w:r>
      <w:proofErr w:type="spellStart"/>
      <w:r>
        <w:t>Workout</w:t>
      </w:r>
      <w:proofErr w:type="spellEnd"/>
      <w:r>
        <w:t xml:space="preserve">“. Außerdem werden dem Benutzer für jedes seiner Ziele die Gesamtdauer aller hierfür absolvierten </w:t>
      </w:r>
      <w:proofErr w:type="spellStart"/>
      <w:r>
        <w:t>Workouts</w:t>
      </w:r>
      <w:proofErr w:type="spellEnd"/>
      <w:r>
        <w:t xml:space="preserve">,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 xml:space="preserve">die Anzahl der durchgeführten </w:t>
      </w:r>
      <w:proofErr w:type="spellStart"/>
      <w:r>
        <w:t>Workouts</w:t>
      </w:r>
      <w:proofErr w:type="spellEnd"/>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3362065" w:rsidR="000B785F" w:rsidRDefault="000B785F" w:rsidP="000B785F">
      <w:r>
        <w:lastRenderedPageBreak/>
        <w:t>Der Benutzer hat auf dieser Seite außerdem die Möglichkeit, Diagramme hinzuzufügen oder zu entfernen und für vorhandene Statistiken neue Messpunkte einzugeben.</w:t>
      </w:r>
      <w:r w:rsidR="00F93AA0">
        <w:t xml:space="preserve"> Für die Darstellung der abgebildeten Daten sind eine geeignete Form sowie geeignete Maßstäbe zu wählen, welche mit zunehmender Datenmenge dynamisch angepasst werden.</w:t>
      </w:r>
    </w:p>
    <w:p w14:paraId="2C26DB37" w14:textId="6E0C023C" w:rsidR="00BC77FB" w:rsidRDefault="00BC77FB" w:rsidP="000B785F">
      <w:r>
        <w:t xml:space="preserve">Entschließt sich der Benutzer dafür, ein </w:t>
      </w:r>
      <w:proofErr w:type="spellStart"/>
      <w:r>
        <w:t>Workout</w:t>
      </w:r>
      <w:proofErr w:type="spellEnd"/>
      <w:r>
        <w:t xml:space="preserve"> zu starten, so gelangt er auf die Ansicht „</w:t>
      </w:r>
      <w:proofErr w:type="spellStart"/>
      <w:r>
        <w:t>Workout</w:t>
      </w:r>
      <w:proofErr w:type="spellEnd"/>
      <w:r>
        <w:t xml:space="preserve">“. Dort befindet sich eine Liste der Übungen, welche in verpflichtende und optionale Übungen </w:t>
      </w:r>
      <w:r w:rsidR="00AA3C71">
        <w:t>unterteilt ist</w:t>
      </w:r>
      <w:r w:rsidR="002E4FF0">
        <w:t xml:space="preserve">. </w:t>
      </w:r>
      <w:r w:rsidR="00AA3C71">
        <w:t>Der Benutzer wählt die entsprechende Übung aus, um diese zu starten. Die Reihenfolge ist ihm dabei freigestellt. Nach dem erfolgreichen Abschluss jeder Übung, gelangt der Benutzer zurück zu der Ansicht „</w:t>
      </w:r>
      <w:proofErr w:type="spellStart"/>
      <w:r w:rsidR="00AA3C71">
        <w:t>Workout</w:t>
      </w:r>
      <w:proofErr w:type="spellEnd"/>
      <w:r w:rsidR="00AA3C71">
        <w:t>“ und kann anschließend die nächste Übung auswählen.</w:t>
      </w:r>
      <w:r w:rsidR="002A78D5">
        <w:t xml:space="preserve"> Bereits abgeschlossene Übungen werden in dieser Übersicht entsprechend markiert. Zudem wird die für den Abschluss des </w:t>
      </w:r>
      <w:proofErr w:type="spellStart"/>
      <w:r w:rsidR="002A78D5">
        <w:t>Workouts</w:t>
      </w:r>
      <w:proofErr w:type="spellEnd"/>
      <w:r w:rsidR="002A78D5">
        <w:t xml:space="preserve"> nötigen optionalen Übungen sowie der bisherige Fortschritt angezeigt.</w:t>
      </w:r>
    </w:p>
    <w:p w14:paraId="47B7B79E" w14:textId="2A8CB328" w:rsidR="002A78D5" w:rsidRDefault="005B564E" w:rsidP="000B785F">
      <w:r>
        <w:t xml:space="preserve">Die Ansicht „Anleitung der Übung“ erreicht der Benutzer, wenn er eine Übung aus der Liste der Übungen eines </w:t>
      </w:r>
      <w:proofErr w:type="spellStart"/>
      <w:r>
        <w:t>Workouts</w:t>
      </w:r>
      <w:proofErr w:type="spellEnd"/>
      <w:r>
        <w:t xml:space="preserve"> auswählt. Diese Seite beinhaltet alle für die Durchführung der Übung relevanten Informationen: eine Beschreibung in Textform, eine Anleitung in Form eines Videos, die beanspruchten Muskelpartien sowie die vorgeschlagenen Sätze und Wiederholungen (letztere nur für körperliche Übungen, vgl. auch </w:t>
      </w:r>
      <w:r>
        <w:fldChar w:fldCharType="begin"/>
      </w:r>
      <w:r>
        <w:instrText xml:space="preserve"> REF _Ref490997178 \h </w:instrText>
      </w:r>
      <w:r>
        <w:fldChar w:fldCharType="separate"/>
      </w:r>
      <w:r>
        <w:t xml:space="preserve">Tabelle </w:t>
      </w:r>
      <w:r>
        <w:rPr>
          <w:noProof/>
        </w:rPr>
        <w:t>1</w:t>
      </w:r>
      <w:r>
        <w:t xml:space="preserve">: Data </w:t>
      </w:r>
      <w:proofErr w:type="spellStart"/>
      <w:r>
        <w:t>Dictionary</w:t>
      </w:r>
      <w:proofErr w:type="spellEnd"/>
      <w:r>
        <w:fldChar w:fldCharType="end"/>
      </w:r>
      <w:r>
        <w:t>). Falls der Benutzer über ein geeignetes Trackinggerät verfügt und die Übung dies ermöglicht, kann das erfolgreiche Abschließen der Übung automatisch erkannt werden. Für den Fall, dass dies nicht möglich ist, bestätigt der Benutzer manuell, dass er die Übung abgeschlossen hat.</w:t>
      </w:r>
    </w:p>
    <w:p w14:paraId="44851B35" w14:textId="1E15EAAB" w:rsidR="000B785F" w:rsidRPr="00724515" w:rsidRDefault="00711C31" w:rsidP="00711C31">
      <w:r>
        <w:t xml:space="preserve">Bei der letzten Ansicht handelt es sich um die „Optionen“. Diese Seite ist ebenfalls vom </w:t>
      </w:r>
      <w:proofErr w:type="spellStart"/>
      <w:r>
        <w:t>Homescreen</w:t>
      </w:r>
      <w:proofErr w:type="spellEnd"/>
      <w:r>
        <w:t xml:space="preserve"> </w:t>
      </w:r>
      <w:r w:rsidR="00335B05">
        <w:t xml:space="preserve">aus </w:t>
      </w:r>
      <w:r>
        <w:t xml:space="preserve">zu erreichen und dient dazu, alle bei der initialen Einrichtung der App getroffenen Eingaben zu korrigieren beziehungsweise zu ergänzen. So ist es beispielsweise denkbar, dass der Benutzer im Besitz eines neuen Trackinggerätes ist und dieses in der </w:t>
      </w:r>
      <w:proofErr w:type="spellStart"/>
      <w:r>
        <w:t>PersonalFit</w:t>
      </w:r>
      <w:proofErr w:type="spellEnd"/>
      <w:r>
        <w:t>-App nutzen möchte.</w:t>
      </w:r>
      <w:bookmarkStart w:id="61" w:name="_GoBack"/>
      <w:bookmarkEnd w:id="61"/>
    </w:p>
    <w:p w14:paraId="45F2CB3D" w14:textId="77777777" w:rsidR="000B785F" w:rsidRPr="00E23A21" w:rsidRDefault="000B785F" w:rsidP="000B785F">
      <w:pPr>
        <w:pStyle w:val="berschrift3"/>
        <w:keepLines/>
        <w:spacing w:before="40" w:after="0"/>
      </w:pPr>
      <w:bookmarkStart w:id="62" w:name="_Toc490142087"/>
      <w:bookmarkStart w:id="63" w:name="_Toc490667136"/>
      <w:bookmarkStart w:id="64" w:name="_Ref490916718"/>
      <w:r>
        <w:t>UML-Klassendiagramm</w:t>
      </w:r>
      <w:bookmarkEnd w:id="62"/>
      <w:bookmarkEnd w:id="63"/>
      <w:bookmarkEnd w:id="64"/>
    </w:p>
    <w:p w14:paraId="0E6BAB3F" w14:textId="77777777" w:rsidR="000B785F" w:rsidRDefault="000B785F" w:rsidP="000B785F">
      <w:pPr>
        <w:pStyle w:val="Listenabsatz"/>
        <w:numPr>
          <w:ilvl w:val="0"/>
          <w:numId w:val="18"/>
        </w:numPr>
        <w:spacing w:before="0" w:after="0" w:line="240" w:lineRule="auto"/>
        <w:jc w:val="left"/>
      </w:pPr>
      <w:r>
        <w:t>Beschreibung: UML-Klassendiagramm</w:t>
      </w:r>
    </w:p>
    <w:p w14:paraId="53953952" w14:textId="77777777" w:rsidR="000B785F" w:rsidRDefault="000B785F" w:rsidP="000B785F">
      <w:pPr>
        <w:pStyle w:val="Listenabsatz"/>
        <w:numPr>
          <w:ilvl w:val="0"/>
          <w:numId w:val="18"/>
        </w:numPr>
        <w:spacing w:before="0" w:after="0" w:line="240" w:lineRule="auto"/>
        <w:jc w:val="left"/>
      </w:pPr>
      <w:r>
        <w:t>Welche Aspekte wichtig für die Konzeptionierung? -&gt; Nutzen für das Projekt</w:t>
      </w:r>
    </w:p>
    <w:p w14:paraId="1EC4E9CA" w14:textId="77777777" w:rsidR="000B785F" w:rsidRDefault="000B785F" w:rsidP="000B785F">
      <w:pPr>
        <w:pStyle w:val="Listenabsatz"/>
        <w:numPr>
          <w:ilvl w:val="0"/>
          <w:numId w:val="18"/>
        </w:numPr>
        <w:spacing w:before="0" w:after="0" w:line="240" w:lineRule="auto"/>
        <w:jc w:val="left"/>
      </w:pPr>
      <w:r>
        <w:t>Übersicht über alle wichtigen:</w:t>
      </w:r>
    </w:p>
    <w:p w14:paraId="0349AC8C" w14:textId="77777777" w:rsidR="000B785F" w:rsidRDefault="000B785F" w:rsidP="000B785F">
      <w:pPr>
        <w:pStyle w:val="Listenabsatz"/>
        <w:numPr>
          <w:ilvl w:val="1"/>
          <w:numId w:val="18"/>
        </w:numPr>
        <w:spacing w:before="0" w:after="0" w:line="240" w:lineRule="auto"/>
        <w:jc w:val="left"/>
      </w:pPr>
      <w:r>
        <w:t>Klassen und deren Zusammenhänge</w:t>
      </w:r>
    </w:p>
    <w:p w14:paraId="3C6D393F" w14:textId="77777777" w:rsidR="000B785F" w:rsidRDefault="000B785F" w:rsidP="000B785F">
      <w:pPr>
        <w:pStyle w:val="Listenabsatz"/>
        <w:numPr>
          <w:ilvl w:val="1"/>
          <w:numId w:val="18"/>
        </w:numPr>
        <w:spacing w:before="0" w:after="0" w:line="240" w:lineRule="auto"/>
        <w:jc w:val="left"/>
      </w:pPr>
      <w:r>
        <w:t>Daten</w:t>
      </w:r>
    </w:p>
    <w:p w14:paraId="4539FD2E" w14:textId="77777777" w:rsidR="000B785F" w:rsidRDefault="000B785F" w:rsidP="000B785F">
      <w:pPr>
        <w:pStyle w:val="Listenabsatz"/>
        <w:numPr>
          <w:ilvl w:val="1"/>
          <w:numId w:val="18"/>
        </w:numPr>
        <w:spacing w:before="0" w:after="0" w:line="240" w:lineRule="auto"/>
        <w:jc w:val="left"/>
      </w:pPr>
      <w:r>
        <w:t>Datentypen</w:t>
      </w:r>
    </w:p>
    <w:p w14:paraId="5CB2AFA4" w14:textId="77777777" w:rsidR="000B785F" w:rsidRDefault="000B785F" w:rsidP="000B785F">
      <w:pPr>
        <w:pStyle w:val="Listenabsatz"/>
        <w:numPr>
          <w:ilvl w:val="1"/>
          <w:numId w:val="18"/>
        </w:numPr>
        <w:spacing w:before="0" w:after="0" w:line="240" w:lineRule="auto"/>
        <w:jc w:val="left"/>
      </w:pPr>
      <w:proofErr w:type="spellStart"/>
      <w:r>
        <w:t>Kardinalitäten</w:t>
      </w:r>
      <w:proofErr w:type="spellEnd"/>
    </w:p>
    <w:p w14:paraId="4E090FED" w14:textId="77777777" w:rsidR="000B785F" w:rsidRDefault="000B785F" w:rsidP="000B785F">
      <w:pPr>
        <w:pStyle w:val="Listenabsatz"/>
        <w:numPr>
          <w:ilvl w:val="0"/>
          <w:numId w:val="18"/>
        </w:numPr>
        <w:spacing w:before="0" w:after="0" w:line="240" w:lineRule="auto"/>
        <w:jc w:val="left"/>
      </w:pPr>
      <w:r>
        <w:t>Beschreibung der Abbildung</w:t>
      </w:r>
    </w:p>
    <w:p w14:paraId="4CB4DFC6" w14:textId="17138BBF" w:rsidR="000B785F" w:rsidRDefault="00085E30" w:rsidP="000B785F">
      <w:r>
        <w:rPr>
          <w:noProof/>
        </w:rPr>
        <w:lastRenderedPageBreak/>
        <mc:AlternateContent>
          <mc:Choice Requires="wpg">
            <w:drawing>
              <wp:anchor distT="0" distB="0" distL="114300" distR="114300" simplePos="0" relativeHeight="251739648" behindDoc="0" locked="0" layoutInCell="1" allowOverlap="1" wp14:anchorId="63E4E98A" wp14:editId="3E1CAB1A">
                <wp:simplePos x="0" y="0"/>
                <wp:positionH relativeFrom="column">
                  <wp:posOffset>210820</wp:posOffset>
                </wp:positionH>
                <wp:positionV relativeFrom="paragraph">
                  <wp:posOffset>374015</wp:posOffset>
                </wp:positionV>
                <wp:extent cx="5039995" cy="4605020"/>
                <wp:effectExtent l="0" t="0" r="0" b="0"/>
                <wp:wrapThrough wrapText="bothSides">
                  <wp:wrapPolygon edited="0">
                    <wp:start x="0" y="0"/>
                    <wp:lineTo x="0" y="21445"/>
                    <wp:lineTo x="21445" y="21445"/>
                    <wp:lineTo x="21445" y="0"/>
                    <wp:lineTo x="0" y="0"/>
                  </wp:wrapPolygon>
                </wp:wrapThrough>
                <wp:docPr id="1" name="Gruppierung 1"/>
                <wp:cNvGraphicFramePr/>
                <a:graphic xmlns:a="http://schemas.openxmlformats.org/drawingml/2006/main">
                  <a:graphicData uri="http://schemas.microsoft.com/office/word/2010/wordprocessingGroup">
                    <wpg:wgp>
                      <wpg:cNvGrpSpPr/>
                      <wpg:grpSpPr>
                        <a:xfrm>
                          <a:off x="0" y="0"/>
                          <a:ext cx="5039995" cy="4605020"/>
                          <a:chOff x="0" y="0"/>
                          <a:chExt cx="5039995" cy="4605020"/>
                        </a:xfrm>
                      </wpg:grpSpPr>
                      <pic:pic xmlns:pic="http://schemas.openxmlformats.org/drawingml/2006/picture">
                        <pic:nvPicPr>
                          <pic:cNvPr id="54" name="Bild 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67200"/>
                            <a:ext cx="5039995" cy="337820"/>
                          </a:xfrm>
                          <a:prstGeom prst="rect">
                            <a:avLst/>
                          </a:prstGeom>
                          <a:solidFill>
                            <a:prstClr val="white"/>
                          </a:solidFill>
                          <a:ln>
                            <a:noFill/>
                          </a:ln>
                          <a:effectLst/>
                        </wps:spPr>
                        <wps:txbx>
                          <w:txbxContent>
                            <w:p w14:paraId="7C2324B3" w14:textId="77777777" w:rsidR="0069346A" w:rsidRPr="00C27FA9" w:rsidRDefault="0069346A" w:rsidP="000B785F">
                              <w:pPr>
                                <w:pStyle w:val="Beschriftung"/>
                                <w:rPr>
                                  <w:rFonts w:eastAsia="Times"/>
                                  <w:noProof/>
                                  <w:sz w:val="20"/>
                                </w:rPr>
                              </w:pPr>
                              <w:r>
                                <w:t xml:space="preserve">Abbildung </w:t>
                              </w:r>
                              <w:fldSimple w:instr=" SEQ Abbildung \* ARABIC ">
                                <w:r>
                                  <w:rPr>
                                    <w:noProof/>
                                  </w:rPr>
                                  <w:t>3</w:t>
                                </w:r>
                              </w:fldSimple>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4E98A" id="Gruppierung 1" o:spid="_x0000_s1030" style="position:absolute;left:0;text-align:left;margin-left:16.6pt;margin-top:29.45pt;width:396.85pt;height:362.6pt;z-index:251739648" coordsize="5039995,46050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&#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&#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&#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p&#10;SWDEAAAA2wAAAA8AAABkcnMvZG93bnJldi54bWxEj9FqwkAURN+F/sNyC30JzUarJaSuItpSfRJt&#10;PuCye5uEZu+G7GrSv+8WBB+HmTnDLNejbcWVet84VjBNMxDE2pmGKwXl18dzDsIHZIOtY1LwSx7W&#10;q4fJEgvjBj7R9RwqESHsC1RQh9AVUnpdk0Wfuo44et+utxii7Ctpehwi3LZylmWv0mLDcaHGjrY1&#10;6Z/zxSpIXprj4HZJWSanXH+Gw571u1Pq6XHcvIEINIZ7+NbeGwWLOfx/iT9Arv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TpSWDEAAAA2wAAAA8AAAAAAAAAAAAAAAAAnAIA&#10;AGRycy9kb3ducmV2LnhtbFBLBQYAAAAABAAEAPcAAACNAwAAAAA=&#10;">
                  <v:imagedata r:id="rId26" o:title=""/>
                  <v:path arrowok="t"/>
                </v:shape>
                <v:shape id="Textfeld 55" o:spid="_x0000_s1032" type="#_x0000_t202" style="position:absolute;top:4267200;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69346A" w:rsidRPr="00C27FA9" w:rsidRDefault="0069346A" w:rsidP="000B785F">
                        <w:pPr>
                          <w:pStyle w:val="Beschriftung"/>
                          <w:rPr>
                            <w:rFonts w:eastAsia="Times"/>
                            <w:noProof/>
                            <w:sz w:val="20"/>
                          </w:rPr>
                        </w:pPr>
                        <w:r>
                          <w:t xml:space="preserve">Abbildung </w:t>
                        </w:r>
                        <w:fldSimple w:instr=" SEQ Abbildung \* ARABIC ">
                          <w:r>
                            <w:rPr>
                              <w:noProof/>
                            </w:rPr>
                            <w:t>3</w:t>
                          </w:r>
                        </w:fldSimple>
                        <w:r>
                          <w:t>: UML-Klassendiagramm</w:t>
                        </w:r>
                      </w:p>
                    </w:txbxContent>
                  </v:textbox>
                </v:shape>
                <w10:wrap type="through"/>
              </v:group>
            </w:pict>
          </mc:Fallback>
        </mc:AlternateContent>
      </w:r>
    </w:p>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65" w:name="_Toc490941512"/>
      <w:r>
        <w:t>Prototypen</w:t>
      </w:r>
      <w:bookmarkEnd w:id="65"/>
    </w:p>
    <w:p w14:paraId="11CB0C77" w14:textId="77777777" w:rsidR="008B63CD" w:rsidRDefault="008B63CD" w:rsidP="008B63CD">
      <w:r>
        <w:t xml:space="preserve">Prototyp oder auch </w:t>
      </w:r>
      <w:proofErr w:type="spellStart"/>
      <w:r>
        <w:t>Prototyping</w:t>
      </w:r>
      <w:proofErr w:type="spellEnd"/>
      <w:r>
        <w:t xml:space="preserve">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6" w:name="_CTVP001c62b1669aa3245b2b8e495a182bb3ca3"/>
      <w:r>
        <w:t>(G. Pomberger, W. Pree, A. Stritzinger, S. 1)</w:t>
      </w:r>
      <w:bookmarkEnd w:id="66"/>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7" w:name="_CTVP0019e6258b5ee96489485a702dc8e1a455f"/>
      <w:r>
        <w:t>(G. Pomberger, W. Pree, A. Stritzinger, S. 2)</w:t>
      </w:r>
      <w:bookmarkEnd w:id="67"/>
      <w:r>
        <w:fldChar w:fldCharType="end"/>
      </w:r>
    </w:p>
    <w:p w14:paraId="524A5ED4" w14:textId="5FEAA4C0" w:rsidR="008B63CD" w:rsidRDefault="008B63CD" w:rsidP="008B63CD">
      <w:r>
        <w:lastRenderedPageBreak/>
        <w:t xml:space="preserve">Es gibt drei Kategorien in der Systematik von Prototypen. Die erste Kategorie ist das „Exploratives </w:t>
      </w:r>
      <w:proofErr w:type="spellStart"/>
      <w:r>
        <w:t>Prototyping</w:t>
      </w:r>
      <w:proofErr w:type="spellEnd"/>
      <w:r>
        <w:t xml:space="preserve">“.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8" w:name="_CTVP0017dcdf4e3c7ef4eb39f41352556899701"/>
      <w:r>
        <w:t>(Aichele und Schönberger 2014, S.36)</w:t>
      </w:r>
      <w:bookmarkEnd w:id="68"/>
      <w:r>
        <w:fldChar w:fldCharType="end"/>
      </w:r>
      <w:r>
        <w:t xml:space="preserve">. Die zweite Kategorie ist das „Experimentelles </w:t>
      </w:r>
      <w:proofErr w:type="spellStart"/>
      <w:r>
        <w:t>Prototyping</w:t>
      </w:r>
      <w:proofErr w:type="spellEnd"/>
      <w:r>
        <w:t xml:space="preserve">“.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9" w:name="_CTVP00153004c9d49b946428d5b1406dfaacb9b"/>
      <w:r>
        <w:t>(Spitta 1989, S. 5)</w:t>
      </w:r>
      <w:bookmarkEnd w:id="69"/>
      <w:r>
        <w:fldChar w:fldCharType="end"/>
      </w:r>
    </w:p>
    <w:p w14:paraId="0A24D86A" w14:textId="77777777" w:rsidR="008B63CD" w:rsidRDefault="008B63CD" w:rsidP="008B63CD">
      <w:r>
        <w:t xml:space="preserve">Es gibt eine Vielzahl an unterschiedlichen </w:t>
      </w:r>
      <w:proofErr w:type="spellStart"/>
      <w:r>
        <w:t>Prototyping</w:t>
      </w:r>
      <w:proofErr w:type="spellEnd"/>
      <w:r>
        <w:t xml:space="preserve">-Werkezeuge.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0" w:name="_CTVP001af8f018157524ebbb2653155105c92e9"/>
      <w:r>
        <w:t>(G. Pomberger, W. Pree, A. Stritzinger, S.4)</w:t>
      </w:r>
      <w:bookmarkEnd w:id="70"/>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dient. Andere Autoren präferieren die „</w:t>
      </w:r>
      <w:proofErr w:type="spellStart"/>
      <w:r>
        <w:t>Bottom</w:t>
      </w:r>
      <w:proofErr w:type="spellEnd"/>
      <w:r>
        <w:t xml:space="preserve"> </w:t>
      </w:r>
      <w:proofErr w:type="spellStart"/>
      <w:r>
        <w:t>Up</w:t>
      </w:r>
      <w:proofErr w:type="spellEnd"/>
      <w:r>
        <w:t xml:space="preserve">-Vorgehensweise“,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1" w:name="_CTVP0018897c0e42b7945d7ad0bfa113c5e68b2"/>
      <w:r>
        <w:t>(G. Pomberger, W. Pree, A. Stritzinger, S. 2)</w:t>
      </w:r>
      <w:bookmarkEnd w:id="71"/>
      <w:r>
        <w:fldChar w:fldCharType="end"/>
      </w:r>
    </w:p>
    <w:p w14:paraId="0637C14A" w14:textId="3B00807A" w:rsidR="008B63CD" w:rsidRDefault="008B63CD" w:rsidP="008B63CD">
      <w:r>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2" w:name="_CTVP001d9e2e1d210c94da1b9b3fa76d7d6026b"/>
      <w:r>
        <w:t>(G. Pomberger, W. Pree, A. Stritzinger, S.3)</w:t>
      </w:r>
      <w:bookmarkEnd w:id="72"/>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3" w:name="_CTVP001fa8640f981a741659863a6a5a2c4f37a"/>
      <w:r>
        <w:t>(Barry W. Boehm, Terence E. Gray, and Thomas Seewaldt, S. 293)</w:t>
      </w:r>
      <w:bookmarkEnd w:id="73"/>
      <w:r>
        <w:fldChar w:fldCharType="end"/>
      </w:r>
    </w:p>
    <w:p w14:paraId="23FEF0CD" w14:textId="77777777" w:rsidR="008B63CD" w:rsidRDefault="008B63CD" w:rsidP="008B63CD">
      <w:r>
        <w:t xml:space="preserve">Doch das </w:t>
      </w:r>
      <w:proofErr w:type="spellStart"/>
      <w:r>
        <w:t>Prototyping</w:t>
      </w:r>
      <w:proofErr w:type="spellEnd"/>
      <w:r>
        <w:t xml:space="preserve"> bringt auch Nachteile mit sich. Da ein Entwicklungsprozess in der Regel linear und häufig ohne Wiederholungen der einzelnen Phasen verläuft, ist ein bestimmter Ablauf in der Entwicklungsphase festgelegt. Häufig findet das </w:t>
      </w:r>
      <w:proofErr w:type="spellStart"/>
      <w:r>
        <w:lastRenderedPageBreak/>
        <w:t>Prototyping</w:t>
      </w:r>
      <w:proofErr w:type="spellEnd"/>
      <w:r>
        <w:t xml:space="preserve">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Im Folgenden werden die Papierprototypen und die Mock-</w:t>
      </w:r>
      <w:proofErr w:type="spellStart"/>
      <w:r>
        <w:t>Ups</w:t>
      </w:r>
      <w:proofErr w:type="spellEnd"/>
      <w:r>
        <w:t xml:space="preserve">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4" w:name="_Toc490142089"/>
      <w:bookmarkStart w:id="75" w:name="_Toc490941513"/>
      <w:r>
        <w:t>Papierprototypen</w:t>
      </w:r>
      <w:bookmarkEnd w:id="74"/>
      <w:bookmarkEnd w:id="75"/>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76" w:name="_Toc490142090"/>
      <w:r>
        <w:t xml:space="preserve"> </w:t>
      </w:r>
      <w:bookmarkStart w:id="77" w:name="_Toc490941514"/>
      <w:proofErr w:type="spellStart"/>
      <w:r>
        <w:t>Wireframes</w:t>
      </w:r>
      <w:bookmarkEnd w:id="77"/>
      <w:proofErr w:type="spellEnd"/>
      <w:r>
        <w:t xml:space="preserve"> </w:t>
      </w:r>
    </w:p>
    <w:p w14:paraId="251DFFAF" w14:textId="77777777" w:rsidR="00FC6B93" w:rsidRPr="001B3BF2" w:rsidRDefault="00FC6B93" w:rsidP="00FC6B93">
      <w:r>
        <w:rPr>
          <w:noProof/>
        </w:rPr>
        <mc:AlternateContent>
          <mc:Choice Requires="wps">
            <w:drawing>
              <wp:anchor distT="0" distB="0" distL="114300" distR="114300" simplePos="0" relativeHeight="251730432" behindDoc="0" locked="0" layoutInCell="1" allowOverlap="1" wp14:anchorId="3ABA7F8E" wp14:editId="6CDCDC42">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69346A" w:rsidRPr="00362925" w:rsidRDefault="0069346A" w:rsidP="00362925">
                            <w:pPr>
                              <w:pStyle w:val="Beschriftung"/>
                            </w:pPr>
                            <w:bookmarkStart w:id="78" w:name="_Toc490941419"/>
                            <w:r>
                              <w:t xml:space="preserve">Abbildung </w:t>
                            </w:r>
                            <w:fldSimple w:instr=" SEQ Abbildung \* ARABIC ">
                              <w:r>
                                <w:rPr>
                                  <w:noProof/>
                                </w:rPr>
                                <w:t>5</w:t>
                              </w:r>
                            </w:fldSimple>
                            <w:r>
                              <w:t xml:space="preserve"> Aufmachung und Start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33" type="#_x0000_t202" style="position:absolute;left:0;text-align:left;margin-left:53.25pt;margin-top:280.3pt;width:291.75pt;height:26.6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43jQ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bIB5gPoF0Xvopyc4vlHYb8tCfGIexwUB4wrERzykhraicLEoacD//Js/&#10;5aOKGKWkxfGraPhxYl5Qor9Z1DfN6mD4wTgMhj2ZNSDSCS6X49nECz7qwZQezDNuxip1wRCzHHtV&#10;NA7mOvZLgJvFxWqVk3AiHYtbu3M8lR543XfPzLuLKhH1fIBhMFn5Tpw+N8vjVqeITGflEq89ixe6&#10;cZqzPJfNS+vy9jtnvf4/LH8B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Gn343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69346A" w:rsidRPr="00362925" w:rsidRDefault="0069346A" w:rsidP="00362925">
                      <w:pPr>
                        <w:pStyle w:val="Beschriftung"/>
                      </w:pPr>
                      <w:bookmarkStart w:id="79" w:name="_Toc490941419"/>
                      <w:r>
                        <w:t xml:space="preserve">Abbildung </w:t>
                      </w:r>
                      <w:fldSimple w:instr=" SEQ Abbildung \* ARABIC ">
                        <w:r>
                          <w:rPr>
                            <w:noProof/>
                          </w:rPr>
                          <w:t>5</w:t>
                        </w:r>
                      </w:fldSimple>
                      <w:r>
                        <w:t xml:space="preserve"> Aufmachung und Start</w:t>
                      </w:r>
                      <w:bookmarkEnd w:id="79"/>
                    </w:p>
                  </w:txbxContent>
                </v:textbox>
                <w10:wrap type="topAndBottom"/>
              </v:shape>
            </w:pict>
          </mc:Fallback>
        </mc:AlternateContent>
      </w:r>
      <w:r>
        <w:rPr>
          <w:noProof/>
        </w:rPr>
        <w:drawing>
          <wp:anchor distT="0" distB="0" distL="114300" distR="114300" simplePos="0" relativeHeight="251718144" behindDoc="1" locked="0" layoutInCell="1" allowOverlap="1" wp14:anchorId="1593F005" wp14:editId="6FFACBAE">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0AE696F3" w14:textId="77777777" w:rsidR="00FC6B93" w:rsidRDefault="00FC6B93" w:rsidP="00FC6B93"/>
    <w:p w14:paraId="4B399F80" w14:textId="77777777" w:rsidR="00FC6B93" w:rsidRDefault="00FC6B93" w:rsidP="00FC6B93">
      <w:pPr>
        <w:pStyle w:val="Listenabsatz"/>
        <w:numPr>
          <w:ilvl w:val="0"/>
          <w:numId w:val="5"/>
        </w:numPr>
        <w:spacing w:before="0" w:after="0" w:line="240" w:lineRule="auto"/>
        <w:jc w:val="left"/>
      </w:pPr>
      <w:r>
        <w:t xml:space="preserve">Nach der Aufmachung öffnet sich automatisch das Startfenster. </w:t>
      </w:r>
    </w:p>
    <w:p w14:paraId="7CA8C651" w14:textId="77777777" w:rsidR="00FC6B93" w:rsidRDefault="00FC6B93" w:rsidP="00FC6B93">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71CD02F0" w14:textId="77777777" w:rsidR="00FC6B93" w:rsidRDefault="00FC6B93" w:rsidP="00FC6B93">
      <w:pPr>
        <w:pStyle w:val="Listenabsatz"/>
        <w:numPr>
          <w:ilvl w:val="0"/>
          <w:numId w:val="5"/>
        </w:numPr>
        <w:spacing w:before="0" w:after="0" w:line="240" w:lineRule="auto"/>
        <w:jc w:val="left"/>
      </w:pPr>
      <w:r>
        <w:t xml:space="preserve">Nachdem er seinen Vornamen eingegeben hat, kann er den Button „START“ benutzen. </w:t>
      </w:r>
    </w:p>
    <w:p w14:paraId="60F6B895" w14:textId="77777777" w:rsidR="00FC6B93" w:rsidRDefault="00FC6B93" w:rsidP="00FC6B93">
      <w:r>
        <w:rPr>
          <w:noProof/>
        </w:rPr>
        <w:lastRenderedPageBreak/>
        <w:drawing>
          <wp:anchor distT="0" distB="0" distL="114300" distR="114300" simplePos="0" relativeHeight="251719168" behindDoc="1" locked="0" layoutInCell="1" allowOverlap="1" wp14:anchorId="2B15FB5F" wp14:editId="0364CE39">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74140EA8" w14:textId="77777777" w:rsidR="00FC6B93" w:rsidRDefault="00FC6B93" w:rsidP="00FC6B93">
      <w:r>
        <w:t xml:space="preserve"> </w:t>
      </w:r>
    </w:p>
    <w:p w14:paraId="40833DC4" w14:textId="77777777" w:rsidR="00FC6B93" w:rsidRDefault="00FC6B93" w:rsidP="00FC6B93">
      <w:pPr>
        <w:pStyle w:val="Listenabsatz"/>
        <w:numPr>
          <w:ilvl w:val="0"/>
          <w:numId w:val="6"/>
        </w:numPr>
        <w:spacing w:before="0" w:after="0" w:line="240" w:lineRule="auto"/>
        <w:jc w:val="left"/>
      </w:pPr>
      <w:r>
        <w:t xml:space="preserve">Der Benutzer kann sein Fitnessziel bzw. Fitnessziele aussuchen, in dem auf die Kategorie(n) klickt. </w:t>
      </w:r>
    </w:p>
    <w:p w14:paraId="05E55010" w14:textId="77777777" w:rsidR="00FC6B93" w:rsidRDefault="00FC6B93" w:rsidP="00FC6B93">
      <w:pPr>
        <w:pStyle w:val="Listenabsatz"/>
        <w:numPr>
          <w:ilvl w:val="0"/>
          <w:numId w:val="6"/>
        </w:numPr>
        <w:spacing w:before="0" w:after="0" w:line="240" w:lineRule="auto"/>
        <w:jc w:val="left"/>
      </w:pPr>
      <w:r>
        <w:t xml:space="preserve">Durch den Button „Weiter“ gelangt der Benutzer auf die nächste Seite. </w:t>
      </w:r>
    </w:p>
    <w:p w14:paraId="493D30B5" w14:textId="77777777" w:rsidR="00FC6B93" w:rsidRDefault="00FC6B93" w:rsidP="00FC6B93">
      <w:pPr>
        <w:pStyle w:val="Listenabsatz"/>
      </w:pPr>
      <w:r>
        <w:rPr>
          <w:noProof/>
        </w:rPr>
        <w:lastRenderedPageBreak/>
        <w:drawing>
          <wp:anchor distT="0" distB="0" distL="114300" distR="114300" simplePos="0" relativeHeight="251720192" behindDoc="1" locked="0" layoutInCell="1" allowOverlap="1" wp14:anchorId="4ABE16C6" wp14:editId="4D48057F">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260C0" w14:textId="77777777" w:rsidR="00FC6B93" w:rsidRDefault="00FC6B93" w:rsidP="00FC6B93"/>
    <w:p w14:paraId="63C68D26" w14:textId="77777777" w:rsidR="00FC6B93" w:rsidRDefault="00FC6B93" w:rsidP="00FC6B93">
      <w:pPr>
        <w:pStyle w:val="Listenabsatz"/>
        <w:numPr>
          <w:ilvl w:val="0"/>
          <w:numId w:val="7"/>
        </w:numPr>
        <w:spacing w:before="0" w:after="0" w:line="240" w:lineRule="auto"/>
        <w:jc w:val="left"/>
      </w:pPr>
      <w:r>
        <w:t>Es folgt eine Reihe von Abfragen von persönlichen Daten. Diese passieren durch Schieber, Dropdown, Button.</w:t>
      </w:r>
    </w:p>
    <w:p w14:paraId="5321DE1E" w14:textId="77777777" w:rsidR="00FC6B93" w:rsidRDefault="00FC6B93" w:rsidP="00FC6B93">
      <w:pPr>
        <w:pStyle w:val="Listenabsatz"/>
        <w:numPr>
          <w:ilvl w:val="0"/>
          <w:numId w:val="7"/>
        </w:numPr>
        <w:spacing w:before="0" w:after="0" w:line="240" w:lineRule="auto"/>
        <w:jc w:val="left"/>
      </w:pPr>
      <w:r>
        <w:t>Einige Daten können optional eingetragen werden.</w:t>
      </w:r>
    </w:p>
    <w:p w14:paraId="555313A4" w14:textId="77777777" w:rsidR="00FC6B93" w:rsidRDefault="00FC6B93" w:rsidP="00FC6B93">
      <w:pPr>
        <w:pStyle w:val="Listenabsatz"/>
        <w:numPr>
          <w:ilvl w:val="0"/>
          <w:numId w:val="7"/>
        </w:numPr>
        <w:spacing w:before="0" w:after="0" w:line="240" w:lineRule="auto"/>
        <w:jc w:val="left"/>
      </w:pPr>
      <w:r>
        <w:t xml:space="preserve">Auf einigen Seiten wird die Möglichkeit gegeben durch den Button „SKIP“ die Seite zu Überspringen. </w:t>
      </w:r>
    </w:p>
    <w:p w14:paraId="6F25663F" w14:textId="77777777" w:rsidR="00FC6B93" w:rsidRDefault="00FC6B93" w:rsidP="00FC6B93">
      <w:pPr>
        <w:pStyle w:val="Listenabsatz"/>
        <w:numPr>
          <w:ilvl w:val="0"/>
          <w:numId w:val="7"/>
        </w:numPr>
        <w:spacing w:before="0" w:after="0" w:line="240" w:lineRule="auto"/>
        <w:jc w:val="left"/>
      </w:pPr>
      <w:r>
        <w:lastRenderedPageBreak/>
        <w:t xml:space="preserve">Das Fragezeichen kann eingeklickt werden und gibt dem Benutzer einen Hinweis. </w:t>
      </w:r>
    </w:p>
    <w:p w14:paraId="41C245DD" w14:textId="3DFB5685" w:rsidR="00FC6B93" w:rsidRDefault="00FC6B93" w:rsidP="00503084">
      <w:r>
        <w:rPr>
          <w:noProof/>
        </w:rPr>
        <w:drawing>
          <wp:anchor distT="0" distB="0" distL="114300" distR="114300" simplePos="0" relativeHeight="251721216" behindDoc="0" locked="0" layoutInCell="1" allowOverlap="1" wp14:anchorId="3B5331A8" wp14:editId="5F07BA18">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roofErr w:type="spellStart"/>
      <w:r w:rsidR="00402D89">
        <w:t>jr</w:t>
      </w:r>
      <w:proofErr w:type="spellEnd"/>
    </w:p>
    <w:p w14:paraId="54FF09F3" w14:textId="77777777" w:rsidR="00FC6B93" w:rsidRDefault="00FC6B93" w:rsidP="00FC6B93">
      <w:pPr>
        <w:pStyle w:val="Listenabsatz"/>
        <w:numPr>
          <w:ilvl w:val="0"/>
          <w:numId w:val="8"/>
        </w:numPr>
        <w:spacing w:before="0" w:after="0" w:line="240" w:lineRule="auto"/>
        <w:jc w:val="left"/>
      </w:pPr>
      <w:r>
        <w:t xml:space="preserve">Der „Personaltrainer“ klärt den Benutzer über den Einstufungstest auf. </w:t>
      </w:r>
    </w:p>
    <w:p w14:paraId="572D80E0" w14:textId="77777777" w:rsidR="00FC6B93" w:rsidRDefault="00FC6B93" w:rsidP="00FC6B93">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07B5E3CD" w14:textId="77777777" w:rsidR="00FC6B93" w:rsidRDefault="00FC6B93" w:rsidP="00FC6B93">
      <w:pPr>
        <w:pStyle w:val="Listenabsatz"/>
        <w:numPr>
          <w:ilvl w:val="0"/>
          <w:numId w:val="8"/>
        </w:numPr>
        <w:spacing w:before="0" w:after="0" w:line="240" w:lineRule="auto"/>
        <w:jc w:val="left"/>
      </w:pPr>
      <w:r>
        <w:rPr>
          <w:noProof/>
        </w:rPr>
        <w:drawing>
          <wp:anchor distT="0" distB="0" distL="114300" distR="114300" simplePos="0" relativeHeight="251722240" behindDoc="0" locked="0" layoutInCell="1" allowOverlap="1" wp14:anchorId="2CD0D322" wp14:editId="467B0635">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7F0DB74" w14:textId="77777777" w:rsidR="00FC6B93" w:rsidRDefault="00FC6B93" w:rsidP="00FC6B93">
      <w:pPr>
        <w:pStyle w:val="Listenabsatz"/>
        <w:numPr>
          <w:ilvl w:val="0"/>
          <w:numId w:val="9"/>
        </w:numPr>
        <w:spacing w:before="0" w:after="0" w:line="240" w:lineRule="auto"/>
        <w:jc w:val="left"/>
      </w:pPr>
      <w:r>
        <w:lastRenderedPageBreak/>
        <w:t xml:space="preserve">Auf dem Dashboard werden nochmal alle wichtigsten Daten veranschaulicht, z.B. Zielkategorie, den Fortschritt, Level, Häufigkeit. </w:t>
      </w:r>
    </w:p>
    <w:p w14:paraId="1E1FE2E2" w14:textId="77777777" w:rsidR="00FC6B93" w:rsidRDefault="00FC6B93" w:rsidP="00FC6B93">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484FC79A" w14:textId="77777777" w:rsidR="00FC6B93" w:rsidRDefault="00FC6B93" w:rsidP="00FC6B93">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37A92E12" w14:textId="77777777" w:rsidR="00FC6B93" w:rsidRDefault="00FC6B93" w:rsidP="00FC6B93">
      <w:pPr>
        <w:pStyle w:val="Listenabsatz"/>
        <w:numPr>
          <w:ilvl w:val="0"/>
          <w:numId w:val="9"/>
        </w:numPr>
        <w:spacing w:before="0" w:after="0" w:line="240" w:lineRule="auto"/>
        <w:jc w:val="left"/>
      </w:pPr>
      <w:r>
        <w:t xml:space="preserve">Der Button </w:t>
      </w:r>
      <w:proofErr w:type="gramStart"/>
      <w:r>
        <w:t>„ ZUM</w:t>
      </w:r>
      <w:proofErr w:type="gramEnd"/>
      <w:r>
        <w:t xml:space="preserve"> WORKOUT“ gelangt der Benutzer zu seinem persönlichen </w:t>
      </w:r>
      <w:proofErr w:type="spellStart"/>
      <w:r>
        <w:t>Workout</w:t>
      </w:r>
      <w:proofErr w:type="spellEnd"/>
      <w:r>
        <w:t xml:space="preserve">. </w:t>
      </w:r>
    </w:p>
    <w:p w14:paraId="70593B2F" w14:textId="77777777" w:rsidR="00FC6B93" w:rsidRDefault="00FC6B93" w:rsidP="00FC6B93">
      <w:r>
        <w:rPr>
          <w:noProof/>
        </w:rPr>
        <w:drawing>
          <wp:anchor distT="0" distB="0" distL="114300" distR="114300" simplePos="0" relativeHeight="251723264" behindDoc="0" locked="0" layoutInCell="1" allowOverlap="1" wp14:anchorId="5EE0BC69" wp14:editId="78A9F0C6">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06154" w14:textId="77777777" w:rsidR="00FC6B93" w:rsidRDefault="00FC6B93" w:rsidP="00FC6B93"/>
    <w:p w14:paraId="02E292AF" w14:textId="77777777" w:rsidR="00FC6B93" w:rsidRDefault="00FC6B93" w:rsidP="00FC6B93">
      <w:pPr>
        <w:pStyle w:val="Listenabsatz"/>
        <w:numPr>
          <w:ilvl w:val="0"/>
          <w:numId w:val="10"/>
        </w:numPr>
        <w:spacing w:before="0" w:after="0" w:line="240" w:lineRule="auto"/>
        <w:jc w:val="left"/>
      </w:pPr>
      <w:r>
        <w:t xml:space="preserve">Alle Statistiken werden angezeigt, die der Benutzer sich ausgesucht hat. </w:t>
      </w:r>
    </w:p>
    <w:p w14:paraId="4921FBC5" w14:textId="77777777" w:rsidR="00FC6B93" w:rsidRDefault="00FC6B93" w:rsidP="00FC6B93">
      <w:pPr>
        <w:pStyle w:val="Listenabsatz"/>
        <w:numPr>
          <w:ilvl w:val="0"/>
          <w:numId w:val="10"/>
        </w:numPr>
        <w:spacing w:before="0" w:after="0" w:line="240" w:lineRule="auto"/>
        <w:jc w:val="left"/>
      </w:pPr>
      <w:r>
        <w:t xml:space="preserve">Auf „Auswahl“ findet er alle Statistiken, die zur Verfügung gestellt werden können. </w:t>
      </w:r>
    </w:p>
    <w:p w14:paraId="37C49740" w14:textId="77777777" w:rsidR="00FC6B93" w:rsidRDefault="00FC6B93" w:rsidP="00FC6B93">
      <w:pPr>
        <w:pStyle w:val="Listenabsatz"/>
        <w:numPr>
          <w:ilvl w:val="0"/>
          <w:numId w:val="10"/>
        </w:numPr>
        <w:spacing w:before="0" w:after="0" w:line="240" w:lineRule="auto"/>
        <w:jc w:val="left"/>
      </w:pPr>
      <w:r>
        <w:t xml:space="preserve">Alle Statistiken werden untereinander angezeigt. </w:t>
      </w:r>
    </w:p>
    <w:p w14:paraId="0BEB4533" w14:textId="77777777" w:rsidR="00FC6B93" w:rsidRDefault="00FC6B93" w:rsidP="00FC6B93">
      <w:pPr>
        <w:pStyle w:val="Listenabsatz"/>
        <w:numPr>
          <w:ilvl w:val="0"/>
          <w:numId w:val="10"/>
        </w:numPr>
        <w:spacing w:before="0" w:after="0" w:line="240" w:lineRule="auto"/>
        <w:jc w:val="left"/>
      </w:pPr>
      <w:r>
        <w:t xml:space="preserve">Mit Hilfe von dem „Zurück“ gelangt der Benutzer wieder auf dem Dashboard. </w:t>
      </w:r>
    </w:p>
    <w:p w14:paraId="5BCA6BED" w14:textId="77777777" w:rsidR="00FC6B93" w:rsidRDefault="00FC6B93" w:rsidP="00FC6B93">
      <w:r>
        <w:rPr>
          <w:noProof/>
        </w:rPr>
        <w:lastRenderedPageBreak/>
        <w:drawing>
          <wp:anchor distT="0" distB="0" distL="114300" distR="114300" simplePos="0" relativeHeight="251724288" behindDoc="0" locked="0" layoutInCell="1" allowOverlap="1" wp14:anchorId="617660C2" wp14:editId="2A86CDBF">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B37FD" w14:textId="77777777" w:rsidR="00FC6B93" w:rsidRDefault="00FC6B93" w:rsidP="00FC6B93">
      <w:pPr>
        <w:pStyle w:val="Listenabsatz"/>
        <w:numPr>
          <w:ilvl w:val="0"/>
          <w:numId w:val="11"/>
        </w:numPr>
        <w:spacing w:before="0" w:after="0" w:line="240" w:lineRule="auto"/>
        <w:jc w:val="left"/>
      </w:pPr>
      <w:r>
        <w:t xml:space="preserve">Der Benutzer erhält eine Übersicht von seinen erreichten, aktuellen und kommenden Leveln. </w:t>
      </w:r>
    </w:p>
    <w:p w14:paraId="00BFDD66" w14:textId="77777777" w:rsidR="00FC6B93" w:rsidRDefault="00FC6B93" w:rsidP="00FC6B93">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5B9D4887" w14:textId="77777777" w:rsidR="00FC6B93" w:rsidRDefault="00FC6B93" w:rsidP="00FC6B93">
      <w:pPr>
        <w:pStyle w:val="Listenabsatz"/>
        <w:numPr>
          <w:ilvl w:val="0"/>
          <w:numId w:val="11"/>
        </w:numPr>
        <w:spacing w:before="0" w:after="0" w:line="240" w:lineRule="auto"/>
        <w:jc w:val="left"/>
      </w:pPr>
      <w:r>
        <w:t xml:space="preserve">Die schaffierten Kästchen zeigen auf, dass es sich um ungeöffnete Leveln handelt. </w:t>
      </w:r>
    </w:p>
    <w:p w14:paraId="3BF43EE8" w14:textId="77777777" w:rsidR="00FC6B93" w:rsidRDefault="00FC6B93" w:rsidP="00FC6B93">
      <w:pPr>
        <w:pStyle w:val="Listenabsatz"/>
        <w:numPr>
          <w:ilvl w:val="0"/>
          <w:numId w:val="11"/>
        </w:numPr>
        <w:spacing w:before="0" w:after="0" w:line="240" w:lineRule="auto"/>
        <w:jc w:val="left"/>
      </w:pPr>
      <w:r>
        <w:t xml:space="preserve">Der Benutzer kann auf sein aktuelles Level klicken, um auf sein </w:t>
      </w:r>
      <w:proofErr w:type="spellStart"/>
      <w:r>
        <w:t>heutges</w:t>
      </w:r>
      <w:proofErr w:type="spellEnd"/>
      <w:r>
        <w:t xml:space="preserve"> </w:t>
      </w:r>
      <w:proofErr w:type="spellStart"/>
      <w:r>
        <w:t>Workout</w:t>
      </w:r>
      <w:proofErr w:type="spellEnd"/>
      <w:r>
        <w:t xml:space="preserve"> zu starten bzw. fortzusetzen kommen. </w:t>
      </w:r>
    </w:p>
    <w:p w14:paraId="241E23BF" w14:textId="77777777" w:rsidR="00FC6B93" w:rsidRDefault="00FC6B93" w:rsidP="00FC6B93">
      <w:r>
        <w:rPr>
          <w:noProof/>
        </w:rPr>
        <w:lastRenderedPageBreak/>
        <w:drawing>
          <wp:inline distT="0" distB="0" distL="0" distR="0" wp14:anchorId="3FFBB0C4" wp14:editId="108FEEEF">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334E2B95" w14:textId="77777777" w:rsidR="00FC6B93" w:rsidRDefault="00FC6B93" w:rsidP="00FC6B93">
      <w:pPr>
        <w:pStyle w:val="Listenabsatz"/>
        <w:numPr>
          <w:ilvl w:val="0"/>
          <w:numId w:val="12"/>
        </w:numPr>
        <w:spacing w:before="0" w:after="0" w:line="240" w:lineRule="auto"/>
        <w:jc w:val="left"/>
      </w:pPr>
      <w:r>
        <w:t xml:space="preserve">Alle Übungen des </w:t>
      </w:r>
      <w:proofErr w:type="spellStart"/>
      <w:r>
        <w:t>Workouts</w:t>
      </w:r>
      <w:proofErr w:type="spellEnd"/>
      <w:r>
        <w:t xml:space="preserve"> werden angezeigt. </w:t>
      </w:r>
    </w:p>
    <w:p w14:paraId="58EABAC2" w14:textId="77777777" w:rsidR="00FC6B93" w:rsidRDefault="00FC6B93" w:rsidP="00FC6B93">
      <w:pPr>
        <w:pStyle w:val="Listenabsatz"/>
        <w:numPr>
          <w:ilvl w:val="0"/>
          <w:numId w:val="12"/>
        </w:numPr>
        <w:spacing w:before="0" w:after="0" w:line="240" w:lineRule="auto"/>
        <w:jc w:val="left"/>
      </w:pPr>
      <w:r>
        <w:t xml:space="preserve">Zur Veranschaulichung ist neben dem Namen der Übung ein Bild zu sehen. </w:t>
      </w:r>
    </w:p>
    <w:p w14:paraId="400B9731" w14:textId="77777777" w:rsidR="00FC6B93" w:rsidRDefault="00FC6B93" w:rsidP="00FC6B93">
      <w:pPr>
        <w:pStyle w:val="Listenabsatz"/>
        <w:numPr>
          <w:ilvl w:val="0"/>
          <w:numId w:val="12"/>
        </w:numPr>
        <w:spacing w:before="0" w:after="0" w:line="240" w:lineRule="auto"/>
        <w:jc w:val="left"/>
      </w:pPr>
      <w:r>
        <w:t xml:space="preserve">Die erledigten Übungen werden mit einem Häkchen gekennzeichnet. </w:t>
      </w:r>
    </w:p>
    <w:p w14:paraId="17B4102A" w14:textId="77777777" w:rsidR="00FC6B93" w:rsidRDefault="00FC6B93" w:rsidP="00FC6B93">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71DCDB2B" w14:textId="77777777" w:rsidR="00FC6B93" w:rsidRDefault="00FC6B93" w:rsidP="00FC6B93">
      <w:pPr>
        <w:pStyle w:val="Listenabsatz"/>
        <w:numPr>
          <w:ilvl w:val="0"/>
          <w:numId w:val="12"/>
        </w:numPr>
        <w:spacing w:before="0" w:after="0" w:line="240" w:lineRule="auto"/>
        <w:jc w:val="left"/>
      </w:pPr>
      <w:r>
        <w:t xml:space="preserve">Das Fragezeichen gibt bei Klick einen Hinweis. </w:t>
      </w:r>
    </w:p>
    <w:p w14:paraId="40D0FE80" w14:textId="77777777" w:rsidR="00FC6B93" w:rsidRDefault="00FC6B93" w:rsidP="00FC6B93">
      <w:pPr>
        <w:rPr>
          <w:noProof/>
        </w:rPr>
      </w:pPr>
      <w:r>
        <w:rPr>
          <w:noProof/>
        </w:rPr>
        <w:lastRenderedPageBreak/>
        <w:drawing>
          <wp:anchor distT="0" distB="0" distL="114300" distR="114300" simplePos="0" relativeHeight="251725312" behindDoc="0" locked="0" layoutInCell="1" allowOverlap="1" wp14:anchorId="1C2BD3E0" wp14:editId="7CCDF26E">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05456" w14:textId="77777777" w:rsidR="00FC6B93" w:rsidRDefault="00FC6B93" w:rsidP="00FC6B93">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97026EE" w14:textId="77777777" w:rsidR="00FC6B93" w:rsidRDefault="00FC6B93" w:rsidP="00FC6B93">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0E926170" w14:textId="77777777" w:rsidR="00FC6B93" w:rsidRDefault="00FC6B93" w:rsidP="00FC6B93">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nochmal in textueller Form erwähnt.</w:t>
      </w:r>
    </w:p>
    <w:p w14:paraId="20B0CB86" w14:textId="77777777" w:rsidR="00FC6B93" w:rsidRDefault="00FC6B93" w:rsidP="00FC6B93">
      <w:pPr>
        <w:rPr>
          <w:noProof/>
        </w:rPr>
      </w:pPr>
      <w:r>
        <w:rPr>
          <w:noProof/>
        </w:rPr>
        <w:lastRenderedPageBreak/>
        <w:drawing>
          <wp:anchor distT="0" distB="0" distL="114300" distR="114300" simplePos="0" relativeHeight="251726336" behindDoc="0" locked="0" layoutInCell="1" allowOverlap="1" wp14:anchorId="4331EE9A" wp14:editId="03DA5B3A">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C923F" w14:textId="77777777" w:rsidR="00FC6B93" w:rsidRDefault="00FC6B93" w:rsidP="00FC6B93">
      <w:pPr>
        <w:rPr>
          <w:noProof/>
        </w:rPr>
      </w:pPr>
    </w:p>
    <w:p w14:paraId="7B03480F" w14:textId="77777777" w:rsidR="00FC6B93" w:rsidRDefault="00FC6B93" w:rsidP="00FC6B93">
      <w:pPr>
        <w:rPr>
          <w:noProof/>
        </w:rPr>
      </w:pPr>
    </w:p>
    <w:p w14:paraId="47F06B19" w14:textId="77777777" w:rsidR="00FC6B93" w:rsidRDefault="00FC6B93" w:rsidP="00FC6B93">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6D497D77" w14:textId="77777777" w:rsidR="00FC6B93" w:rsidRDefault="00FC6B93" w:rsidP="00FC6B93">
      <w:pPr>
        <w:pStyle w:val="Listenabsatz"/>
        <w:numPr>
          <w:ilvl w:val="0"/>
          <w:numId w:val="14"/>
        </w:numPr>
        <w:spacing w:before="0" w:after="0" w:line="240" w:lineRule="auto"/>
        <w:jc w:val="left"/>
        <w:rPr>
          <w:noProof/>
        </w:rPr>
      </w:pPr>
      <w:r>
        <w:rPr>
          <w:noProof/>
        </w:rPr>
        <w:t xml:space="preserve">Das Menue besitzt Unterkategorien. </w:t>
      </w:r>
    </w:p>
    <w:p w14:paraId="375F20D6" w14:textId="77777777" w:rsidR="00FC6B93" w:rsidRDefault="00FC6B93" w:rsidP="00FC6B93">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577B8D14" w14:textId="77777777" w:rsidR="00FC6B93" w:rsidRDefault="00FC6B93" w:rsidP="00FC6B93">
      <w:pPr>
        <w:rPr>
          <w:noProof/>
        </w:rPr>
      </w:pPr>
      <w:r>
        <w:rPr>
          <w:noProof/>
        </w:rPr>
        <w:drawing>
          <wp:anchor distT="0" distB="0" distL="114300" distR="114300" simplePos="0" relativeHeight="251727360" behindDoc="0" locked="0" layoutInCell="1" allowOverlap="1" wp14:anchorId="7F8ECDD3" wp14:editId="6AEA7DE2">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2237" w14:textId="77777777" w:rsidR="00FC6B93" w:rsidRDefault="00FC6B93" w:rsidP="00FC6B93">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668D6BAC" w14:textId="77777777" w:rsidR="00FC6B93" w:rsidRDefault="00FC6B93" w:rsidP="00FC6B93">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A68A190" w14:textId="77777777" w:rsidR="00FC6B93" w:rsidRDefault="00FC6B93" w:rsidP="00FC6B93">
      <w:pPr>
        <w:pStyle w:val="Listenabsatz"/>
        <w:numPr>
          <w:ilvl w:val="0"/>
          <w:numId w:val="15"/>
        </w:numPr>
        <w:spacing w:before="0" w:after="0" w:line="240" w:lineRule="auto"/>
        <w:jc w:val="left"/>
        <w:rPr>
          <w:noProof/>
        </w:rPr>
      </w:pPr>
      <w:r>
        <w:rPr>
          <w:noProof/>
        </w:rPr>
        <w:t>Einige Angaben sind optional und mit einem „*“ gekennzeichnet.</w:t>
      </w:r>
    </w:p>
    <w:p w14:paraId="7B0B09B8" w14:textId="77777777" w:rsidR="00FC6B93" w:rsidRDefault="00FC6B93" w:rsidP="00FC6B93">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7180D412" w14:textId="77777777" w:rsidR="00FC6B93" w:rsidRDefault="00FC6B93" w:rsidP="00FC6B93">
      <w:pPr>
        <w:rPr>
          <w:noProof/>
        </w:rPr>
      </w:pPr>
      <w:r>
        <w:rPr>
          <w:noProof/>
        </w:rPr>
        <w:drawing>
          <wp:anchor distT="0" distB="0" distL="114300" distR="114300" simplePos="0" relativeHeight="251728384" behindDoc="0" locked="0" layoutInCell="1" allowOverlap="1" wp14:anchorId="1E7A9EE6" wp14:editId="40EC41AF">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654BD08" w14:textId="77777777" w:rsidR="00FC6B93" w:rsidRDefault="00FC6B93" w:rsidP="00FC6B93">
      <w:pPr>
        <w:rPr>
          <w:noProof/>
        </w:rPr>
      </w:pPr>
    </w:p>
    <w:p w14:paraId="2BE4DDE9" w14:textId="77777777" w:rsidR="00FC6B93" w:rsidRDefault="00FC6B93" w:rsidP="00FC6B93">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0621ECD2" w14:textId="77777777" w:rsidR="00FC6B93" w:rsidRDefault="00FC6B93" w:rsidP="00FC6B93">
      <w:pPr>
        <w:rPr>
          <w:noProof/>
        </w:rPr>
      </w:pPr>
      <w:r>
        <w:rPr>
          <w:noProof/>
        </w:rPr>
        <w:lastRenderedPageBreak/>
        <w:drawing>
          <wp:anchor distT="0" distB="0" distL="114300" distR="114300" simplePos="0" relativeHeight="251729408" behindDoc="0" locked="0" layoutInCell="1" allowOverlap="1" wp14:anchorId="53E041AC" wp14:editId="42A0B6B5">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6D81A" w14:textId="77777777" w:rsidR="00FC6B93" w:rsidRDefault="00FC6B93" w:rsidP="00FC6B93">
      <w:pPr>
        <w:rPr>
          <w:noProof/>
        </w:rPr>
      </w:pPr>
    </w:p>
    <w:p w14:paraId="761D56E7" w14:textId="77777777" w:rsidR="00FC6B93" w:rsidRDefault="00FC6B93" w:rsidP="00FC6B93">
      <w:pPr>
        <w:rPr>
          <w:noProof/>
        </w:rPr>
      </w:pPr>
    </w:p>
    <w:p w14:paraId="5E9BC69D" w14:textId="77777777" w:rsidR="00FC6B93" w:rsidRDefault="00FC6B93" w:rsidP="00FC6B93">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191F680E"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sjForm schreibt und auf dem Buttom „absenden“ sein Feedback an das System weiterleitet. </w:t>
      </w:r>
    </w:p>
    <w:p w14:paraId="64E78D97"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222FD604" w14:textId="77777777" w:rsidR="00FC6B93" w:rsidRDefault="00FC6B93" w:rsidP="00FC6B93">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20320A1B" w14:textId="77777777" w:rsidR="00FC6B93" w:rsidRPr="00E93DA6" w:rsidRDefault="00FC6B93" w:rsidP="00FC6B93">
      <w:pPr>
        <w:pStyle w:val="Listenabsatz"/>
        <w:numPr>
          <w:ilvl w:val="0"/>
          <w:numId w:val="17"/>
        </w:numPr>
        <w:spacing w:before="0" w:after="0" w:line="240" w:lineRule="auto"/>
        <w:jc w:val="left"/>
        <w:rPr>
          <w:noProof/>
        </w:rPr>
      </w:pPr>
      <w:r>
        <w:rPr>
          <w:noProof/>
        </w:rPr>
        <w:t>Der Benutzer kann sich seine Sozialen Netzwerken aussuchen, worauf er den Text posten und versenden kann.</w:t>
      </w:r>
    </w:p>
    <w:p w14:paraId="6E0DAAEF" w14:textId="77777777" w:rsidR="00FC6B93" w:rsidRPr="00FC6B93" w:rsidRDefault="00FC6B93" w:rsidP="00FC6B93"/>
    <w:p w14:paraId="20E68821" w14:textId="55EF1E68" w:rsidR="00B97F58" w:rsidRPr="00B97F58" w:rsidRDefault="008B63CD" w:rsidP="00B97F58">
      <w:pPr>
        <w:pStyle w:val="berschrift3"/>
      </w:pPr>
      <w:bookmarkStart w:id="80" w:name="_Toc490941515"/>
      <w:r>
        <w:t>Mock-</w:t>
      </w:r>
      <w:proofErr w:type="spellStart"/>
      <w:r>
        <w:t>Ups</w:t>
      </w:r>
      <w:bookmarkEnd w:id="76"/>
      <w:bookmarkEnd w:id="80"/>
      <w:proofErr w:type="spellEnd"/>
    </w:p>
    <w:p w14:paraId="0A24B380" w14:textId="77777777" w:rsidR="00B97F58" w:rsidRDefault="00B97F58" w:rsidP="00B97F58">
      <w:proofErr w:type="spellStart"/>
      <w:r>
        <w:t>Mockups</w:t>
      </w:r>
      <w:proofErr w:type="spellEnd"/>
      <w:r>
        <w:t xml:space="preserve"> (englisch für Lehrmodell) ist ein Werkzeug des </w:t>
      </w:r>
      <w:proofErr w:type="spellStart"/>
      <w:r>
        <w:t>Prototypings</w:t>
      </w:r>
      <w:proofErr w:type="spellEnd"/>
      <w:r>
        <w:t xml:space="preserve">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w:t>
      </w:r>
      <w:proofErr w:type="spellStart"/>
      <w:r w:rsidRPr="00935D2C">
        <w:t>Mockup</w:t>
      </w:r>
      <w:proofErr w:type="spellEnd"/>
      <w:r w:rsidRPr="00935D2C">
        <w:t xml:space="preserve">-Tools </w:t>
      </w:r>
      <w:r w:rsidRPr="00935D2C">
        <w:lastRenderedPageBreak/>
        <w:t xml:space="preserve">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1" w:name="_CTVP00182817a3d74134b03be3ad0fbde4d30f9"/>
      <w:r>
        <w:t>(eBusiness-Lotse 2015, S. 11, 22, 24)</w:t>
      </w:r>
      <w:bookmarkEnd w:id="81"/>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1040" behindDoc="0" locked="0" layoutInCell="1" allowOverlap="1" wp14:anchorId="6AB9FA31" wp14:editId="2A8E1951">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40">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44FD" w:rsidRPr="00874484">
        <w:rPr>
          <w:b/>
          <w:color w:val="000000" w:themeColor="text1"/>
        </w:rPr>
        <w:t>Authenti</w:t>
      </w:r>
      <w:r w:rsidR="00EC44FD">
        <w:rPr>
          <w:b/>
          <w:color w:val="000000" w:themeColor="text1"/>
        </w:rPr>
        <w:t>fic</w:t>
      </w:r>
      <w:r w:rsidR="00EC44FD" w:rsidRPr="00874484">
        <w:rPr>
          <w:b/>
          <w:color w:val="000000" w:themeColor="text1"/>
        </w:rPr>
        <w:t>ation</w:t>
      </w:r>
      <w:proofErr w:type="spellEnd"/>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2" w:name="_CTVP001d3e8c588623645a580eb827f7770d92a"/>
      <w:r w:rsidR="00E82C93">
        <w:rPr>
          <w:color w:val="000000" w:themeColor="text1"/>
        </w:rPr>
        <w:t>(Apple)</w:t>
      </w:r>
      <w:bookmarkEnd w:id="82"/>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3088" behindDoc="0" locked="0" layoutInCell="1" allowOverlap="1" wp14:anchorId="2FCDF723" wp14:editId="286E10EB">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69346A" w:rsidRPr="005A469E" w:rsidRDefault="0069346A" w:rsidP="00885112">
                            <w:pPr>
                              <w:pStyle w:val="Beschriftung"/>
                              <w:rPr>
                                <w:rFonts w:eastAsia="Times"/>
                                <w:noProof/>
                                <w:color w:val="000000" w:themeColor="text1"/>
                                <w:sz w:val="20"/>
                              </w:rPr>
                            </w:pPr>
                            <w:bookmarkStart w:id="83" w:name="_Toc490941420"/>
                            <w:r>
                              <w:t xml:space="preserve">Abbildung </w:t>
                            </w:r>
                            <w:fldSimple w:instr=" SEQ Abbildung \* ARABIC ">
                              <w:r>
                                <w:rPr>
                                  <w:noProof/>
                                </w:rPr>
                                <w:t>6</w:t>
                              </w:r>
                            </w:fldSimple>
                            <w:r>
                              <w:t xml:space="preserve">: </w:t>
                            </w:r>
                            <w:proofErr w:type="spellStart"/>
                            <w:r>
                              <w:t>Authenfication</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34" type="#_x0000_t202" style="position:absolute;left:0;text-align:left;margin-left:275.85pt;margin-top:-.1pt;width:175.5pt;height:26.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6AwEFjMCAABpBAAADgAAAAAAAAAAAAAAAAAs&#10;AgAAZHJzL2Uyb0RvYy54bWxQSwECLQAUAAYACAAAACEAtf6gmN8AAAAIAQAADwAAAAAAAAAAAAAA&#10;AACLBAAAZHJzL2Rvd25yZXYueG1sUEsFBgAAAAAEAAQA8wAAAJcFAAAAAA==&#10;" stroked="f">
                <v:textbox style="mso-fit-shape-to-text:t" inset="0,0,0,0">
                  <w:txbxContent>
                    <w:p w14:paraId="257C6F92" w14:textId="2690FF5F" w:rsidR="0069346A" w:rsidRPr="005A469E" w:rsidRDefault="0069346A" w:rsidP="00885112">
                      <w:pPr>
                        <w:pStyle w:val="Beschriftung"/>
                        <w:rPr>
                          <w:rFonts w:eastAsia="Times"/>
                          <w:noProof/>
                          <w:color w:val="000000" w:themeColor="text1"/>
                          <w:sz w:val="20"/>
                        </w:rPr>
                      </w:pPr>
                      <w:bookmarkStart w:id="84" w:name="_Toc490941420"/>
                      <w:r>
                        <w:t xml:space="preserve">Abbildung </w:t>
                      </w:r>
                      <w:fldSimple w:instr=" SEQ Abbildung \* ARABIC ">
                        <w:r>
                          <w:rPr>
                            <w:noProof/>
                          </w:rPr>
                          <w:t>6</w:t>
                        </w:r>
                      </w:fldSimple>
                      <w:r>
                        <w:t xml:space="preserve">: </w:t>
                      </w:r>
                      <w:proofErr w:type="spellStart"/>
                      <w:r>
                        <w:t>Authenfication</w:t>
                      </w:r>
                      <w:bookmarkEnd w:id="84"/>
                      <w:proofErr w:type="spellEnd"/>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proofErr w:type="spellStart"/>
      <w:r w:rsidR="00231A62">
        <w:rPr>
          <w:color w:val="000000" w:themeColor="text1"/>
        </w:rPr>
        <w:t>Pickers</w:t>
      </w:r>
      <w:proofErr w:type="spellEnd"/>
      <w:r w:rsidR="00231A62">
        <w:rPr>
          <w:color w:val="000000" w:themeColor="text1"/>
        </w:rPr>
        <w:t xml:space="preserve">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w:t>
      </w:r>
      <w:proofErr w:type="spellStart"/>
      <w:r w:rsidR="00A75859">
        <w:rPr>
          <w:color w:val="000000" w:themeColor="text1"/>
        </w:rPr>
        <w:t>Continue</w:t>
      </w:r>
      <w:proofErr w:type="spellEnd"/>
      <w:r w:rsidR="00A75859">
        <w:rPr>
          <w:color w:val="000000" w:themeColor="text1"/>
        </w:rPr>
        <w:t xml:space="preserv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5" w:name="_CTVP0013fb5fd60d9654b72806f10d093d50902"/>
      <w:r w:rsidR="00B94E13">
        <w:rPr>
          <w:color w:val="000000" w:themeColor="text1"/>
        </w:rPr>
        <w:t>(Apple)</w:t>
      </w:r>
      <w:bookmarkEnd w:id="85"/>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4112" behindDoc="0" locked="0" layoutInCell="1" allowOverlap="1" wp14:anchorId="09BEF801" wp14:editId="218BCEB4">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41">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86" w:name="_CTVP0016a1a317cde044f5084b8b2e49e9bd5e8"/>
      <w:r>
        <w:rPr>
          <w:color w:val="000000" w:themeColor="text1"/>
        </w:rPr>
        <w:t>(Apple)</w:t>
      </w:r>
      <w:bookmarkEnd w:id="86"/>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76160" behindDoc="0" locked="0" layoutInCell="1" allowOverlap="1" wp14:anchorId="4E06941E" wp14:editId="0B85A63C">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69346A" w:rsidRPr="00FC5624" w:rsidRDefault="0069346A" w:rsidP="006F0E89">
                            <w:pPr>
                              <w:pStyle w:val="Beschriftung"/>
                              <w:rPr>
                                <w:rFonts w:eastAsia="Times"/>
                                <w:noProof/>
                                <w:color w:val="000000" w:themeColor="text1"/>
                                <w:sz w:val="20"/>
                              </w:rPr>
                            </w:pPr>
                            <w:bookmarkStart w:id="87" w:name="_Toc490941421"/>
                            <w:r>
                              <w:t xml:space="preserve">Abbildung </w:t>
                            </w:r>
                            <w:fldSimple w:instr=" SEQ Abbildung \* ARABIC ">
                              <w:r>
                                <w:rPr>
                                  <w:noProof/>
                                </w:rPr>
                                <w:t>7</w:t>
                              </w:r>
                            </w:fldSimple>
                            <w:r>
                              <w:t>: iOS Feedback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35" type="#_x0000_t202" style="position:absolute;left:0;text-align:left;margin-left:0;margin-top:196.85pt;width:204pt;height:26.6pt;z-index:25167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9sHZYjUCAABpBAAADgAAAAAAAAAAAAAA&#10;AAAsAgAAZHJzL2Uyb0RvYy54bWxQSwECLQAUAAYACAAAACEA9GMoe+AAAAAIAQAADwAAAAAAAAAA&#10;AAAAAACNBAAAZHJzL2Rvd25yZXYueG1sUEsFBgAAAAAEAAQA8wAAAJoFAAAAAA==&#10;" stroked="f">
                <v:textbox style="mso-fit-shape-to-text:t" inset="0,0,0,0">
                  <w:txbxContent>
                    <w:p w14:paraId="3B2FC58E" w14:textId="1B71E7D1" w:rsidR="0069346A" w:rsidRPr="00FC5624" w:rsidRDefault="0069346A" w:rsidP="006F0E89">
                      <w:pPr>
                        <w:pStyle w:val="Beschriftung"/>
                        <w:rPr>
                          <w:rFonts w:eastAsia="Times"/>
                          <w:noProof/>
                          <w:color w:val="000000" w:themeColor="text1"/>
                          <w:sz w:val="20"/>
                        </w:rPr>
                      </w:pPr>
                      <w:bookmarkStart w:id="88" w:name="_Toc490941421"/>
                      <w:r>
                        <w:t xml:space="preserve">Abbildung </w:t>
                      </w:r>
                      <w:fldSimple w:instr=" SEQ Abbildung \* ARABIC ">
                        <w:r>
                          <w:rPr>
                            <w:noProof/>
                          </w:rPr>
                          <w:t>7</w:t>
                        </w:r>
                      </w:fldSimple>
                      <w:r>
                        <w:t>: iOS Feedback</w:t>
                      </w:r>
                      <w:bookmarkEnd w:id="88"/>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xml:space="preserve">. Daher sollten die </w:t>
      </w:r>
      <w:proofErr w:type="spellStart"/>
      <w:r w:rsidRPr="006F0E89">
        <w:rPr>
          <w:color w:val="000000" w:themeColor="text1"/>
        </w:rPr>
        <w:t>Branding</w:t>
      </w:r>
      <w:r w:rsidR="006F0E89">
        <w:rPr>
          <w:color w:val="000000" w:themeColor="text1"/>
        </w:rPr>
        <w:t>s</w:t>
      </w:r>
      <w:proofErr w:type="spellEnd"/>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 xml:space="preserve">nutzer Feedback zu geben und </w:t>
      </w:r>
      <w:r w:rsidR="00DC7D2C">
        <w:rPr>
          <w:color w:val="000000" w:themeColor="text1"/>
        </w:rPr>
        <w:lastRenderedPageBreak/>
        <w:t>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77184" behindDoc="0" locked="0" layoutInCell="1" allowOverlap="1" wp14:anchorId="00FE7166" wp14:editId="21471348">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79232" behindDoc="0" locked="0" layoutInCell="1" allowOverlap="1" wp14:anchorId="7FF52BDF" wp14:editId="3EBB6F92">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69346A" w:rsidRPr="001F68F4" w:rsidRDefault="0069346A" w:rsidP="00DC7D2C">
                            <w:pPr>
                              <w:pStyle w:val="Beschriftung"/>
                              <w:rPr>
                                <w:rFonts w:eastAsia="Times"/>
                                <w:color w:val="000000" w:themeColor="text1"/>
                                <w:sz w:val="20"/>
                              </w:rPr>
                            </w:pPr>
                            <w:bookmarkStart w:id="89" w:name="_Toc490941422"/>
                            <w:r>
                              <w:t xml:space="preserve">Abbildung </w:t>
                            </w:r>
                            <w:fldSimple w:instr=" SEQ Abbildung \* ARABIC ">
                              <w:r>
                                <w:rPr>
                                  <w:noProof/>
                                </w:rPr>
                                <w:t>8</w:t>
                              </w:r>
                            </w:fldSimple>
                            <w:r>
                              <w:t>: Color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36" type="#_x0000_t202" style="position:absolute;left:0;text-align:left;margin-left:14.85pt;margin-top:152.4pt;width:411pt;height:26.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" stroked="f">
                <v:textbox style="mso-fit-shape-to-text:t" inset="0,0,0,0">
                  <w:txbxContent>
                    <w:p w14:paraId="5462A32D" w14:textId="45A4DF29" w:rsidR="0069346A" w:rsidRPr="001F68F4" w:rsidRDefault="0069346A" w:rsidP="00DC7D2C">
                      <w:pPr>
                        <w:pStyle w:val="Beschriftung"/>
                        <w:rPr>
                          <w:rFonts w:eastAsia="Times"/>
                          <w:color w:val="000000" w:themeColor="text1"/>
                          <w:sz w:val="20"/>
                        </w:rPr>
                      </w:pPr>
                      <w:bookmarkStart w:id="90" w:name="_Toc490941422"/>
                      <w:r>
                        <w:t xml:space="preserve">Abbildung </w:t>
                      </w:r>
                      <w:fldSimple w:instr=" SEQ Abbildung \* ARABIC ">
                        <w:r>
                          <w:rPr>
                            <w:noProof/>
                          </w:rPr>
                          <w:t>8</w:t>
                        </w:r>
                      </w:fldSimple>
                      <w:r>
                        <w:t>: Color</w:t>
                      </w:r>
                      <w:bookmarkEnd w:id="90"/>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82304" behindDoc="0" locked="0" layoutInCell="1" allowOverlap="1" wp14:anchorId="1D17D0B9" wp14:editId="37B419A5">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69346A" w:rsidRPr="00552B27" w:rsidRDefault="0069346A" w:rsidP="005B445D">
                            <w:pPr>
                              <w:pStyle w:val="Beschriftung"/>
                              <w:rPr>
                                <w:rFonts w:eastAsia="Times"/>
                                <w:noProof/>
                                <w:color w:val="000000" w:themeColor="text1"/>
                                <w:sz w:val="20"/>
                              </w:rPr>
                            </w:pPr>
                            <w:bookmarkStart w:id="91" w:name="_Toc490941423"/>
                            <w:r>
                              <w:t xml:space="preserve">Abbildung </w:t>
                            </w:r>
                            <w:fldSimple w:instr=" SEQ Abbildung \* ARABIC ">
                              <w:r>
                                <w:rPr>
                                  <w:noProof/>
                                </w:rPr>
                                <w:t>9</w:t>
                              </w:r>
                            </w:fldSimple>
                            <w:r>
                              <w:t>:Interaktive und Nicht-Interaktive Farben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37" type="#_x0000_t202" style="position:absolute;left:0;text-align:left;margin-left:119.85pt;margin-top:340pt;width:203.25pt;height:41.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" stroked="f">
                <v:textbox style="mso-fit-shape-to-text:t" inset="0,0,0,0">
                  <w:txbxContent>
                    <w:p w14:paraId="38AB1DF4" w14:textId="7394BA30" w:rsidR="0069346A" w:rsidRPr="00552B27" w:rsidRDefault="0069346A" w:rsidP="005B445D">
                      <w:pPr>
                        <w:pStyle w:val="Beschriftung"/>
                        <w:rPr>
                          <w:rFonts w:eastAsia="Times"/>
                          <w:noProof/>
                          <w:color w:val="000000" w:themeColor="text1"/>
                          <w:sz w:val="20"/>
                        </w:rPr>
                      </w:pPr>
                      <w:bookmarkStart w:id="92" w:name="_Toc490941423"/>
                      <w:r>
                        <w:t xml:space="preserve">Abbildung </w:t>
                      </w:r>
                      <w:fldSimple w:instr=" SEQ Abbildung \* ARABIC ">
                        <w:r>
                          <w:rPr>
                            <w:noProof/>
                          </w:rPr>
                          <w:t>9</w:t>
                        </w:r>
                      </w:fldSimple>
                      <w:r>
                        <w:t>:Interaktive und Nicht-Interaktive Farben</w:t>
                      </w:r>
                      <w:bookmarkEnd w:id="92"/>
                    </w:p>
                  </w:txbxContent>
                </v:textbox>
                <w10:wrap type="topAndBottom"/>
              </v:shape>
            </w:pict>
          </mc:Fallback>
        </mc:AlternateContent>
      </w:r>
      <w:r>
        <w:rPr>
          <w:noProof/>
          <w:color w:val="000000" w:themeColor="text1"/>
        </w:rPr>
        <w:drawing>
          <wp:anchor distT="0" distB="0" distL="114300" distR="114300" simplePos="0" relativeHeight="251680256" behindDoc="0" locked="0" layoutInCell="1" allowOverlap="1" wp14:anchorId="0CCC0556" wp14:editId="13488E1C">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43">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w:t>
      </w:r>
      <w:r w:rsidR="005B445D">
        <w:rPr>
          <w:color w:val="000000" w:themeColor="text1"/>
        </w:rPr>
        <w:lastRenderedPageBreak/>
        <w:t xml:space="preserve">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3" w:name="_CTVP001b1a25f52b8eb4be3a6cc2ef0afa6ab30"/>
      <w:r w:rsidR="00BE7045">
        <w:rPr>
          <w:color w:val="000000" w:themeColor="text1"/>
        </w:rPr>
        <w:t>(Apple)</w:t>
      </w:r>
      <w:bookmarkEnd w:id="93"/>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85376" behindDoc="0" locked="0" layoutInCell="1" allowOverlap="1" wp14:anchorId="227FD816" wp14:editId="6180805E">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69346A" w:rsidRPr="00512D54" w:rsidRDefault="0069346A" w:rsidP="006A2426">
                            <w:pPr>
                              <w:pStyle w:val="Beschriftung"/>
                              <w:rPr>
                                <w:rFonts w:eastAsia="Times"/>
                                <w:noProof/>
                                <w:color w:val="000000" w:themeColor="text1"/>
                                <w:sz w:val="20"/>
                              </w:rPr>
                            </w:pPr>
                            <w:bookmarkStart w:id="94" w:name="_Toc490941424"/>
                            <w:r>
                              <w:t xml:space="preserve">Abbildung </w:t>
                            </w:r>
                            <w:fldSimple w:instr=" SEQ Abbildung \* ARABIC ">
                              <w:r>
                                <w:rPr>
                                  <w:noProof/>
                                </w:rPr>
                                <w:t>10</w:t>
                              </w:r>
                            </w:fldSimple>
                            <w:r>
                              <w:t xml:space="preserve"> Layouts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38" type="#_x0000_t202" style="position:absolute;left:0;text-align:left;margin-left:50.85pt;margin-top:381.9pt;width:338.25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" stroked="f">
                <v:textbox style="mso-fit-shape-to-text:t" inset="0,0,0,0">
                  <w:txbxContent>
                    <w:p w14:paraId="188F3D35" w14:textId="09F37A3C" w:rsidR="0069346A" w:rsidRPr="00512D54" w:rsidRDefault="0069346A" w:rsidP="006A2426">
                      <w:pPr>
                        <w:pStyle w:val="Beschriftung"/>
                        <w:rPr>
                          <w:rFonts w:eastAsia="Times"/>
                          <w:noProof/>
                          <w:color w:val="000000" w:themeColor="text1"/>
                          <w:sz w:val="20"/>
                        </w:rPr>
                      </w:pPr>
                      <w:bookmarkStart w:id="95" w:name="_Toc490941424"/>
                      <w:r>
                        <w:t xml:space="preserve">Abbildung </w:t>
                      </w:r>
                      <w:fldSimple w:instr=" SEQ Abbildung \* ARABIC ">
                        <w:r>
                          <w:rPr>
                            <w:noProof/>
                          </w:rPr>
                          <w:t>10</w:t>
                        </w:r>
                      </w:fldSimple>
                      <w:r>
                        <w:t xml:space="preserve"> Layouts</w:t>
                      </w:r>
                      <w:bookmarkEnd w:id="95"/>
                    </w:p>
                  </w:txbxContent>
                </v:textbox>
                <w10:wrap type="topAndBottom"/>
              </v:shape>
            </w:pict>
          </mc:Fallback>
        </mc:AlternateContent>
      </w:r>
      <w:r>
        <w:rPr>
          <w:b/>
          <w:noProof/>
          <w:color w:val="000000" w:themeColor="text1"/>
        </w:rPr>
        <w:drawing>
          <wp:anchor distT="0" distB="0" distL="114300" distR="114300" simplePos="0" relativeHeight="251683328" behindDoc="0" locked="0" layoutInCell="1" allowOverlap="1" wp14:anchorId="6B4C6E81" wp14:editId="19C978D5">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4">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 xml:space="preserve">Durch die Anordnung kann der Überblick besser beibehalten werden und dadurch wirkt die App ordentlicher und organisierter. Daher sollte der Abstand für interaktive </w:t>
      </w:r>
      <w:r w:rsidR="00D9759E">
        <w:rPr>
          <w:color w:val="000000" w:themeColor="text1"/>
        </w:rPr>
        <w:lastRenderedPageBreak/>
        <w:t>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6" w:name="_CTVP00176c18e4bcdd0470b9ceb1b787dd350c2"/>
      <w:r w:rsidR="00BE7045">
        <w:rPr>
          <w:color w:val="000000" w:themeColor="text1"/>
        </w:rPr>
        <w:t>(Apple)</w:t>
      </w:r>
      <w:bookmarkEnd w:id="96"/>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88448" behindDoc="0" locked="0" layoutInCell="1" allowOverlap="1" wp14:anchorId="2EE52703" wp14:editId="612D3F52">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69346A" w:rsidRPr="00881CD3" w:rsidRDefault="0069346A" w:rsidP="00881CD3">
                            <w:pPr>
                              <w:pStyle w:val="Beschriftung"/>
                            </w:pPr>
                            <w:bookmarkStart w:id="97" w:name="_Toc490941425"/>
                            <w:r>
                              <w:t xml:space="preserve">Abbildung </w:t>
                            </w:r>
                            <w:fldSimple w:instr=" SEQ Abbildung \* ARABIC ">
                              <w:r>
                                <w:rPr>
                                  <w:noProof/>
                                </w:rPr>
                                <w:t>11</w:t>
                              </w:r>
                            </w:fldSimple>
                            <w:r>
                              <w:t>: IOS Text Styles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39" type="#_x0000_t202" style="position:absolute;left:0;text-align:left;margin-left:26.85pt;margin-top:295pt;width:411pt;height:26.6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" stroked="f">
                <v:textbox style="mso-fit-shape-to-text:t" inset="0,0,0,0">
                  <w:txbxContent>
                    <w:p w14:paraId="748FB7AB" w14:textId="25D4EE2A" w:rsidR="0069346A" w:rsidRPr="00881CD3" w:rsidRDefault="0069346A" w:rsidP="00881CD3">
                      <w:pPr>
                        <w:pStyle w:val="Beschriftung"/>
                      </w:pPr>
                      <w:bookmarkStart w:id="98" w:name="_Toc490941425"/>
                      <w:r>
                        <w:t xml:space="preserve">Abbildung </w:t>
                      </w:r>
                      <w:fldSimple w:instr=" SEQ Abbildung \* ARABIC ">
                        <w:r>
                          <w:rPr>
                            <w:noProof/>
                          </w:rPr>
                          <w:t>11</w:t>
                        </w:r>
                      </w:fldSimple>
                      <w:r>
                        <w:t>: IOS Text Styles</w:t>
                      </w:r>
                      <w:bookmarkEnd w:id="98"/>
                    </w:p>
                  </w:txbxContent>
                </v:textbox>
                <w10:wrap type="topAndBottom"/>
              </v:shape>
            </w:pict>
          </mc:Fallback>
        </mc:AlternateContent>
      </w:r>
      <w:r w:rsidR="00E22781">
        <w:rPr>
          <w:b/>
          <w:noProof/>
          <w:color w:val="000000" w:themeColor="text1"/>
        </w:rPr>
        <w:drawing>
          <wp:anchor distT="0" distB="0" distL="114300" distR="114300" simplePos="0" relativeHeight="251686400" behindDoc="0" locked="0" layoutInCell="1" allowOverlap="1" wp14:anchorId="712098AC" wp14:editId="1FE3129E">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proofErr w:type="spellStart"/>
      <w:r w:rsidR="00AF2DCA" w:rsidRPr="00AF2DCA">
        <w:rPr>
          <w:b/>
          <w:color w:val="000000" w:themeColor="text1"/>
        </w:rPr>
        <w:t>Typography</w:t>
      </w:r>
      <w:proofErr w:type="spellEnd"/>
      <w:r w:rsidR="00AF2DCA" w:rsidRPr="00AF2DCA">
        <w:rPr>
          <w:b/>
          <w:color w:val="000000" w:themeColor="text1"/>
        </w:rPr>
        <w:t xml:space="preserve">: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proofErr w:type="spellStart"/>
      <w:r w:rsidR="00194688">
        <w:rPr>
          <w:color w:val="000000" w:themeColor="text1"/>
        </w:rPr>
        <w:t>Textst</w:t>
      </w:r>
      <w:r w:rsidR="002B4982">
        <w:rPr>
          <w:color w:val="000000" w:themeColor="text1"/>
        </w:rPr>
        <w:t>il</w:t>
      </w:r>
      <w:proofErr w:type="spellEnd"/>
      <w:r w:rsidR="002B4982">
        <w:rPr>
          <w:color w:val="000000" w:themeColor="text1"/>
        </w:rPr>
        <w:t xml:space="preserve">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89472" behindDoc="0" locked="0" layoutInCell="1" allowOverlap="1" wp14:anchorId="34FCB4AB" wp14:editId="654E0B77">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6">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91520" behindDoc="0" locked="0" layoutInCell="1" allowOverlap="1" wp14:anchorId="367D462B" wp14:editId="7E1ACCC9">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69346A" w:rsidRPr="0086010C" w:rsidRDefault="0069346A" w:rsidP="001D7244">
                            <w:pPr>
                              <w:pStyle w:val="Beschriftung"/>
                              <w:rPr>
                                <w:rFonts w:eastAsia="Times"/>
                                <w:noProof/>
                                <w:color w:val="000000" w:themeColor="text1"/>
                                <w:sz w:val="20"/>
                              </w:rPr>
                            </w:pPr>
                            <w:bookmarkStart w:id="99" w:name="_Toc490941426"/>
                            <w:r>
                              <w:t xml:space="preserve">Abbildung </w:t>
                            </w:r>
                            <w:fldSimple w:instr=" SEQ Abbildung \* ARABIC ">
                              <w:r>
                                <w:rPr>
                                  <w:noProof/>
                                </w:rPr>
                                <w:t>12</w:t>
                              </w:r>
                            </w:fldSimple>
                            <w:r>
                              <w:t xml:space="preserve"> Dynamic Typ</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40" type="#_x0000_t202" style="position:absolute;left:0;text-align:left;margin-left:11.1pt;margin-top:227pt;width:409.5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" stroked="f">
                <v:textbox style="mso-fit-shape-to-text:t" inset="0,0,0,0">
                  <w:txbxContent>
                    <w:p w14:paraId="7B23D205" w14:textId="1E7EA053" w:rsidR="0069346A" w:rsidRPr="0086010C" w:rsidRDefault="0069346A" w:rsidP="001D7244">
                      <w:pPr>
                        <w:pStyle w:val="Beschriftung"/>
                        <w:rPr>
                          <w:rFonts w:eastAsia="Times"/>
                          <w:noProof/>
                          <w:color w:val="000000" w:themeColor="text1"/>
                          <w:sz w:val="20"/>
                        </w:rPr>
                      </w:pPr>
                      <w:bookmarkStart w:id="100" w:name="_Toc490941426"/>
                      <w:r>
                        <w:t xml:space="preserve">Abbildung </w:t>
                      </w:r>
                      <w:fldSimple w:instr=" SEQ Abbildung \* ARABIC ">
                        <w:r>
                          <w:rPr>
                            <w:noProof/>
                          </w:rPr>
                          <w:t>12</w:t>
                        </w:r>
                      </w:fldSimple>
                      <w:r>
                        <w:t xml:space="preserve"> Dynamic Typ</w:t>
                      </w:r>
                      <w:bookmarkEnd w:id="100"/>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 xml:space="preserve">Icons </w:t>
      </w:r>
      <w:proofErr w:type="spellStart"/>
      <w:r>
        <w:rPr>
          <w:b/>
          <w:color w:val="000000" w:themeColor="text1"/>
        </w:rPr>
        <w:t>and</w:t>
      </w:r>
      <w:proofErr w:type="spellEnd"/>
      <w:r>
        <w:rPr>
          <w:b/>
          <w:color w:val="000000" w:themeColor="text1"/>
        </w:rPr>
        <w:t xml:space="preserve">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101" w:name="_CTVP0018bdb7a7491a644079bfea55425810cd8"/>
      <w:r w:rsidR="00682036">
        <w:rPr>
          <w:color w:val="000000" w:themeColor="text1"/>
        </w:rPr>
        <w:t>(Apple)</w:t>
      </w:r>
      <w:bookmarkEnd w:id="101"/>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696640" behindDoc="0" locked="0" layoutInCell="1" allowOverlap="1" wp14:anchorId="41FFE085" wp14:editId="652F452F">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69346A" w:rsidRPr="009776FB" w:rsidRDefault="0069346A"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41" type="#_x0000_t202" style="position:absolute;left:0;text-align:left;margin-left:125.85pt;margin-top:426.8pt;width:189pt;height:30.2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" stroked="f">
                <v:textbox style="mso-fit-shape-to-text:t" inset="0,0,0,0">
                  <w:txbxContent>
                    <w:p w14:paraId="49C03968" w14:textId="6FF1C5EB" w:rsidR="0069346A" w:rsidRPr="009776FB" w:rsidRDefault="0069346A"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694592" behindDoc="0" locked="0" layoutInCell="1" allowOverlap="1" wp14:anchorId="1AF4BAAD" wp14:editId="617E1A2D">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69346A" w:rsidRPr="002728A8" w:rsidRDefault="0069346A" w:rsidP="00664451">
                            <w:pPr>
                              <w:pStyle w:val="Beschriftung"/>
                              <w:rPr>
                                <w:rFonts w:eastAsia="Times"/>
                                <w:noProof/>
                                <w:color w:val="000000" w:themeColor="text1"/>
                                <w:sz w:val="20"/>
                              </w:rPr>
                            </w:pPr>
                            <w:bookmarkStart w:id="102" w:name="_Toc490941427"/>
                            <w:r>
                              <w:t xml:space="preserve">Abbildung </w:t>
                            </w:r>
                            <w:fldSimple w:instr=" SEQ Abbildung \* ARABIC ">
                              <w:r>
                                <w:rPr>
                                  <w:noProof/>
                                </w:rPr>
                                <w:t>13</w:t>
                              </w:r>
                            </w:fldSimple>
                            <w:r>
                              <w:t xml:space="preserve"> Scroll Views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42" type="#_x0000_t202" style="position:absolute;left:0;text-align:left;margin-left:117.6pt;margin-top:292.4pt;width:189pt;height:26.6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" stroked="f">
                <v:textbox style="mso-fit-shape-to-text:t" inset="0,0,0,0">
                  <w:txbxContent>
                    <w:p w14:paraId="1BDB5DAB" w14:textId="7235EFCF" w:rsidR="0069346A" w:rsidRPr="002728A8" w:rsidRDefault="0069346A" w:rsidP="00664451">
                      <w:pPr>
                        <w:pStyle w:val="Beschriftung"/>
                        <w:rPr>
                          <w:rFonts w:eastAsia="Times"/>
                          <w:noProof/>
                          <w:color w:val="000000" w:themeColor="text1"/>
                          <w:sz w:val="20"/>
                        </w:rPr>
                      </w:pPr>
                      <w:bookmarkStart w:id="103" w:name="_Toc490941427"/>
                      <w:r>
                        <w:t xml:space="preserve">Abbildung </w:t>
                      </w:r>
                      <w:fldSimple w:instr=" SEQ Abbildung \* ARABIC ">
                        <w:r>
                          <w:rPr>
                            <w:noProof/>
                          </w:rPr>
                          <w:t>13</w:t>
                        </w:r>
                      </w:fldSimple>
                      <w:r>
                        <w:t xml:space="preserve"> Scroll Views</w:t>
                      </w:r>
                      <w:bookmarkEnd w:id="103"/>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3DBF2516">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104" w:name="_Toc490941428"/>
      <w:r>
        <w:t xml:space="preserve">Abbildung </w:t>
      </w:r>
      <w:fldSimple w:instr=" SEQ Abbildung \* ARABIC ">
        <w:r w:rsidR="0095535F">
          <w:rPr>
            <w:noProof/>
          </w:rPr>
          <w:t>14</w:t>
        </w:r>
      </w:fldSimple>
      <w:r>
        <w:t xml:space="preserve"> Beispiele System Icons</w:t>
      </w:r>
      <w:bookmarkEnd w:id="104"/>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proofErr w:type="spellStart"/>
      <w:r w:rsidRPr="000509DF">
        <w:rPr>
          <w:b/>
          <w:color w:val="000000" w:themeColor="text1"/>
        </w:rPr>
        <w:t>Maps</w:t>
      </w:r>
      <w:proofErr w:type="spellEnd"/>
      <w:r w:rsidRPr="000509DF">
        <w:rPr>
          <w:b/>
          <w:color w:val="000000" w:themeColor="text1"/>
        </w:rPr>
        <w:t>:</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w:t>
      </w:r>
      <w:proofErr w:type="spellStart"/>
      <w:r w:rsidR="00221BCC">
        <w:rPr>
          <w:color w:val="000000" w:themeColor="text1"/>
        </w:rPr>
        <w:t>Maps</w:t>
      </w:r>
      <w:proofErr w:type="spellEnd"/>
      <w:r w:rsidR="00221BCC">
        <w:rPr>
          <w:color w:val="000000" w:themeColor="text1"/>
        </w:rPr>
        <w:t xml:space="preserve"> App bereitgestellt werden. Eine Kartenansicht kann so konfiguriert werden, dass eine Standardkarte, Satellitenbilder oder beides angezeigt werden kann. Das Routing der App kann unterstützt werden, zum Beispiel bei einer Run-Tracking-App kann die </w:t>
      </w:r>
      <w:proofErr w:type="spellStart"/>
      <w:r w:rsidR="00221BCC">
        <w:rPr>
          <w:color w:val="000000" w:themeColor="text1"/>
        </w:rPr>
        <w:t>Map</w:t>
      </w:r>
      <w:proofErr w:type="spellEnd"/>
      <w:r w:rsidR="00221BCC">
        <w:rPr>
          <w:color w:val="000000" w:themeColor="text1"/>
        </w:rPr>
        <w:t>-Ansicht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105" w:name="_CTVP001be49fd724cff43d598d59d67668e6aa8"/>
      <w:r w:rsidR="00664451">
        <w:rPr>
          <w:color w:val="000000" w:themeColor="text1"/>
        </w:rPr>
        <w:t>(Apple)</w:t>
      </w:r>
      <w:bookmarkEnd w:id="105"/>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106" w:name="_CTVP001664f12cc214e4aa3a1a5742166660a10"/>
      <w:r w:rsidR="00664451">
        <w:rPr>
          <w:color w:val="000000" w:themeColor="text1"/>
        </w:rPr>
        <w:t>(Apple)</w:t>
      </w:r>
      <w:bookmarkEnd w:id="106"/>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700736" behindDoc="0" locked="0" layoutInCell="1" allowOverlap="1" wp14:anchorId="4C62C76C" wp14:editId="68FE96AE">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69346A" w:rsidRPr="00F11547" w:rsidRDefault="0069346A" w:rsidP="00664451">
                            <w:pPr>
                              <w:pStyle w:val="Beschriftung"/>
                              <w:rPr>
                                <w:rFonts w:eastAsia="Times"/>
                                <w:noProof/>
                                <w:color w:val="000000" w:themeColor="text1"/>
                                <w:sz w:val="20"/>
                              </w:rPr>
                            </w:pPr>
                            <w:bookmarkStart w:id="107" w:name="_Toc490941429"/>
                            <w:r>
                              <w:t xml:space="preserve">Abbildung </w:t>
                            </w:r>
                            <w:fldSimple w:instr=" SEQ Abbildung \* ARABIC ">
                              <w:r>
                                <w:rPr>
                                  <w:noProof/>
                                </w:rPr>
                                <w:t>15</w:t>
                              </w:r>
                            </w:fldSimple>
                            <w:r>
                              <w:t xml:space="preserve"> Scroll Views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43" type="#_x0000_t202" style="position:absolute;left:0;text-align:left;margin-left:114pt;margin-top:303.4pt;width:189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3lcWh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69346A" w:rsidRPr="00F11547" w:rsidRDefault="0069346A" w:rsidP="00664451">
                      <w:pPr>
                        <w:pStyle w:val="Beschriftung"/>
                        <w:rPr>
                          <w:rFonts w:eastAsia="Times"/>
                          <w:noProof/>
                          <w:color w:val="000000" w:themeColor="text1"/>
                          <w:sz w:val="20"/>
                        </w:rPr>
                      </w:pPr>
                      <w:bookmarkStart w:id="108" w:name="_Toc490941429"/>
                      <w:r>
                        <w:t xml:space="preserve">Abbildung </w:t>
                      </w:r>
                      <w:fldSimple w:instr=" SEQ Abbildung \* ARABIC ">
                        <w:r>
                          <w:rPr>
                            <w:noProof/>
                          </w:rPr>
                          <w:t>15</w:t>
                        </w:r>
                      </w:fldSimple>
                      <w:r>
                        <w:t xml:space="preserve"> Scroll Views</w:t>
                      </w:r>
                      <w:bookmarkEnd w:id="108"/>
                    </w:p>
                  </w:txbxContent>
                </v:textbox>
                <w10:wrap type="topAndBottom"/>
              </v:shape>
            </w:pict>
          </mc:Fallback>
        </mc:AlternateContent>
      </w:r>
      <w:r>
        <w:rPr>
          <w:b/>
          <w:noProof/>
          <w:color w:val="000000" w:themeColor="text1"/>
        </w:rPr>
        <w:drawing>
          <wp:anchor distT="0" distB="0" distL="114300" distR="114300" simplePos="0" relativeHeight="251698688" behindDoc="0" locked="0" layoutInCell="1" allowOverlap="1" wp14:anchorId="14D7257D" wp14:editId="09E77B50">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8">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09" w:name="_CTVP001fbde207a031240c9b4951168b25cede5"/>
      <w:r w:rsidR="00826F87">
        <w:rPr>
          <w:color w:val="000000" w:themeColor="text1"/>
        </w:rPr>
        <w:t>(Apple)</w:t>
      </w:r>
      <w:bookmarkEnd w:id="109"/>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10" w:name="_CTVP001ddad6d93a0a74687b542830875edc170"/>
      <w:r w:rsidR="00F23CC0">
        <w:rPr>
          <w:color w:val="000000" w:themeColor="text1"/>
        </w:rPr>
        <w:t>(Apple)</w:t>
      </w:r>
      <w:bookmarkEnd w:id="110"/>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 xml:space="preserve">Sie initiieren </w:t>
      </w:r>
      <w:proofErr w:type="spellStart"/>
      <w:r w:rsidR="002F46EB">
        <w:rPr>
          <w:color w:val="000000" w:themeColor="text1"/>
        </w:rPr>
        <w:t>app</w:t>
      </w:r>
      <w:proofErr w:type="spellEnd"/>
      <w:r w:rsidR="002F46EB">
        <w:rPr>
          <w:color w:val="000000" w:themeColor="text1"/>
        </w:rPr>
        <w:t>-spezifische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w:t>
      </w:r>
      <w:proofErr w:type="spellStart"/>
      <w:r>
        <w:rPr>
          <w:color w:val="000000" w:themeColor="text1"/>
        </w:rPr>
        <w:t>Disclosure</w:t>
      </w:r>
      <w:proofErr w:type="spellEnd"/>
      <w:r>
        <w:rPr>
          <w:color w:val="000000" w:themeColor="text1"/>
        </w:rPr>
        <w:t xml:space="preserv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11" w:name="_CTVP001faa00d078b9b405b82545f906d588a07"/>
      <w:r w:rsidR="00F23CC0">
        <w:rPr>
          <w:color w:val="000000" w:themeColor="text1"/>
        </w:rPr>
        <w:t>(Apple)</w:t>
      </w:r>
      <w:bookmarkEnd w:id="111"/>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w:t>
      </w:r>
      <w:proofErr w:type="spellStart"/>
      <w:r>
        <w:rPr>
          <w:color w:val="000000" w:themeColor="text1"/>
        </w:rPr>
        <w:t>Onescreen</w:t>
      </w:r>
      <w:proofErr w:type="spellEnd"/>
      <w:r>
        <w:rPr>
          <w:color w:val="000000" w:themeColor="text1"/>
        </w:rPr>
        <w:t xml:space="preserve">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3808" behindDoc="0" locked="0" layoutInCell="1" allowOverlap="1" wp14:anchorId="60A48A1E" wp14:editId="10726756">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69346A" w:rsidRPr="004F49EF" w:rsidRDefault="0069346A" w:rsidP="00F23CC0">
                            <w:pPr>
                              <w:pStyle w:val="Beschriftung"/>
                              <w:rPr>
                                <w:rFonts w:eastAsia="Times"/>
                                <w:noProof/>
                                <w:color w:val="000000" w:themeColor="text1"/>
                                <w:sz w:val="20"/>
                              </w:rPr>
                            </w:pPr>
                            <w:bookmarkStart w:id="112" w:name="_Toc490941430"/>
                            <w:r>
                              <w:t xml:space="preserve">Abbildung </w:t>
                            </w:r>
                            <w:fldSimple w:instr=" SEQ Abbildung \* ARABIC ">
                              <w:r>
                                <w:rPr>
                                  <w:noProof/>
                                </w:rPr>
                                <w:t>16</w:t>
                              </w:r>
                            </w:fldSimple>
                            <w:r>
                              <w:t xml:space="preserve"> Beispiel Label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44" type="#_x0000_t202" style="position:absolute;left:0;text-align:left;margin-left:110.9pt;margin-top:190.5pt;width:201.75pt;height:26.6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" stroked="f">
                <v:textbox style="mso-fit-shape-to-text:t" inset="0,0,0,0">
                  <w:txbxContent>
                    <w:p w14:paraId="507F0D97" w14:textId="78282FE9" w:rsidR="0069346A" w:rsidRPr="004F49EF" w:rsidRDefault="0069346A" w:rsidP="00F23CC0">
                      <w:pPr>
                        <w:pStyle w:val="Beschriftung"/>
                        <w:rPr>
                          <w:rFonts w:eastAsia="Times"/>
                          <w:noProof/>
                          <w:color w:val="000000" w:themeColor="text1"/>
                          <w:sz w:val="20"/>
                        </w:rPr>
                      </w:pPr>
                      <w:bookmarkStart w:id="113" w:name="_Toc490941430"/>
                      <w:r>
                        <w:t xml:space="preserve">Abbildung </w:t>
                      </w:r>
                      <w:fldSimple w:instr=" SEQ Abbildung \* ARABIC ">
                        <w:r>
                          <w:rPr>
                            <w:noProof/>
                          </w:rPr>
                          <w:t>16</w:t>
                        </w:r>
                      </w:fldSimple>
                      <w:r>
                        <w:t xml:space="preserve"> Beispiel Label</w:t>
                      </w:r>
                      <w:bookmarkEnd w:id="113"/>
                    </w:p>
                  </w:txbxContent>
                </v:textbox>
                <w10:wrap type="topAndBottom"/>
              </v:shape>
            </w:pict>
          </mc:Fallback>
        </mc:AlternateContent>
      </w:r>
      <w:r>
        <w:rPr>
          <w:noProof/>
          <w:color w:val="000000" w:themeColor="text1"/>
        </w:rPr>
        <w:drawing>
          <wp:anchor distT="0" distB="0" distL="114300" distR="114300" simplePos="0" relativeHeight="251701760" behindDoc="0" locked="0" layoutInCell="1" allowOverlap="1" wp14:anchorId="4D912672" wp14:editId="0FF2F55C">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9">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proofErr w:type="spellStart"/>
      <w:r w:rsidRPr="00865ABB">
        <w:rPr>
          <w:b/>
          <w:color w:val="000000" w:themeColor="text1"/>
        </w:rPr>
        <w:t>Pickers</w:t>
      </w:r>
      <w:proofErr w:type="spellEnd"/>
      <w:r w:rsidRPr="00865ABB">
        <w:rPr>
          <w:b/>
          <w:color w:val="000000" w:themeColor="text1"/>
        </w:rPr>
        <w:t xml:space="preserve">: </w:t>
      </w:r>
      <w:r w:rsidRPr="00865ABB">
        <w:rPr>
          <w:color w:val="000000" w:themeColor="text1"/>
        </w:rPr>
        <w:t xml:space="preserve">Ein </w:t>
      </w:r>
      <w:proofErr w:type="spellStart"/>
      <w:r w:rsidRPr="00865ABB">
        <w:rPr>
          <w:color w:val="000000" w:themeColor="text1"/>
        </w:rPr>
        <w:t>Picke</w:t>
      </w:r>
      <w:r>
        <w:rPr>
          <w:color w:val="000000" w:themeColor="text1"/>
        </w:rPr>
        <w:t>r</w:t>
      </w:r>
      <w:proofErr w:type="spellEnd"/>
      <w:r>
        <w:rPr>
          <w:color w:val="000000" w:themeColor="text1"/>
        </w:rPr>
        <w:t xml:space="preserve"> enthält eine od</w:t>
      </w:r>
      <w:r w:rsidR="001C4159">
        <w:rPr>
          <w:color w:val="000000" w:themeColor="text1"/>
        </w:rPr>
        <w:t xml:space="preserve">er mehrere </w:t>
      </w:r>
      <w:proofErr w:type="spellStart"/>
      <w:r w:rsidR="001C4159">
        <w:rPr>
          <w:color w:val="000000" w:themeColor="text1"/>
        </w:rPr>
        <w:t>scrollbare</w:t>
      </w:r>
      <w:proofErr w:type="spellEnd"/>
      <w:r w:rsidR="001C4159">
        <w:rPr>
          <w:color w:val="000000" w:themeColor="text1"/>
        </w:rPr>
        <w:t xml:space="preserv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w:t>
      </w:r>
      <w:proofErr w:type="spellStart"/>
      <w:r>
        <w:rPr>
          <w:color w:val="000000" w:themeColor="text1"/>
        </w:rPr>
        <w:t>Picker</w:t>
      </w:r>
      <w:proofErr w:type="spellEnd"/>
      <w:r>
        <w:rPr>
          <w:color w:val="000000" w:themeColor="text1"/>
        </w:rPr>
        <w:t xml:space="preserve">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w:t>
      </w:r>
      <w:proofErr w:type="spellStart"/>
      <w:r w:rsidR="001C4159">
        <w:rPr>
          <w:color w:val="000000" w:themeColor="text1"/>
        </w:rPr>
        <w:t>Pickers</w:t>
      </w:r>
      <w:proofErr w:type="spellEnd"/>
      <w:r w:rsidR="001C4159">
        <w:rPr>
          <w:color w:val="000000" w:themeColor="text1"/>
        </w:rPr>
        <w:t xml:space="preserve"> ist etwa die Höhe von fünfzeiligen </w:t>
      </w:r>
      <w:r>
        <w:rPr>
          <w:color w:val="000000" w:themeColor="text1"/>
        </w:rPr>
        <w:t xml:space="preserve">Listenwerten. </w:t>
      </w:r>
      <w:r w:rsidR="001C4159">
        <w:rPr>
          <w:color w:val="000000" w:themeColor="text1"/>
        </w:rPr>
        <w:t xml:space="preserve">Die Breite des </w:t>
      </w:r>
      <w:proofErr w:type="spellStart"/>
      <w:r w:rsidR="001C4159">
        <w:rPr>
          <w:color w:val="000000" w:themeColor="text1"/>
        </w:rPr>
        <w:t>Pickers</w:t>
      </w:r>
      <w:proofErr w:type="spellEnd"/>
      <w:r w:rsidR="001C4159">
        <w:rPr>
          <w:color w:val="000000" w:themeColor="text1"/>
        </w:rPr>
        <w:t xml:space="preserve">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14" w:name="_CTVP001b3c264ae66c641c2975e83121c445f63"/>
      <w:r w:rsidR="00173893">
        <w:rPr>
          <w:color w:val="000000" w:themeColor="text1"/>
        </w:rPr>
        <w:t>(Apple)</w:t>
      </w:r>
      <w:bookmarkEnd w:id="114"/>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04832" behindDoc="0" locked="0" layoutInCell="1" allowOverlap="1" wp14:anchorId="21C8651C" wp14:editId="76BB76DA">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50">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proofErr w:type="spellStart"/>
      <w:r w:rsidR="00865ABB">
        <w:rPr>
          <w:b/>
          <w:color w:val="000000" w:themeColor="text1"/>
        </w:rPr>
        <w:t>Sliders</w:t>
      </w:r>
      <w:proofErr w:type="spellEnd"/>
      <w:r w:rsidR="00865ABB">
        <w:rPr>
          <w:b/>
          <w:color w:val="000000" w:themeColor="text1"/>
        </w:rPr>
        <w:t xml:space="preserve">: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06880" behindDoc="0" locked="0" layoutInCell="1" allowOverlap="1" wp14:anchorId="2F7D0170" wp14:editId="10CB7E63">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69346A" w:rsidRPr="000331E6" w:rsidRDefault="0069346A" w:rsidP="00173893">
                            <w:pPr>
                              <w:pStyle w:val="Beschriftung"/>
                              <w:rPr>
                                <w:rFonts w:eastAsia="Times"/>
                                <w:noProof/>
                                <w:color w:val="000000" w:themeColor="text1"/>
                                <w:sz w:val="20"/>
                              </w:rPr>
                            </w:pPr>
                            <w:bookmarkStart w:id="115" w:name="_Toc490941431"/>
                            <w:r>
                              <w:t xml:space="preserve">Abbildung </w:t>
                            </w:r>
                            <w:fldSimple w:instr=" SEQ Abbildung \* ARABIC ">
                              <w:r>
                                <w:rPr>
                                  <w:noProof/>
                                </w:rPr>
                                <w:t>17</w:t>
                              </w:r>
                            </w:fldSimple>
                            <w:r>
                              <w:t xml:space="preserve"> Beispiel </w:t>
                            </w:r>
                            <w:proofErr w:type="spellStart"/>
                            <w:r>
                              <w:t>Sliders</w:t>
                            </w:r>
                            <w:bookmarkEnd w:id="1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45" type="#_x0000_t202" style="position:absolute;left:0;text-align:left;margin-left:121.1pt;margin-top:186.55pt;width:197.25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" stroked="f">
                <v:textbox style="mso-fit-shape-to-text:t" inset="0,0,0,0">
                  <w:txbxContent>
                    <w:p w14:paraId="2962757F" w14:textId="725EEB62" w:rsidR="0069346A" w:rsidRPr="000331E6" w:rsidRDefault="0069346A" w:rsidP="00173893">
                      <w:pPr>
                        <w:pStyle w:val="Beschriftung"/>
                        <w:rPr>
                          <w:rFonts w:eastAsia="Times"/>
                          <w:noProof/>
                          <w:color w:val="000000" w:themeColor="text1"/>
                          <w:sz w:val="20"/>
                        </w:rPr>
                      </w:pPr>
                      <w:bookmarkStart w:id="116" w:name="_Toc490941431"/>
                      <w:r>
                        <w:t xml:space="preserve">Abbildung </w:t>
                      </w:r>
                      <w:fldSimple w:instr=" SEQ Abbildung \* ARABIC ">
                        <w:r>
                          <w:rPr>
                            <w:noProof/>
                          </w:rPr>
                          <w:t>17</w:t>
                        </w:r>
                      </w:fldSimple>
                      <w:r>
                        <w:t xml:space="preserve"> Beispiel </w:t>
                      </w:r>
                      <w:proofErr w:type="spellStart"/>
                      <w:r>
                        <w:t>Sliders</w:t>
                      </w:r>
                      <w:bookmarkEnd w:id="116"/>
                      <w:proofErr w:type="spellEnd"/>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104E0C69" wp14:editId="69BC52BC">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69346A" w:rsidRPr="007448B2" w:rsidRDefault="0069346A" w:rsidP="00173893">
                            <w:pPr>
                              <w:pStyle w:val="Beschriftung"/>
                              <w:rPr>
                                <w:rFonts w:eastAsia="Times"/>
                                <w:noProof/>
                                <w:color w:val="000000" w:themeColor="text1"/>
                                <w:sz w:val="20"/>
                              </w:rPr>
                            </w:pPr>
                            <w:bookmarkStart w:id="117" w:name="_Toc490941432"/>
                            <w:r>
                              <w:t xml:space="preserve">Abbildung </w:t>
                            </w:r>
                            <w:fldSimple w:instr=" SEQ Abbildung \* ARABIC ">
                              <w:r>
                                <w:rPr>
                                  <w:noProof/>
                                </w:rPr>
                                <w:t>18</w:t>
                              </w:r>
                            </w:fldSimple>
                            <w:r>
                              <w:t xml:space="preserve"> Steppers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46" type="#_x0000_t202" style="position:absolute;left:0;text-align:left;margin-left:118.45pt;margin-top:487pt;width:202.5pt;height:26.6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" stroked="f">
                <v:textbox style="mso-fit-shape-to-text:t" inset="0,0,0,0">
                  <w:txbxContent>
                    <w:p w14:paraId="002F4B43" w14:textId="65BA0D0D" w:rsidR="0069346A" w:rsidRPr="007448B2" w:rsidRDefault="0069346A" w:rsidP="00173893">
                      <w:pPr>
                        <w:pStyle w:val="Beschriftung"/>
                        <w:rPr>
                          <w:rFonts w:eastAsia="Times"/>
                          <w:noProof/>
                          <w:color w:val="000000" w:themeColor="text1"/>
                          <w:sz w:val="20"/>
                        </w:rPr>
                      </w:pPr>
                      <w:bookmarkStart w:id="118" w:name="_Toc490941432"/>
                      <w:r>
                        <w:t xml:space="preserve">Abbildung </w:t>
                      </w:r>
                      <w:fldSimple w:instr=" SEQ Abbildung \* ARABIC ">
                        <w:r>
                          <w:rPr>
                            <w:noProof/>
                          </w:rPr>
                          <w:t>18</w:t>
                        </w:r>
                      </w:fldSimple>
                      <w:r>
                        <w:t xml:space="preserve"> Steppers</w:t>
                      </w:r>
                      <w:bookmarkEnd w:id="118"/>
                    </w:p>
                  </w:txbxContent>
                </v:textbox>
                <w10:wrap type="topAndBottom"/>
              </v:shape>
            </w:pict>
          </mc:Fallback>
        </mc:AlternateContent>
      </w:r>
      <w:r>
        <w:rPr>
          <w:noProof/>
          <w:color w:val="000000" w:themeColor="text1"/>
        </w:rPr>
        <w:drawing>
          <wp:anchor distT="0" distB="0" distL="114300" distR="114300" simplePos="0" relativeHeight="251707904" behindDoc="0" locked="0" layoutInCell="1" allowOverlap="1" wp14:anchorId="4D0AEADA" wp14:editId="78BEEE07">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51">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19" w:name="_CTVP001cfd9e5d386ed42899b363713296cd0b9"/>
      <w:r w:rsidR="00C958E0">
        <w:rPr>
          <w:color w:val="000000" w:themeColor="text1"/>
        </w:rPr>
        <w:t>(Apple)</w:t>
      </w:r>
      <w:bookmarkEnd w:id="119"/>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13024" behindDoc="0" locked="0" layoutInCell="1" allowOverlap="1" wp14:anchorId="775CC9A4" wp14:editId="4FBE8CC9">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69346A" w:rsidRPr="009714D6" w:rsidRDefault="0069346A" w:rsidP="0020682C">
                            <w:pPr>
                              <w:pStyle w:val="Beschriftung"/>
                              <w:rPr>
                                <w:rFonts w:eastAsia="Times"/>
                                <w:noProof/>
                                <w:color w:val="000000" w:themeColor="text1"/>
                                <w:sz w:val="20"/>
                              </w:rPr>
                            </w:pPr>
                            <w:bookmarkStart w:id="120" w:name="_Toc490941433"/>
                            <w:r>
                              <w:t xml:space="preserve">Abbildung </w:t>
                            </w:r>
                            <w:fldSimple w:instr=" SEQ Abbildung \* ARABIC ">
                              <w:r>
                                <w:rPr>
                                  <w:noProof/>
                                </w:rPr>
                                <w:t>19</w:t>
                              </w:r>
                            </w:fldSimple>
                            <w:r>
                              <w:t xml:space="preserve"> Beispiel Switches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47" type="#_x0000_t202" style="position:absolute;left:0;text-align:left;margin-left:127.75pt;margin-top:180.35pt;width:196.5pt;height:26.6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KogKN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69346A" w:rsidRPr="009714D6" w:rsidRDefault="0069346A" w:rsidP="0020682C">
                      <w:pPr>
                        <w:pStyle w:val="Beschriftung"/>
                        <w:rPr>
                          <w:rFonts w:eastAsia="Times"/>
                          <w:noProof/>
                          <w:color w:val="000000" w:themeColor="text1"/>
                          <w:sz w:val="20"/>
                        </w:rPr>
                      </w:pPr>
                      <w:bookmarkStart w:id="121" w:name="_Toc490941433"/>
                      <w:r>
                        <w:t xml:space="preserve">Abbildung </w:t>
                      </w:r>
                      <w:fldSimple w:instr=" SEQ Abbildung \* ARABIC ">
                        <w:r>
                          <w:rPr>
                            <w:noProof/>
                          </w:rPr>
                          <w:t>19</w:t>
                        </w:r>
                      </w:fldSimple>
                      <w:r>
                        <w:t xml:space="preserve"> Beispiel Switches</w:t>
                      </w:r>
                      <w:bookmarkEnd w:id="121"/>
                    </w:p>
                  </w:txbxContent>
                </v:textbox>
                <w10:wrap type="topAndBottom"/>
              </v:shape>
            </w:pict>
          </mc:Fallback>
        </mc:AlternateContent>
      </w:r>
      <w:r>
        <w:rPr>
          <w:b/>
          <w:noProof/>
          <w:color w:val="000000" w:themeColor="text1"/>
        </w:rPr>
        <w:drawing>
          <wp:anchor distT="0" distB="0" distL="114300" distR="114300" simplePos="0" relativeHeight="251710976" behindDoc="0" locked="0" layoutInCell="1" allowOverlap="1" wp14:anchorId="3316B281" wp14:editId="5C2BD9C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52">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w:t>
      </w:r>
      <w:proofErr w:type="spellStart"/>
      <w:r w:rsidR="00216FE1">
        <w:rPr>
          <w:color w:val="000000" w:themeColor="text1"/>
        </w:rPr>
        <w:t>Swichtes</w:t>
      </w:r>
      <w:proofErr w:type="spellEnd"/>
      <w:r w:rsidR="00216FE1">
        <w:rPr>
          <w:color w:val="000000" w:themeColor="text1"/>
        </w:rPr>
        <w:t xml:space="preserve"> die zugehörigen Schnittstellenelemente verwalten können,</w:t>
      </w:r>
      <w:r w:rsidR="0020682C">
        <w:rPr>
          <w:color w:val="000000" w:themeColor="text1"/>
        </w:rPr>
        <w:t xml:space="preserve"> </w:t>
      </w:r>
      <w:proofErr w:type="gramStart"/>
      <w:r w:rsidR="0020682C">
        <w:rPr>
          <w:color w:val="000000" w:themeColor="text1"/>
        </w:rPr>
        <w:t xml:space="preserve">da </w:t>
      </w:r>
      <w:r w:rsidR="00216FE1">
        <w:rPr>
          <w:color w:val="000000" w:themeColor="text1"/>
        </w:rPr>
        <w:t xml:space="preserve"> zum</w:t>
      </w:r>
      <w:proofErr w:type="gramEnd"/>
      <w:r w:rsidR="00216FE1">
        <w:rPr>
          <w:color w:val="000000" w:themeColor="text1"/>
        </w:rPr>
        <w:t xml:space="preserve">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16096" behindDoc="0" locked="0" layoutInCell="1" allowOverlap="1" wp14:anchorId="415C0A86" wp14:editId="194F8510">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69346A" w:rsidRPr="000D044A" w:rsidRDefault="0069346A" w:rsidP="00234D2F">
                            <w:pPr>
                              <w:pStyle w:val="Beschriftung"/>
                              <w:rPr>
                                <w:rFonts w:eastAsia="Times"/>
                                <w:noProof/>
                                <w:sz w:val="20"/>
                              </w:rPr>
                            </w:pPr>
                            <w:bookmarkStart w:id="122" w:name="_Toc490941434"/>
                            <w:r>
                              <w:t xml:space="preserve">Abbildung </w:t>
                            </w:r>
                            <w:fldSimple w:instr=" SEQ Abbildung \* ARABIC ">
                              <w:r>
                                <w:rPr>
                                  <w:noProof/>
                                </w:rPr>
                                <w:t>20</w:t>
                              </w:r>
                            </w:fldSimple>
                            <w:r>
                              <w:t xml:space="preserve"> Text Fields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48" type="#_x0000_t202" style="position:absolute;left:0;text-align:left;margin-left:114.7pt;margin-top:347pt;width:195pt;height:26.6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SQMjq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69346A" w:rsidRPr="000D044A" w:rsidRDefault="0069346A" w:rsidP="00234D2F">
                      <w:pPr>
                        <w:pStyle w:val="Beschriftung"/>
                        <w:rPr>
                          <w:rFonts w:eastAsia="Times"/>
                          <w:noProof/>
                          <w:sz w:val="20"/>
                        </w:rPr>
                      </w:pPr>
                      <w:bookmarkStart w:id="123" w:name="_Toc490941434"/>
                      <w:r>
                        <w:t xml:space="preserve">Abbildung </w:t>
                      </w:r>
                      <w:fldSimple w:instr=" SEQ Abbildung \* ARABIC ">
                        <w:r>
                          <w:rPr>
                            <w:noProof/>
                          </w:rPr>
                          <w:t>20</w:t>
                        </w:r>
                      </w:fldSimple>
                      <w:r>
                        <w:t xml:space="preserve"> Text Fields</w:t>
                      </w:r>
                      <w:bookmarkEnd w:id="123"/>
                    </w:p>
                  </w:txbxContent>
                </v:textbox>
                <w10:wrap type="topAndBottom"/>
              </v:shape>
            </w:pict>
          </mc:Fallback>
        </mc:AlternateContent>
      </w:r>
      <w:r>
        <w:rPr>
          <w:noProof/>
        </w:rPr>
        <w:drawing>
          <wp:anchor distT="0" distB="0" distL="114300" distR="114300" simplePos="0" relativeHeight="251714048" behindDoc="0" locked="0" layoutInCell="1" allowOverlap="1" wp14:anchorId="69F54D1A" wp14:editId="1AB06665">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53">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24" w:name="_Toc490142091"/>
      <w:bookmarkStart w:id="125" w:name="_Toc490941516"/>
      <w:r>
        <w:t>SWOT-Analyse</w:t>
      </w:r>
      <w:bookmarkEnd w:id="124"/>
      <w:bookmarkEnd w:id="125"/>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6" w:name="_Toc490142092"/>
      <w:r>
        <w:br w:type="page"/>
      </w:r>
    </w:p>
    <w:p w14:paraId="4CF7555A" w14:textId="77777777" w:rsidR="00E93DA6" w:rsidRDefault="00E93DA6" w:rsidP="00E93DA6">
      <w:pPr>
        <w:pStyle w:val="berschrift1"/>
        <w:keepLines/>
        <w:pageBreakBefore w:val="0"/>
        <w:spacing w:before="480" w:after="0" w:line="276" w:lineRule="auto"/>
      </w:pPr>
      <w:bookmarkStart w:id="127" w:name="_Toc490941517"/>
      <w:r>
        <w:lastRenderedPageBreak/>
        <w:t>Zusammenfassung &amp; Fazit</w:t>
      </w:r>
      <w:bookmarkEnd w:id="126"/>
      <w:bookmarkEnd w:id="127"/>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8" w:name="_Toc490142093"/>
      <w:r>
        <w:br w:type="page"/>
      </w:r>
    </w:p>
    <w:p w14:paraId="1EB316E9" w14:textId="77777777" w:rsidR="00E93DA6" w:rsidRDefault="00E93DA6" w:rsidP="00E93DA6">
      <w:pPr>
        <w:pStyle w:val="berschrift1"/>
        <w:keepLines/>
        <w:pageBreakBefore w:val="0"/>
        <w:spacing w:before="480" w:after="0" w:line="276" w:lineRule="auto"/>
      </w:pPr>
      <w:bookmarkStart w:id="129" w:name="_Toc490941518"/>
      <w:r>
        <w:lastRenderedPageBreak/>
        <w:t>Ausblick</w:t>
      </w:r>
      <w:bookmarkEnd w:id="128"/>
      <w:bookmarkEnd w:id="129"/>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4"/>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30" w:name="_Toc490941519"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130"/>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5"/>
          <w:headerReference w:type="default" r:id="rId56"/>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31" w:name="_Toc490941520"/>
      <w:bookmarkStart w:id="132" w:name="_CTVBIBLIOGRAPHY1"/>
      <w:bookmarkEnd w:id="132"/>
      <w:r w:rsidR="00C958E0">
        <w:t>Literatur</w:t>
      </w:r>
      <w:bookmarkEnd w:id="131"/>
    </w:p>
    <w:p w14:paraId="25DA3B72" w14:textId="77777777" w:rsidR="00C958E0" w:rsidRDefault="00C958E0" w:rsidP="00C958E0">
      <w:pPr>
        <w:pStyle w:val="CitaviBibliographyEntry"/>
      </w:pPr>
      <w:bookmarkStart w:id="133"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34" w:name="_CTVL001e9bb54d0e7d6436aa94e9f3b942fbb29"/>
      <w:bookmarkEnd w:id="133"/>
      <w:r>
        <w:t>APP4U Mehrwete druch Apps im B2B and B2C</w:t>
      </w:r>
    </w:p>
    <w:p w14:paraId="2473BA38" w14:textId="77777777" w:rsidR="00C958E0" w:rsidRDefault="00C958E0" w:rsidP="00C958E0">
      <w:pPr>
        <w:pStyle w:val="CitaviBibliographyEntry"/>
      </w:pPr>
      <w:bookmarkStart w:id="135" w:name="_CTVL001cb29a7530701432a8fb99997f0e02f71"/>
      <w:bookmarkEnd w:id="134"/>
      <w:r>
        <w:t>Apple Human Interface Guideline; Color. https://developer.apple.com/ios/human-interface-guidelines/visual-design/color/</w:t>
      </w:r>
    </w:p>
    <w:p w14:paraId="378CCC16" w14:textId="77777777" w:rsidR="00C958E0" w:rsidRDefault="00C958E0" w:rsidP="00C958E0">
      <w:pPr>
        <w:pStyle w:val="CitaviBibliographyEntry"/>
      </w:pPr>
      <w:bookmarkStart w:id="136" w:name="_CTVL001ddfee237532c428682b24acf359da297"/>
      <w:bookmarkEnd w:id="135"/>
      <w:r>
        <w:t>Apple Human Interface Guideline; Maps. https://developer.apple.com/ios/human-interface-guidelines/ui-views/maps/</w:t>
      </w:r>
    </w:p>
    <w:p w14:paraId="4B6A0781" w14:textId="77777777" w:rsidR="00C958E0" w:rsidRDefault="00C958E0" w:rsidP="00C958E0">
      <w:pPr>
        <w:pStyle w:val="CitaviBibliographyEntry"/>
      </w:pPr>
      <w:bookmarkStart w:id="137" w:name="_CTVL001f5da0705cb014cbfa88660a31f61517e"/>
      <w:bookmarkEnd w:id="136"/>
      <w:r>
        <w:t>Apple Human Interface Guideline; Layout. https://developer.apple.com/ios/human-interface-guidelines/visual-design/layout/</w:t>
      </w:r>
    </w:p>
    <w:p w14:paraId="28BFF132" w14:textId="77777777" w:rsidR="00C958E0" w:rsidRDefault="00C958E0" w:rsidP="00C958E0">
      <w:pPr>
        <w:pStyle w:val="CitaviBibliographyEntry"/>
      </w:pPr>
      <w:bookmarkStart w:id="138" w:name="_CTVL00131abc41b9af54fa2b12b9ad3674d542a"/>
      <w:bookmarkEnd w:id="137"/>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39" w:name="_CTVL00129e7b02fb55f437488563365bc877bae"/>
      <w:bookmarkEnd w:id="138"/>
      <w:r>
        <w:t>Apple Human Interface Guidelines; Buttons. https://developer.apple.com/ios/human-interface-guidelines/ui-controls/buttons/</w:t>
      </w:r>
    </w:p>
    <w:p w14:paraId="59E2FD64" w14:textId="77777777" w:rsidR="00C958E0" w:rsidRDefault="00C958E0" w:rsidP="00C958E0">
      <w:pPr>
        <w:pStyle w:val="CitaviBibliographyEntry"/>
      </w:pPr>
      <w:bookmarkStart w:id="140" w:name="_CTVL001c63a325eeb66432c9e2f6d454dda0926"/>
      <w:bookmarkEnd w:id="139"/>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41" w:name="_CTVL001990334c20728477d8ea09e4e88913b60"/>
      <w:bookmarkEnd w:id="140"/>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42" w:name="_CTVL001618554380da84aae94a55d5670fa9869"/>
      <w:bookmarkEnd w:id="141"/>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43" w:name="_CTVL0010bcf3c5533ad4efca2d746a2fe177b58"/>
      <w:bookmarkEnd w:id="142"/>
      <w:r>
        <w:t>Apple Human Interface Guidlines; Text Views. https://developer.apple.com/ios/human-interface-guidelines/ui-views/text-views/</w:t>
      </w:r>
    </w:p>
    <w:p w14:paraId="009BC874" w14:textId="77777777" w:rsidR="00C958E0" w:rsidRDefault="00C958E0" w:rsidP="00C958E0">
      <w:pPr>
        <w:pStyle w:val="CitaviBibliographyEntry"/>
      </w:pPr>
      <w:bookmarkStart w:id="144" w:name="_CTVL0011d122c1649a344ac968adb5b3a8a95b6"/>
      <w:bookmarkEnd w:id="143"/>
      <w:r>
        <w:t>Apple Human Interface Guidlines; Pickers. https://developer.apple.com/ios/human-interface-guidelines/ui-controls/pickers/</w:t>
      </w:r>
    </w:p>
    <w:p w14:paraId="7516F0E8" w14:textId="77777777" w:rsidR="00C958E0" w:rsidRDefault="00C958E0" w:rsidP="00C958E0">
      <w:pPr>
        <w:pStyle w:val="CitaviBibliographyEntry"/>
      </w:pPr>
      <w:bookmarkStart w:id="145" w:name="_CTVL00108362fcac8094636acf0e3edec725f2c"/>
      <w:bookmarkEnd w:id="144"/>
      <w:r>
        <w:t>Apple Human Interface Guidlines; Tables. https://developer.apple.com/ios/human-interface-guidelines/ui-views/tables/</w:t>
      </w:r>
    </w:p>
    <w:p w14:paraId="5D1635A1" w14:textId="77777777" w:rsidR="00C958E0" w:rsidRDefault="00C958E0" w:rsidP="00C958E0">
      <w:pPr>
        <w:pStyle w:val="CitaviBibliographyEntry"/>
      </w:pPr>
      <w:bookmarkStart w:id="146" w:name="_CTVL001100728f92cf6462eaa939bb70b17fa8e"/>
      <w:bookmarkEnd w:id="145"/>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47" w:name="_CTVL001ce63a9bb5e6346728a4c72460eceb18c"/>
      <w:bookmarkEnd w:id="146"/>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48" w:name="_CTVL001e0c276f90190436ab924ebd1867572c0"/>
      <w:bookmarkEnd w:id="147"/>
      <w:r>
        <w:t>Barry W. Boehm*, Terence E. Gray, and Thomas Seewaldt PROTOTYPING VS. SPECIFYING: A MULTI-PROJECT EXPERIMENT</w:t>
      </w:r>
    </w:p>
    <w:p w14:paraId="27AD17E9" w14:textId="77777777" w:rsidR="00C958E0" w:rsidRDefault="00C958E0" w:rsidP="00C958E0">
      <w:pPr>
        <w:pStyle w:val="CitaviBibliographyEntry"/>
      </w:pPr>
      <w:bookmarkStart w:id="149" w:name="_CTVL001aa5f310742954e988ee35ec0d7f2c787"/>
      <w:bookmarkEnd w:id="148"/>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50" w:name="_CTVL001ec1b464a40b4403caeb1b639cea66c4c"/>
      <w:bookmarkEnd w:id="149"/>
      <w:r>
        <w:t>G. Pomberger, W. Pree, A. Stritzinger Methoden und Werkzeuge für das Prototyping und ihre Integration</w:t>
      </w:r>
    </w:p>
    <w:p w14:paraId="79527D1D" w14:textId="77777777" w:rsidR="00C958E0" w:rsidRDefault="00C958E0" w:rsidP="00C958E0">
      <w:pPr>
        <w:pStyle w:val="CitaviBibliographyEntry"/>
      </w:pPr>
      <w:bookmarkStart w:id="151" w:name="_CTVL0010d7af4abee12497b8ad5ec7491bee44d"/>
      <w:bookmarkEnd w:id="150"/>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52" w:name="_CTVL001c498b7e4aa28469b82ccafc37e5e9e2b"/>
      <w:bookmarkEnd w:id="151"/>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53" w:name="_CTVL001cabf49fc22aa48cba7e04fabf16f1a4f"/>
      <w:bookmarkEnd w:id="152"/>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54" w:name="_CTVL001a3cad71e6e854d00869fd483f6201c7a"/>
      <w:bookmarkEnd w:id="153"/>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55" w:name="_CTVL0019102ac03a9ba4518b552a06f2b421bcb"/>
      <w:bookmarkEnd w:id="154"/>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56" w:name="_CTVL0019e7959295dfb41f888b6e8a07183d01b"/>
      <w:bookmarkEnd w:id="155"/>
      <w:r>
        <w:t>Spitta T (1989) Software Engineering und Prototyping; Eine Konstruktionslehre für administrative Softwaresysteme. Springer, Berlin, Heidelberg</w:t>
      </w:r>
      <w:bookmarkEnd w:id="156"/>
    </w:p>
    <w:p w14:paraId="664A7A46" w14:textId="03FCCB68" w:rsidR="00E82C93" w:rsidRDefault="00E82C93" w:rsidP="00C958E0">
      <w:pPr>
        <w:pStyle w:val="CitaviBibliographyEntry"/>
      </w:pPr>
      <w:r>
        <w:fldChar w:fldCharType="end"/>
      </w:r>
    </w:p>
    <w:sectPr w:rsidR="00E82C93" w:rsidSect="00C42626">
      <w:headerReference w:type="default" r:id="rId57"/>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Kimngan Tran" w:date="2017-08-16T18:36:00Z" w:initials="KT">
    <w:p w14:paraId="07626F3E" w14:textId="66524E73" w:rsidR="0069346A" w:rsidRDefault="0069346A">
      <w:pPr>
        <w:pStyle w:val="Kommentartext"/>
      </w:pPr>
      <w:r>
        <w:rPr>
          <w:rStyle w:val="Kommentarzeichen"/>
        </w:rPr>
        <w:annotationRef/>
      </w:r>
      <w:r>
        <w:rPr>
          <w:noProof/>
        </w:rPr>
        <w:t xml:space="preserve">Muss ich noch bisschn mehr ausführen. </w:t>
      </w:r>
    </w:p>
  </w:comment>
  <w:comment w:id="43" w:author="Kimngan Tran" w:date="2017-08-05T23:49:00Z" w:initials="Kimngan T">
    <w:p w14:paraId="4FEDFF6D" w14:textId="77777777" w:rsidR="0069346A" w:rsidRDefault="0069346A" w:rsidP="008B63CD">
      <w:pPr>
        <w:pStyle w:val="Kommentartext"/>
      </w:pPr>
      <w:r>
        <w:rPr>
          <w:rStyle w:val="Kommentarzeichen"/>
        </w:rPr>
        <w:annotationRef/>
      </w:r>
      <w:r>
        <w:t>MHH?</w:t>
      </w:r>
    </w:p>
  </w:comment>
  <w:comment w:id="44" w:author="Kimngan Tran" w:date="2017-08-16T18:38:00Z" w:initials="KT">
    <w:p w14:paraId="3BD0D74A" w14:textId="55DFFBB0" w:rsidR="0069346A" w:rsidRDefault="0069346A">
      <w:pPr>
        <w:pStyle w:val="Kommentartext"/>
      </w:pPr>
      <w:r>
        <w:rPr>
          <w:rStyle w:val="Kommentarzeichen"/>
        </w:rPr>
        <w:annotationRef/>
      </w:r>
    </w:p>
  </w:comment>
  <w:comment w:id="45" w:author="Kimngan Tran" w:date="2017-08-16T18:38:00Z" w:initials="KT">
    <w:p w14:paraId="41368EF6" w14:textId="65173920" w:rsidR="0069346A" w:rsidRDefault="0069346A">
      <w:pPr>
        <w:pStyle w:val="Kommentartext"/>
      </w:pPr>
      <w:r>
        <w:rPr>
          <w:rStyle w:val="Kommentarzeichen"/>
        </w:rPr>
        <w:annotationRef/>
      </w:r>
      <w:r>
        <w:rPr>
          <w:noProof/>
        </w:rPr>
        <w:t xml:space="preserve">einzelne Anforderungen müssen noch beschrieben werden. Ich warte auf die User-Stories </w:t>
      </w:r>
    </w:p>
  </w:comment>
  <w:comment w:id="53" w:author="Microsoft Office-Anwender" w:date="2017-08-18T22:28:00Z" w:initials="Office">
    <w:p w14:paraId="22891F6C" w14:textId="77777777" w:rsidR="0069346A" w:rsidRDefault="0069346A"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69346A" w:rsidRDefault="0069346A"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1EE9F" w14:textId="77777777" w:rsidR="001609F0" w:rsidRDefault="001609F0">
      <w:r>
        <w:separator/>
      </w:r>
    </w:p>
    <w:p w14:paraId="09FC1824" w14:textId="77777777" w:rsidR="001609F0" w:rsidRDefault="001609F0"/>
    <w:p w14:paraId="2736D068" w14:textId="77777777" w:rsidR="001609F0" w:rsidRDefault="001609F0"/>
    <w:p w14:paraId="7CE5E983" w14:textId="77777777" w:rsidR="001609F0" w:rsidRDefault="001609F0"/>
  </w:endnote>
  <w:endnote w:type="continuationSeparator" w:id="0">
    <w:p w14:paraId="739F9E0A" w14:textId="77777777" w:rsidR="001609F0" w:rsidRDefault="001609F0">
      <w:r>
        <w:continuationSeparator/>
      </w:r>
    </w:p>
    <w:p w14:paraId="4D7EE5C2" w14:textId="77777777" w:rsidR="001609F0" w:rsidRDefault="001609F0"/>
    <w:p w14:paraId="184134B2" w14:textId="77777777" w:rsidR="001609F0" w:rsidRDefault="001609F0"/>
    <w:p w14:paraId="188F55C0" w14:textId="77777777" w:rsidR="001609F0" w:rsidRDefault="00160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69346A" w:rsidRDefault="0069346A">
    <w:pPr>
      <w:pStyle w:val="Fuzeile"/>
      <w:framePr w:wrap="around" w:vAnchor="text" w:hAnchor="margin" w:xAlign="right" w:y="1"/>
    </w:pPr>
    <w:r>
      <w:fldChar w:fldCharType="begin"/>
    </w:r>
    <w:r>
      <w:instrText xml:space="preserve">PAGE  </w:instrText>
    </w:r>
    <w:r>
      <w:fldChar w:fldCharType="end"/>
    </w:r>
  </w:p>
  <w:p w14:paraId="04B2F15E" w14:textId="77777777" w:rsidR="0069346A" w:rsidRDefault="0069346A">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69346A" w:rsidRDefault="0069346A">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69346A" w:rsidRDefault="0069346A"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69346A" w:rsidRDefault="0069346A" w:rsidP="005109DF"/>
  <w:p w14:paraId="02C261F8" w14:textId="77777777" w:rsidR="0069346A" w:rsidRPr="005109DF" w:rsidRDefault="0069346A" w:rsidP="005109DF"/>
  <w:p w14:paraId="76350E47" w14:textId="77777777" w:rsidR="0069346A" w:rsidRDefault="0069346A" w:rsidP="00E23A21">
    <w:pPr>
      <w:pStyle w:val="DeckblattMetadatenStudent"/>
      <w:tabs>
        <w:tab w:val="left" w:pos="2127"/>
      </w:tabs>
      <w:ind w:left="1985" w:hanging="1985"/>
    </w:pPr>
    <w:r>
      <w:t xml:space="preserve">von: </w:t>
    </w:r>
    <w:r>
      <w:tab/>
      <w:t xml:space="preserve">Kim </w:t>
    </w:r>
    <w:proofErr w:type="spellStart"/>
    <w:r>
      <w:t>Ngan</w:t>
    </w:r>
    <w:proofErr w:type="spellEnd"/>
    <w:r>
      <w:t xml:space="preserve"> Tran, </w:t>
    </w:r>
    <w:proofErr w:type="spellStart"/>
    <w:r>
      <w:t>Njankou</w:t>
    </w:r>
    <w:proofErr w:type="spellEnd"/>
    <w:r>
      <w:t xml:space="preserve"> </w:t>
    </w:r>
    <w:proofErr w:type="spellStart"/>
    <w:r>
      <w:t>Tchotchie</w:t>
    </w:r>
    <w:proofErr w:type="spellEnd"/>
    <w:r>
      <w:t xml:space="preserve">, </w:t>
    </w:r>
  </w:p>
  <w:p w14:paraId="6C71B9EC" w14:textId="77777777" w:rsidR="0069346A" w:rsidRDefault="0069346A" w:rsidP="00E23A21">
    <w:pPr>
      <w:pStyle w:val="DeckblattMetadatenStudent"/>
      <w:tabs>
        <w:tab w:val="left" w:pos="2127"/>
      </w:tabs>
      <w:ind w:left="1985" w:hanging="1985"/>
    </w:pPr>
    <w:r>
      <w:tab/>
      <w:t>Melanie Constantin, Jérôme Hubain</w:t>
    </w:r>
  </w:p>
  <w:p w14:paraId="61F67484" w14:textId="77777777" w:rsidR="0069346A" w:rsidRDefault="0069346A" w:rsidP="00794F50">
    <w:pPr>
      <w:pStyle w:val="DeckblattMetadatenStudent"/>
      <w:tabs>
        <w:tab w:val="left" w:pos="2127"/>
      </w:tabs>
      <w:ind w:left="1985" w:hanging="1985"/>
    </w:pPr>
  </w:p>
  <w:p w14:paraId="46E0C771" w14:textId="77777777" w:rsidR="0069346A" w:rsidRDefault="0069346A" w:rsidP="00E23A21">
    <w:pPr>
      <w:pStyle w:val="DeckblattMetadatenStudent"/>
      <w:tabs>
        <w:tab w:val="left" w:pos="2127"/>
      </w:tabs>
      <w:ind w:left="1985" w:hanging="1985"/>
    </w:pPr>
    <w:r w:rsidRPr="00914102">
      <w:t>Gutachter:</w:t>
    </w:r>
    <w:r w:rsidRPr="00914102">
      <w:tab/>
    </w:r>
    <w:r>
      <w:t xml:space="preserve">Prof. Dr. Stefan </w:t>
    </w:r>
    <w:proofErr w:type="spellStart"/>
    <w:r>
      <w:t>Eicker</w:t>
    </w:r>
    <w:proofErr w:type="spellEnd"/>
  </w:p>
  <w:p w14:paraId="38500B93" w14:textId="77777777" w:rsidR="0069346A" w:rsidRDefault="0069346A" w:rsidP="00794F50">
    <w:pPr>
      <w:tabs>
        <w:tab w:val="left" w:pos="2127"/>
      </w:tabs>
      <w:ind w:left="1985" w:hanging="1985"/>
    </w:pPr>
  </w:p>
  <w:p w14:paraId="71D8D1DA" w14:textId="77777777" w:rsidR="0069346A" w:rsidRDefault="0069346A" w:rsidP="00794F50">
    <w:pPr>
      <w:tabs>
        <w:tab w:val="left" w:pos="2127"/>
      </w:tabs>
      <w:ind w:left="1985" w:hanging="1985"/>
    </w:pPr>
    <w:r>
      <w:t>Studiengang:</w:t>
    </w:r>
    <w:r>
      <w:tab/>
      <w:t>Bachelor-Studiengang Wirtschaftsinformatik &amp; Angewandte Informatik – Systems Engineering</w:t>
    </w:r>
  </w:p>
  <w:p w14:paraId="25F79507" w14:textId="77777777" w:rsidR="0069346A" w:rsidRPr="00914102" w:rsidRDefault="0069346A"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69346A" w:rsidRDefault="0069346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69346A" w:rsidRDefault="0069346A">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69346A" w:rsidRDefault="0069346A">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4690E" w14:textId="77777777" w:rsidR="001609F0" w:rsidRDefault="001609F0" w:rsidP="00106448">
      <w:pPr>
        <w:spacing w:before="60" w:after="60" w:line="240" w:lineRule="auto"/>
      </w:pPr>
      <w:r>
        <w:separator/>
      </w:r>
    </w:p>
  </w:footnote>
  <w:footnote w:type="continuationSeparator" w:id="0">
    <w:p w14:paraId="09B97D40" w14:textId="77777777" w:rsidR="001609F0" w:rsidRDefault="001609F0">
      <w:r>
        <w:continuationSeparator/>
      </w:r>
    </w:p>
  </w:footnote>
  <w:footnote w:type="continuationNotice" w:id="1">
    <w:p w14:paraId="174C6234" w14:textId="77777777" w:rsidR="001609F0" w:rsidRPr="00691AF3" w:rsidRDefault="001609F0"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69346A" w:rsidRDefault="0069346A">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33305078" w:rsidR="0069346A" w:rsidRDefault="0069346A">
    <w:pPr>
      <w:pStyle w:val="Kopfzeile"/>
      <w:pBdr>
        <w:bottom w:val="single" w:sz="6" w:space="1" w:color="auto"/>
      </w:pBdr>
      <w:tabs>
        <w:tab w:val="clear" w:pos="9072"/>
        <w:tab w:val="left" w:pos="6720"/>
        <w:tab w:val="right" w:pos="8222"/>
      </w:tabs>
    </w:pPr>
    <w:fldSimple w:instr=" STYLEREF  &quot;Überschrift 1 ohne Nummerierung&quot;  \* MERGEFORMAT ">
      <w:r w:rsidR="00085E30">
        <w:rPr>
          <w:noProof/>
        </w:rPr>
        <w:t>Tabellenverzeichnis</w:t>
      </w:r>
    </w:fldSimple>
    <w:r>
      <w:tab/>
    </w:r>
    <w:r>
      <w:tab/>
    </w:r>
    <w:r>
      <w:fldChar w:fldCharType="begin"/>
    </w:r>
    <w:r>
      <w:instrText xml:space="preserve"> PAGE </w:instrText>
    </w:r>
    <w:r>
      <w:fldChar w:fldCharType="separate"/>
    </w:r>
    <w:r w:rsidR="00085E30">
      <w:rPr>
        <w:noProof/>
      </w:rPr>
      <w:t>49</w:t>
    </w:r>
    <w:r>
      <w:rPr>
        <w:noProof/>
      </w:rPr>
      <w:fldChar w:fldCharType="end"/>
    </w:r>
  </w:p>
  <w:p w14:paraId="7B0633FD" w14:textId="77777777" w:rsidR="0069346A" w:rsidRDefault="0069346A">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64AB08BF" w:rsidR="0069346A" w:rsidRDefault="0069346A">
    <w:pPr>
      <w:pStyle w:val="Kopfzeile"/>
      <w:pBdr>
        <w:bottom w:val="single" w:sz="6" w:space="1" w:color="auto"/>
      </w:pBdr>
      <w:tabs>
        <w:tab w:val="clear" w:pos="9072"/>
        <w:tab w:val="left" w:pos="6720"/>
        <w:tab w:val="right" w:pos="8222"/>
      </w:tabs>
    </w:pPr>
    <w:fldSimple w:instr=" STYLEREF  &quot;Überschrift 1 nicht im Verzeichnis&quot;  \* MERGEFORMAT ">
      <w:r w:rsidR="00085E30">
        <w:rPr>
          <w:noProof/>
        </w:rPr>
        <w:t>Eidesstattliche Versicherung</w:t>
      </w:r>
    </w:fldSimple>
    <w:r>
      <w:tab/>
    </w:r>
    <w:r>
      <w:tab/>
    </w:r>
    <w:r>
      <w:fldChar w:fldCharType="begin"/>
    </w:r>
    <w:r>
      <w:instrText xml:space="preserve"> PAGE </w:instrText>
    </w:r>
    <w:r>
      <w:fldChar w:fldCharType="separate"/>
    </w:r>
    <w:r w:rsidR="00085E30">
      <w:rPr>
        <w:noProof/>
      </w:rPr>
      <w:t>52</w:t>
    </w:r>
    <w:r>
      <w:rPr>
        <w:noProof/>
      </w:rPr>
      <w:fldChar w:fldCharType="end"/>
    </w:r>
  </w:p>
  <w:p w14:paraId="704E8365" w14:textId="77777777" w:rsidR="0069346A" w:rsidRDefault="0069346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243FB4A2" w:rsidR="0069346A" w:rsidRDefault="0069346A"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655B3F">
      <w:rPr>
        <w:noProof/>
      </w:rPr>
      <w:t>II</w:t>
    </w:r>
    <w:r>
      <w:rPr>
        <w:noProof/>
      </w:rPr>
      <w:fldChar w:fldCharType="end"/>
    </w:r>
  </w:p>
  <w:p w14:paraId="2F47A040" w14:textId="77777777" w:rsidR="0069346A" w:rsidRDefault="0069346A">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0909BE54" w:rsidR="0069346A" w:rsidRDefault="0069346A"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655B3F">
      <w:rPr>
        <w:noProof/>
      </w:rPr>
      <w:t>III</w:t>
    </w:r>
    <w:r>
      <w:rPr>
        <w:noProof/>
      </w:rPr>
      <w:fldChar w:fldCharType="end"/>
    </w:r>
  </w:p>
  <w:p w14:paraId="6FF88911" w14:textId="77777777" w:rsidR="0069346A" w:rsidRDefault="0069346A">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69346A" w:rsidRDefault="0069346A">
    <w:pPr>
      <w:pStyle w:val="Kopfzeile"/>
      <w:pBdr>
        <w:bottom w:val="single" w:sz="6" w:space="1" w:color="auto"/>
      </w:pBdr>
      <w:tabs>
        <w:tab w:val="clear" w:pos="9072"/>
        <w:tab w:val="left" w:pos="7000"/>
      </w:tabs>
    </w:pPr>
    <w:r>
      <w:tab/>
    </w:r>
  </w:p>
  <w:p w14:paraId="7CB98307" w14:textId="77777777" w:rsidR="0069346A" w:rsidRDefault="0069346A">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2D740E25" w:rsidR="0069346A" w:rsidRDefault="0069346A"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655B3F">
      <w:rPr>
        <w:noProof/>
      </w:rPr>
      <w:t>IV</w:t>
    </w:r>
    <w:r>
      <w:rPr>
        <w:noProof/>
      </w:rPr>
      <w:fldChar w:fldCharType="end"/>
    </w:r>
  </w:p>
  <w:p w14:paraId="1F74DB75" w14:textId="77777777" w:rsidR="0069346A" w:rsidRDefault="0069346A">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5591D08A" w:rsidR="0069346A" w:rsidRDefault="0069346A"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655B3F">
      <w:rPr>
        <w:noProof/>
      </w:rPr>
      <w:t>V</w:t>
    </w:r>
    <w:r>
      <w:rPr>
        <w:noProof/>
      </w:rPr>
      <w:fldChar w:fldCharType="end"/>
    </w:r>
  </w:p>
  <w:p w14:paraId="6BF1DB8A" w14:textId="77777777" w:rsidR="0069346A" w:rsidRDefault="0069346A">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492607C3" w:rsidR="0069346A" w:rsidRDefault="0069346A"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655B3F">
      <w:rPr>
        <w:noProof/>
      </w:rPr>
      <w:t>VI</w:t>
    </w:r>
    <w:r>
      <w:rPr>
        <w:noProof/>
      </w:rPr>
      <w:fldChar w:fldCharType="end"/>
    </w:r>
  </w:p>
  <w:p w14:paraId="1697F90D" w14:textId="77777777" w:rsidR="0069346A" w:rsidRDefault="0069346A">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09F86083" w:rsidR="0069346A" w:rsidRDefault="0069346A">
    <w:pPr>
      <w:pStyle w:val="Kopfzeile"/>
      <w:pBdr>
        <w:bottom w:val="single" w:sz="6" w:space="1" w:color="auto"/>
      </w:pBdr>
      <w:tabs>
        <w:tab w:val="clear" w:pos="9072"/>
        <w:tab w:val="left" w:pos="6720"/>
        <w:tab w:val="right" w:pos="8222"/>
      </w:tabs>
    </w:pPr>
    <w:fldSimple w:instr=" STYLEREF  &quot;Überschrift 1&quot;  \* MERGEFORMAT ">
      <w:r w:rsidR="005B564E" w:rsidRPr="005B564E">
        <w:rPr>
          <w:b/>
          <w:bCs/>
          <w:noProof/>
        </w:rPr>
        <w:t>Projektübersicht</w:t>
      </w:r>
    </w:fldSimple>
    <w:r>
      <w:tab/>
    </w:r>
    <w:r>
      <w:tab/>
    </w:r>
    <w:r>
      <w:fldChar w:fldCharType="begin"/>
    </w:r>
    <w:r>
      <w:instrText xml:space="preserve"> PAGE </w:instrText>
    </w:r>
    <w:r>
      <w:fldChar w:fldCharType="separate"/>
    </w:r>
    <w:r w:rsidR="005B564E">
      <w:rPr>
        <w:noProof/>
      </w:rPr>
      <w:t>20</w:t>
    </w:r>
    <w:r>
      <w:rPr>
        <w:noProof/>
      </w:rPr>
      <w:fldChar w:fldCharType="end"/>
    </w:r>
  </w:p>
  <w:p w14:paraId="33082F83" w14:textId="77777777" w:rsidR="0069346A" w:rsidRDefault="0069346A">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69346A" w:rsidRDefault="0069346A"/>
  <w:p w14:paraId="41039D26" w14:textId="77777777" w:rsidR="0069346A" w:rsidRDefault="0069346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4"/>
  </w:num>
  <w:num w:numId="7">
    <w:abstractNumId w:val="5"/>
  </w:num>
  <w:num w:numId="8">
    <w:abstractNumId w:val="11"/>
  </w:num>
  <w:num w:numId="9">
    <w:abstractNumId w:val="0"/>
  </w:num>
  <w:num w:numId="10">
    <w:abstractNumId w:val="15"/>
  </w:num>
  <w:num w:numId="11">
    <w:abstractNumId w:val="16"/>
  </w:num>
  <w:num w:numId="12">
    <w:abstractNumId w:val="3"/>
  </w:num>
  <w:num w:numId="13">
    <w:abstractNumId w:val="13"/>
  </w:num>
  <w:num w:numId="14">
    <w:abstractNumId w:val="20"/>
  </w:num>
  <w:num w:numId="15">
    <w:abstractNumId w:val="1"/>
  </w:num>
  <w:num w:numId="16">
    <w:abstractNumId w:val="18"/>
  </w:num>
  <w:num w:numId="17">
    <w:abstractNumId w:val="17"/>
  </w:num>
  <w:num w:numId="18">
    <w:abstractNumId w:val="9"/>
  </w:num>
  <w:num w:numId="19">
    <w:abstractNumId w:val="12"/>
  </w:num>
  <w:num w:numId="20">
    <w:abstractNumId w:val="7"/>
  </w:num>
  <w:num w:numId="21">
    <w:abstractNumId w:val="10"/>
  </w:num>
  <w:num w:numId="22">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09F0"/>
    <w:rsid w:val="0016433C"/>
    <w:rsid w:val="001657BE"/>
    <w:rsid w:val="00173893"/>
    <w:rsid w:val="001818F3"/>
    <w:rsid w:val="001878DE"/>
    <w:rsid w:val="00191991"/>
    <w:rsid w:val="0019411F"/>
    <w:rsid w:val="00194688"/>
    <w:rsid w:val="0019514C"/>
    <w:rsid w:val="00197A9A"/>
    <w:rsid w:val="001A6850"/>
    <w:rsid w:val="001B14D2"/>
    <w:rsid w:val="001B2A37"/>
    <w:rsid w:val="001B2FD1"/>
    <w:rsid w:val="001C4159"/>
    <w:rsid w:val="001D3529"/>
    <w:rsid w:val="001D5A27"/>
    <w:rsid w:val="001D7244"/>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A78D5"/>
    <w:rsid w:val="002B0089"/>
    <w:rsid w:val="002B4982"/>
    <w:rsid w:val="002B4A09"/>
    <w:rsid w:val="002C58C5"/>
    <w:rsid w:val="002D4FCF"/>
    <w:rsid w:val="002E3FE5"/>
    <w:rsid w:val="002E43DE"/>
    <w:rsid w:val="002E4FF0"/>
    <w:rsid w:val="002F46EB"/>
    <w:rsid w:val="002F5DCA"/>
    <w:rsid w:val="002F7C1A"/>
    <w:rsid w:val="0030569F"/>
    <w:rsid w:val="0032016A"/>
    <w:rsid w:val="00323E77"/>
    <w:rsid w:val="003254EA"/>
    <w:rsid w:val="00326EF4"/>
    <w:rsid w:val="003331BD"/>
    <w:rsid w:val="00335B05"/>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2048"/>
    <w:rsid w:val="004B2532"/>
    <w:rsid w:val="004B40CF"/>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65D4A"/>
    <w:rsid w:val="00570422"/>
    <w:rsid w:val="00572AA6"/>
    <w:rsid w:val="00581389"/>
    <w:rsid w:val="00596672"/>
    <w:rsid w:val="005B445D"/>
    <w:rsid w:val="005B4470"/>
    <w:rsid w:val="005B5376"/>
    <w:rsid w:val="005B564E"/>
    <w:rsid w:val="005D0E73"/>
    <w:rsid w:val="005D5F0D"/>
    <w:rsid w:val="005F37D4"/>
    <w:rsid w:val="005F55E0"/>
    <w:rsid w:val="00610BDB"/>
    <w:rsid w:val="00611303"/>
    <w:rsid w:val="00616931"/>
    <w:rsid w:val="00622C9C"/>
    <w:rsid w:val="006261A1"/>
    <w:rsid w:val="00631752"/>
    <w:rsid w:val="0063276D"/>
    <w:rsid w:val="00633F50"/>
    <w:rsid w:val="00640E7F"/>
    <w:rsid w:val="00647F82"/>
    <w:rsid w:val="00654417"/>
    <w:rsid w:val="00655B3F"/>
    <w:rsid w:val="00656745"/>
    <w:rsid w:val="00657D85"/>
    <w:rsid w:val="00664451"/>
    <w:rsid w:val="00664891"/>
    <w:rsid w:val="00670F2E"/>
    <w:rsid w:val="00673DFE"/>
    <w:rsid w:val="00682036"/>
    <w:rsid w:val="0068401A"/>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D57"/>
    <w:rsid w:val="006E4EF1"/>
    <w:rsid w:val="006F019C"/>
    <w:rsid w:val="006F0E89"/>
    <w:rsid w:val="006F2E25"/>
    <w:rsid w:val="006F780E"/>
    <w:rsid w:val="006F7ECC"/>
    <w:rsid w:val="00704D87"/>
    <w:rsid w:val="00711C31"/>
    <w:rsid w:val="007130D6"/>
    <w:rsid w:val="00713170"/>
    <w:rsid w:val="0072736D"/>
    <w:rsid w:val="00731117"/>
    <w:rsid w:val="00735D7A"/>
    <w:rsid w:val="00740379"/>
    <w:rsid w:val="00740F6E"/>
    <w:rsid w:val="00743DC4"/>
    <w:rsid w:val="007457B5"/>
    <w:rsid w:val="0074599F"/>
    <w:rsid w:val="00753DE5"/>
    <w:rsid w:val="00765A3A"/>
    <w:rsid w:val="007824C0"/>
    <w:rsid w:val="00784A97"/>
    <w:rsid w:val="007859E4"/>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8F6C43"/>
    <w:rsid w:val="00910678"/>
    <w:rsid w:val="00912007"/>
    <w:rsid w:val="009133D3"/>
    <w:rsid w:val="00914102"/>
    <w:rsid w:val="00917A4A"/>
    <w:rsid w:val="0093033B"/>
    <w:rsid w:val="00932A8B"/>
    <w:rsid w:val="009369F2"/>
    <w:rsid w:val="009403B5"/>
    <w:rsid w:val="009417C8"/>
    <w:rsid w:val="009427E6"/>
    <w:rsid w:val="00942971"/>
    <w:rsid w:val="00946636"/>
    <w:rsid w:val="00952BD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919"/>
    <w:rsid w:val="00AA2C74"/>
    <w:rsid w:val="00AA3522"/>
    <w:rsid w:val="00AA3C71"/>
    <w:rsid w:val="00AA5E96"/>
    <w:rsid w:val="00AB1DA0"/>
    <w:rsid w:val="00AC16FD"/>
    <w:rsid w:val="00AC1D50"/>
    <w:rsid w:val="00AC35F8"/>
    <w:rsid w:val="00AC624C"/>
    <w:rsid w:val="00AC7067"/>
    <w:rsid w:val="00AD3B60"/>
    <w:rsid w:val="00AE1518"/>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50263"/>
    <w:rsid w:val="00B60D52"/>
    <w:rsid w:val="00B62D2D"/>
    <w:rsid w:val="00B651EB"/>
    <w:rsid w:val="00B837EF"/>
    <w:rsid w:val="00B94E13"/>
    <w:rsid w:val="00B94E60"/>
    <w:rsid w:val="00B96970"/>
    <w:rsid w:val="00B97F58"/>
    <w:rsid w:val="00BA38E2"/>
    <w:rsid w:val="00BA47D3"/>
    <w:rsid w:val="00BB13CB"/>
    <w:rsid w:val="00BB5FEC"/>
    <w:rsid w:val="00BB6CB9"/>
    <w:rsid w:val="00BC284F"/>
    <w:rsid w:val="00BC33BC"/>
    <w:rsid w:val="00BC6097"/>
    <w:rsid w:val="00BC77FB"/>
    <w:rsid w:val="00BD1381"/>
    <w:rsid w:val="00BD23DC"/>
    <w:rsid w:val="00BD430A"/>
    <w:rsid w:val="00BD6B93"/>
    <w:rsid w:val="00BD7A49"/>
    <w:rsid w:val="00BE2782"/>
    <w:rsid w:val="00BE625A"/>
    <w:rsid w:val="00BE7045"/>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71EC1"/>
    <w:rsid w:val="00C8485E"/>
    <w:rsid w:val="00C958E0"/>
    <w:rsid w:val="00CA2D77"/>
    <w:rsid w:val="00CA7659"/>
    <w:rsid w:val="00CB660B"/>
    <w:rsid w:val="00CE276F"/>
    <w:rsid w:val="00CE2B62"/>
    <w:rsid w:val="00CF0E44"/>
    <w:rsid w:val="00CF4B32"/>
    <w:rsid w:val="00D0125C"/>
    <w:rsid w:val="00D01652"/>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4969"/>
    <w:rsid w:val="00D858FC"/>
    <w:rsid w:val="00D9759E"/>
    <w:rsid w:val="00DA1802"/>
    <w:rsid w:val="00DC1FA8"/>
    <w:rsid w:val="00DC45A3"/>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3A09"/>
    <w:rsid w:val="00E74D7B"/>
    <w:rsid w:val="00E82C93"/>
    <w:rsid w:val="00E86E2E"/>
    <w:rsid w:val="00E90880"/>
    <w:rsid w:val="00E93DA6"/>
    <w:rsid w:val="00E9460C"/>
    <w:rsid w:val="00EB038F"/>
    <w:rsid w:val="00EC2BC5"/>
    <w:rsid w:val="00EC3095"/>
    <w:rsid w:val="00EC3EC2"/>
    <w:rsid w:val="00EC44FD"/>
    <w:rsid w:val="00ED6733"/>
    <w:rsid w:val="00EE1F79"/>
    <w:rsid w:val="00EF076D"/>
    <w:rsid w:val="00EF0DF4"/>
    <w:rsid w:val="00EF2EB9"/>
    <w:rsid w:val="00EF5902"/>
    <w:rsid w:val="00EF5D47"/>
    <w:rsid w:val="00EF5E43"/>
    <w:rsid w:val="00F03952"/>
    <w:rsid w:val="00F04626"/>
    <w:rsid w:val="00F06D66"/>
    <w:rsid w:val="00F139F6"/>
    <w:rsid w:val="00F144F5"/>
    <w:rsid w:val="00F2279E"/>
    <w:rsid w:val="00F228AA"/>
    <w:rsid w:val="00F22ACA"/>
    <w:rsid w:val="00F23CC0"/>
    <w:rsid w:val="00F256AB"/>
    <w:rsid w:val="00F3259B"/>
    <w:rsid w:val="00F3697A"/>
    <w:rsid w:val="00F36DEB"/>
    <w:rsid w:val="00F5668D"/>
    <w:rsid w:val="00F569D9"/>
    <w:rsid w:val="00F57DEA"/>
    <w:rsid w:val="00F62D45"/>
    <w:rsid w:val="00F64D5D"/>
    <w:rsid w:val="00F770FC"/>
    <w:rsid w:val="00F83302"/>
    <w:rsid w:val="00F83FF3"/>
    <w:rsid w:val="00F93AA0"/>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header" Target="header1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g"/><Relationship Id="rId24" Type="http://schemas.openxmlformats.org/officeDocument/2006/relationships/image" Target="media/image4.jpeg"/><Relationship Id="rId25" Type="http://schemas.openxmlformats.org/officeDocument/2006/relationships/image" Target="media/image5.jp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672ABB-5486-214C-A7B5-AA00E121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58</Pages>
  <Words>19697</Words>
  <Characters>124096</Characters>
  <Application>Microsoft Macintosh Word</Application>
  <DocSecurity>0</DocSecurity>
  <Lines>1034</Lines>
  <Paragraphs>287</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143506</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5</cp:revision>
  <cp:lastPrinted>2014-02-18T10:47:00Z</cp:lastPrinted>
  <dcterms:created xsi:type="dcterms:W3CDTF">2017-08-19T15:51:00Z</dcterms:created>
  <dcterms:modified xsi:type="dcterms:W3CDTF">2017-08-20T10:59:00Z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