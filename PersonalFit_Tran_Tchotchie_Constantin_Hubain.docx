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56FEEAD" w14:textId="77777777" w:rsidR="000B785F"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941493" w:history="1">
        <w:r w:rsidR="000B785F" w:rsidRPr="006F6EC8">
          <w:rPr>
            <w:rStyle w:val="Hyperlink"/>
          </w:rPr>
          <w:t>Abbildungsverzeichnis</w:t>
        </w:r>
        <w:r w:rsidR="000B785F">
          <w:rPr>
            <w:webHidden/>
          </w:rPr>
          <w:tab/>
        </w:r>
        <w:r w:rsidR="000B785F">
          <w:rPr>
            <w:webHidden/>
          </w:rPr>
          <w:fldChar w:fldCharType="begin"/>
        </w:r>
        <w:r w:rsidR="000B785F">
          <w:rPr>
            <w:webHidden/>
          </w:rPr>
          <w:instrText xml:space="preserve"> PAGEREF _Toc490941493 \h </w:instrText>
        </w:r>
        <w:r w:rsidR="000B785F">
          <w:rPr>
            <w:webHidden/>
          </w:rPr>
        </w:r>
        <w:r w:rsidR="000B785F">
          <w:rPr>
            <w:webHidden/>
          </w:rPr>
          <w:fldChar w:fldCharType="separate"/>
        </w:r>
        <w:r w:rsidR="000B785F">
          <w:rPr>
            <w:webHidden/>
          </w:rPr>
          <w:t>V</w:t>
        </w:r>
        <w:r w:rsidR="000B785F">
          <w:rPr>
            <w:webHidden/>
          </w:rPr>
          <w:fldChar w:fldCharType="end"/>
        </w:r>
      </w:hyperlink>
    </w:p>
    <w:p w14:paraId="62244EE4" w14:textId="77777777" w:rsidR="000B785F" w:rsidRDefault="004B61CA">
      <w:pPr>
        <w:pStyle w:val="Verzeichnis1"/>
        <w:rPr>
          <w:rFonts w:asciiTheme="minorHAnsi" w:eastAsiaTheme="minorEastAsia" w:hAnsiTheme="minorHAnsi" w:cstheme="minorBidi"/>
          <w:b w:val="0"/>
          <w:sz w:val="24"/>
          <w:szCs w:val="24"/>
        </w:rPr>
      </w:pPr>
      <w:hyperlink w:anchor="_Toc490941494" w:history="1">
        <w:r w:rsidR="000B785F" w:rsidRPr="006F6EC8">
          <w:rPr>
            <w:rStyle w:val="Hyperlink"/>
          </w:rPr>
          <w:t>Tabellenverzeichnis</w:t>
        </w:r>
        <w:r w:rsidR="000B785F">
          <w:rPr>
            <w:webHidden/>
          </w:rPr>
          <w:tab/>
        </w:r>
        <w:r w:rsidR="000B785F">
          <w:rPr>
            <w:webHidden/>
          </w:rPr>
          <w:fldChar w:fldCharType="begin"/>
        </w:r>
        <w:r w:rsidR="000B785F">
          <w:rPr>
            <w:webHidden/>
          </w:rPr>
          <w:instrText xml:space="preserve"> PAGEREF _Toc490941494 \h </w:instrText>
        </w:r>
        <w:r w:rsidR="000B785F">
          <w:rPr>
            <w:webHidden/>
          </w:rPr>
        </w:r>
        <w:r w:rsidR="000B785F">
          <w:rPr>
            <w:webHidden/>
          </w:rPr>
          <w:fldChar w:fldCharType="separate"/>
        </w:r>
        <w:r w:rsidR="000B785F">
          <w:rPr>
            <w:webHidden/>
          </w:rPr>
          <w:t>VI</w:t>
        </w:r>
        <w:r w:rsidR="000B785F">
          <w:rPr>
            <w:webHidden/>
          </w:rPr>
          <w:fldChar w:fldCharType="end"/>
        </w:r>
      </w:hyperlink>
    </w:p>
    <w:p w14:paraId="25F37E56" w14:textId="77777777" w:rsidR="000B785F" w:rsidRDefault="004B61CA">
      <w:pPr>
        <w:pStyle w:val="Verzeichnis1"/>
        <w:rPr>
          <w:rFonts w:asciiTheme="minorHAnsi" w:eastAsiaTheme="minorEastAsia" w:hAnsiTheme="minorHAnsi" w:cstheme="minorBidi"/>
          <w:b w:val="0"/>
          <w:sz w:val="24"/>
          <w:szCs w:val="24"/>
        </w:rPr>
      </w:pPr>
      <w:hyperlink w:anchor="_Toc490941495" w:history="1">
        <w:r w:rsidR="000B785F" w:rsidRPr="006F6EC8">
          <w:rPr>
            <w:rStyle w:val="Hyperlink"/>
          </w:rPr>
          <w:t>1</w:t>
        </w:r>
        <w:r w:rsidR="000B785F">
          <w:rPr>
            <w:rFonts w:asciiTheme="minorHAnsi" w:eastAsiaTheme="minorEastAsia" w:hAnsiTheme="minorHAnsi" w:cstheme="minorBidi"/>
            <w:b w:val="0"/>
            <w:sz w:val="24"/>
            <w:szCs w:val="24"/>
          </w:rPr>
          <w:tab/>
        </w:r>
        <w:r w:rsidR="000B785F" w:rsidRPr="006F6EC8">
          <w:rPr>
            <w:rStyle w:val="Hyperlink"/>
          </w:rPr>
          <w:t>Einleitung</w:t>
        </w:r>
        <w:r w:rsidR="000B785F">
          <w:rPr>
            <w:webHidden/>
          </w:rPr>
          <w:tab/>
        </w:r>
        <w:r w:rsidR="000B785F">
          <w:rPr>
            <w:webHidden/>
          </w:rPr>
          <w:fldChar w:fldCharType="begin"/>
        </w:r>
        <w:r w:rsidR="000B785F">
          <w:rPr>
            <w:webHidden/>
          </w:rPr>
          <w:instrText xml:space="preserve"> PAGEREF _Toc490941495 \h </w:instrText>
        </w:r>
        <w:r w:rsidR="000B785F">
          <w:rPr>
            <w:webHidden/>
          </w:rPr>
        </w:r>
        <w:r w:rsidR="000B785F">
          <w:rPr>
            <w:webHidden/>
          </w:rPr>
          <w:fldChar w:fldCharType="separate"/>
        </w:r>
        <w:r w:rsidR="000B785F">
          <w:rPr>
            <w:webHidden/>
          </w:rPr>
          <w:t>1</w:t>
        </w:r>
        <w:r w:rsidR="000B785F">
          <w:rPr>
            <w:webHidden/>
          </w:rPr>
          <w:fldChar w:fldCharType="end"/>
        </w:r>
      </w:hyperlink>
    </w:p>
    <w:p w14:paraId="0942663D" w14:textId="77777777" w:rsidR="000B785F" w:rsidRDefault="004B61CA">
      <w:pPr>
        <w:pStyle w:val="Verzeichnis2"/>
        <w:rPr>
          <w:rFonts w:asciiTheme="minorHAnsi" w:eastAsiaTheme="minorEastAsia" w:hAnsiTheme="minorHAnsi" w:cstheme="minorBidi"/>
          <w:sz w:val="24"/>
          <w:szCs w:val="24"/>
        </w:rPr>
      </w:pPr>
      <w:hyperlink w:anchor="_Toc490941496" w:history="1">
        <w:r w:rsidR="000B785F" w:rsidRPr="006F6EC8">
          <w:rPr>
            <w:rStyle w:val="Hyperlink"/>
          </w:rPr>
          <w:t>1.1</w:t>
        </w:r>
        <w:r w:rsidR="000B785F">
          <w:rPr>
            <w:rFonts w:asciiTheme="minorHAnsi" w:eastAsiaTheme="minorEastAsia" w:hAnsiTheme="minorHAnsi" w:cstheme="minorBidi"/>
            <w:sz w:val="24"/>
            <w:szCs w:val="24"/>
          </w:rPr>
          <w:tab/>
        </w:r>
        <w:r w:rsidR="000B785F" w:rsidRPr="006F6EC8">
          <w:rPr>
            <w:rStyle w:val="Hyperlink"/>
          </w:rPr>
          <w:t>Projektbeschreibung</w:t>
        </w:r>
        <w:r w:rsidR="000B785F">
          <w:rPr>
            <w:webHidden/>
          </w:rPr>
          <w:tab/>
        </w:r>
        <w:r w:rsidR="000B785F">
          <w:rPr>
            <w:webHidden/>
          </w:rPr>
          <w:fldChar w:fldCharType="begin"/>
        </w:r>
        <w:r w:rsidR="000B785F">
          <w:rPr>
            <w:webHidden/>
          </w:rPr>
          <w:instrText xml:space="preserve"> PAGEREF _Toc490941496 \h </w:instrText>
        </w:r>
        <w:r w:rsidR="000B785F">
          <w:rPr>
            <w:webHidden/>
          </w:rPr>
        </w:r>
        <w:r w:rsidR="000B785F">
          <w:rPr>
            <w:webHidden/>
          </w:rPr>
          <w:fldChar w:fldCharType="separate"/>
        </w:r>
        <w:r w:rsidR="000B785F">
          <w:rPr>
            <w:webHidden/>
          </w:rPr>
          <w:t>1</w:t>
        </w:r>
        <w:r w:rsidR="000B785F">
          <w:rPr>
            <w:webHidden/>
          </w:rPr>
          <w:fldChar w:fldCharType="end"/>
        </w:r>
      </w:hyperlink>
    </w:p>
    <w:p w14:paraId="5358E017" w14:textId="77777777" w:rsidR="000B785F" w:rsidRDefault="004B61CA">
      <w:pPr>
        <w:pStyle w:val="Verzeichnis2"/>
        <w:rPr>
          <w:rFonts w:asciiTheme="minorHAnsi" w:eastAsiaTheme="minorEastAsia" w:hAnsiTheme="minorHAnsi" w:cstheme="minorBidi"/>
          <w:sz w:val="24"/>
          <w:szCs w:val="24"/>
        </w:rPr>
      </w:pPr>
      <w:hyperlink w:anchor="_Toc490941497" w:history="1">
        <w:r w:rsidR="000B785F" w:rsidRPr="006F6EC8">
          <w:rPr>
            <w:rStyle w:val="Hyperlink"/>
          </w:rPr>
          <w:t>1.2</w:t>
        </w:r>
        <w:r w:rsidR="000B785F">
          <w:rPr>
            <w:rFonts w:asciiTheme="minorHAnsi" w:eastAsiaTheme="minorEastAsia" w:hAnsiTheme="minorHAnsi" w:cstheme="minorBidi"/>
            <w:sz w:val="24"/>
            <w:szCs w:val="24"/>
          </w:rPr>
          <w:tab/>
        </w:r>
        <w:r w:rsidR="000B785F" w:rsidRPr="006F6EC8">
          <w:rPr>
            <w:rStyle w:val="Hyperlink"/>
          </w:rPr>
          <w:t>Projektplanung</w:t>
        </w:r>
        <w:r w:rsidR="000B785F">
          <w:rPr>
            <w:webHidden/>
          </w:rPr>
          <w:tab/>
        </w:r>
        <w:r w:rsidR="000B785F">
          <w:rPr>
            <w:webHidden/>
          </w:rPr>
          <w:fldChar w:fldCharType="begin"/>
        </w:r>
        <w:r w:rsidR="000B785F">
          <w:rPr>
            <w:webHidden/>
          </w:rPr>
          <w:instrText xml:space="preserve"> PAGEREF _Toc490941497 \h </w:instrText>
        </w:r>
        <w:r w:rsidR="000B785F">
          <w:rPr>
            <w:webHidden/>
          </w:rPr>
        </w:r>
        <w:r w:rsidR="000B785F">
          <w:rPr>
            <w:webHidden/>
          </w:rPr>
          <w:fldChar w:fldCharType="separate"/>
        </w:r>
        <w:r w:rsidR="000B785F">
          <w:rPr>
            <w:webHidden/>
          </w:rPr>
          <w:t>1</w:t>
        </w:r>
        <w:r w:rsidR="000B785F">
          <w:rPr>
            <w:webHidden/>
          </w:rPr>
          <w:fldChar w:fldCharType="end"/>
        </w:r>
      </w:hyperlink>
    </w:p>
    <w:p w14:paraId="1399B976" w14:textId="77777777" w:rsidR="000B785F" w:rsidRDefault="004B61CA">
      <w:pPr>
        <w:pStyle w:val="Verzeichnis3"/>
        <w:rPr>
          <w:rFonts w:asciiTheme="minorHAnsi" w:eastAsiaTheme="minorEastAsia" w:hAnsiTheme="minorHAnsi" w:cstheme="minorBidi"/>
          <w:sz w:val="24"/>
          <w:szCs w:val="24"/>
        </w:rPr>
      </w:pPr>
      <w:hyperlink w:anchor="_Toc490941498" w:history="1">
        <w:r w:rsidR="000B785F" w:rsidRPr="006F6EC8">
          <w:rPr>
            <w:rStyle w:val="Hyperlink"/>
          </w:rPr>
          <w:t>1.2.1</w:t>
        </w:r>
        <w:r w:rsidR="000B785F">
          <w:rPr>
            <w:rFonts w:asciiTheme="minorHAnsi" w:eastAsiaTheme="minorEastAsia" w:hAnsiTheme="minorHAnsi" w:cstheme="minorBidi"/>
            <w:sz w:val="24"/>
            <w:szCs w:val="24"/>
          </w:rPr>
          <w:tab/>
        </w:r>
        <w:r w:rsidR="000B785F" w:rsidRPr="006F6EC8">
          <w:rPr>
            <w:rStyle w:val="Hyperlink"/>
          </w:rPr>
          <w:t>Aufgabenverteilung</w:t>
        </w:r>
        <w:r w:rsidR="000B785F">
          <w:rPr>
            <w:webHidden/>
          </w:rPr>
          <w:tab/>
        </w:r>
        <w:r w:rsidR="000B785F">
          <w:rPr>
            <w:webHidden/>
          </w:rPr>
          <w:fldChar w:fldCharType="begin"/>
        </w:r>
        <w:r w:rsidR="000B785F">
          <w:rPr>
            <w:webHidden/>
          </w:rPr>
          <w:instrText xml:space="preserve"> PAGEREF _Toc490941498 \h </w:instrText>
        </w:r>
        <w:r w:rsidR="000B785F">
          <w:rPr>
            <w:webHidden/>
          </w:rPr>
        </w:r>
        <w:r w:rsidR="000B785F">
          <w:rPr>
            <w:webHidden/>
          </w:rPr>
          <w:fldChar w:fldCharType="separate"/>
        </w:r>
        <w:r w:rsidR="000B785F">
          <w:rPr>
            <w:webHidden/>
          </w:rPr>
          <w:t>1</w:t>
        </w:r>
        <w:r w:rsidR="000B785F">
          <w:rPr>
            <w:webHidden/>
          </w:rPr>
          <w:fldChar w:fldCharType="end"/>
        </w:r>
      </w:hyperlink>
    </w:p>
    <w:p w14:paraId="0B6C94F3" w14:textId="77777777" w:rsidR="000B785F" w:rsidRDefault="004B61CA">
      <w:pPr>
        <w:pStyle w:val="Verzeichnis3"/>
        <w:rPr>
          <w:rFonts w:asciiTheme="minorHAnsi" w:eastAsiaTheme="minorEastAsia" w:hAnsiTheme="minorHAnsi" w:cstheme="minorBidi"/>
          <w:sz w:val="24"/>
          <w:szCs w:val="24"/>
        </w:rPr>
      </w:pPr>
      <w:hyperlink w:anchor="_Toc490941499" w:history="1">
        <w:r w:rsidR="000B785F" w:rsidRPr="006F6EC8">
          <w:rPr>
            <w:rStyle w:val="Hyperlink"/>
          </w:rPr>
          <w:t>1.2.2</w:t>
        </w:r>
        <w:r w:rsidR="000B785F">
          <w:rPr>
            <w:rFonts w:asciiTheme="minorHAnsi" w:eastAsiaTheme="minorEastAsia" w:hAnsiTheme="minorHAnsi" w:cstheme="minorBidi"/>
            <w:sz w:val="24"/>
            <w:szCs w:val="24"/>
          </w:rPr>
          <w:tab/>
        </w:r>
        <w:r w:rsidR="000B785F" w:rsidRPr="006F6EC8">
          <w:rPr>
            <w:rStyle w:val="Hyperlink"/>
          </w:rPr>
          <w:t>Meilensteine</w:t>
        </w:r>
        <w:r w:rsidR="000B785F">
          <w:rPr>
            <w:webHidden/>
          </w:rPr>
          <w:tab/>
        </w:r>
        <w:r w:rsidR="000B785F">
          <w:rPr>
            <w:webHidden/>
          </w:rPr>
          <w:fldChar w:fldCharType="begin"/>
        </w:r>
        <w:r w:rsidR="000B785F">
          <w:rPr>
            <w:webHidden/>
          </w:rPr>
          <w:instrText xml:space="preserve"> PAGEREF _Toc490941499 \h </w:instrText>
        </w:r>
        <w:r w:rsidR="000B785F">
          <w:rPr>
            <w:webHidden/>
          </w:rPr>
        </w:r>
        <w:r w:rsidR="000B785F">
          <w:rPr>
            <w:webHidden/>
          </w:rPr>
          <w:fldChar w:fldCharType="separate"/>
        </w:r>
        <w:r w:rsidR="000B785F">
          <w:rPr>
            <w:webHidden/>
          </w:rPr>
          <w:t>1</w:t>
        </w:r>
        <w:r w:rsidR="000B785F">
          <w:rPr>
            <w:webHidden/>
          </w:rPr>
          <w:fldChar w:fldCharType="end"/>
        </w:r>
      </w:hyperlink>
    </w:p>
    <w:p w14:paraId="5F9AE0C7" w14:textId="77777777" w:rsidR="000B785F" w:rsidRDefault="004B61CA">
      <w:pPr>
        <w:pStyle w:val="Verzeichnis3"/>
        <w:rPr>
          <w:rFonts w:asciiTheme="minorHAnsi" w:eastAsiaTheme="minorEastAsia" w:hAnsiTheme="minorHAnsi" w:cstheme="minorBidi"/>
          <w:sz w:val="24"/>
          <w:szCs w:val="24"/>
        </w:rPr>
      </w:pPr>
      <w:hyperlink w:anchor="_Toc490941500" w:history="1">
        <w:r w:rsidR="000B785F" w:rsidRPr="006F6EC8">
          <w:rPr>
            <w:rStyle w:val="Hyperlink"/>
          </w:rPr>
          <w:t>1.2.3</w:t>
        </w:r>
        <w:r w:rsidR="000B785F">
          <w:rPr>
            <w:rFonts w:asciiTheme="minorHAnsi" w:eastAsiaTheme="minorEastAsia" w:hAnsiTheme="minorHAnsi" w:cstheme="minorBidi"/>
            <w:sz w:val="24"/>
            <w:szCs w:val="24"/>
          </w:rPr>
          <w:tab/>
        </w:r>
        <w:r w:rsidR="000B785F" w:rsidRPr="006F6EC8">
          <w:rPr>
            <w:rStyle w:val="Hyperlink"/>
          </w:rPr>
          <w:t>Herausforderungen</w:t>
        </w:r>
        <w:r w:rsidR="000B785F">
          <w:rPr>
            <w:webHidden/>
          </w:rPr>
          <w:tab/>
        </w:r>
        <w:r w:rsidR="000B785F">
          <w:rPr>
            <w:webHidden/>
          </w:rPr>
          <w:fldChar w:fldCharType="begin"/>
        </w:r>
        <w:r w:rsidR="000B785F">
          <w:rPr>
            <w:webHidden/>
          </w:rPr>
          <w:instrText xml:space="preserve"> PAGEREF _Toc490941500 \h </w:instrText>
        </w:r>
        <w:r w:rsidR="000B785F">
          <w:rPr>
            <w:webHidden/>
          </w:rPr>
        </w:r>
        <w:r w:rsidR="000B785F">
          <w:rPr>
            <w:webHidden/>
          </w:rPr>
          <w:fldChar w:fldCharType="separate"/>
        </w:r>
        <w:r w:rsidR="000B785F">
          <w:rPr>
            <w:webHidden/>
          </w:rPr>
          <w:t>1</w:t>
        </w:r>
        <w:r w:rsidR="000B785F">
          <w:rPr>
            <w:webHidden/>
          </w:rPr>
          <w:fldChar w:fldCharType="end"/>
        </w:r>
      </w:hyperlink>
    </w:p>
    <w:p w14:paraId="53AE1C77" w14:textId="77777777" w:rsidR="000B785F" w:rsidRDefault="004B61CA">
      <w:pPr>
        <w:pStyle w:val="Verzeichnis1"/>
        <w:rPr>
          <w:rFonts w:asciiTheme="minorHAnsi" w:eastAsiaTheme="minorEastAsia" w:hAnsiTheme="minorHAnsi" w:cstheme="minorBidi"/>
          <w:b w:val="0"/>
          <w:sz w:val="24"/>
          <w:szCs w:val="24"/>
        </w:rPr>
      </w:pPr>
      <w:hyperlink w:anchor="_Toc490941501" w:history="1">
        <w:r w:rsidR="000B785F" w:rsidRPr="006F6EC8">
          <w:rPr>
            <w:rStyle w:val="Hyperlink"/>
          </w:rPr>
          <w:t>2</w:t>
        </w:r>
        <w:r w:rsidR="000B785F">
          <w:rPr>
            <w:rFonts w:asciiTheme="minorHAnsi" w:eastAsiaTheme="minorEastAsia" w:hAnsiTheme="minorHAnsi" w:cstheme="minorBidi"/>
            <w:b w:val="0"/>
            <w:sz w:val="24"/>
            <w:szCs w:val="24"/>
          </w:rPr>
          <w:tab/>
        </w:r>
        <w:r w:rsidR="000B785F" w:rsidRPr="006F6EC8">
          <w:rPr>
            <w:rStyle w:val="Hyperlink"/>
          </w:rPr>
          <w:t>Analyse bestehender Fitness-Apps</w:t>
        </w:r>
        <w:r w:rsidR="000B785F">
          <w:rPr>
            <w:webHidden/>
          </w:rPr>
          <w:tab/>
        </w:r>
        <w:r w:rsidR="000B785F">
          <w:rPr>
            <w:webHidden/>
          </w:rPr>
          <w:fldChar w:fldCharType="begin"/>
        </w:r>
        <w:r w:rsidR="000B785F">
          <w:rPr>
            <w:webHidden/>
          </w:rPr>
          <w:instrText xml:space="preserve"> PAGEREF _Toc490941501 \h </w:instrText>
        </w:r>
        <w:r w:rsidR="000B785F">
          <w:rPr>
            <w:webHidden/>
          </w:rPr>
        </w:r>
        <w:r w:rsidR="000B785F">
          <w:rPr>
            <w:webHidden/>
          </w:rPr>
          <w:fldChar w:fldCharType="separate"/>
        </w:r>
        <w:r w:rsidR="000B785F">
          <w:rPr>
            <w:webHidden/>
          </w:rPr>
          <w:t>2</w:t>
        </w:r>
        <w:r w:rsidR="000B785F">
          <w:rPr>
            <w:webHidden/>
          </w:rPr>
          <w:fldChar w:fldCharType="end"/>
        </w:r>
      </w:hyperlink>
    </w:p>
    <w:p w14:paraId="5986E9D4" w14:textId="77777777" w:rsidR="000B785F" w:rsidRDefault="004B61CA">
      <w:pPr>
        <w:pStyle w:val="Verzeichnis1"/>
        <w:rPr>
          <w:rFonts w:asciiTheme="minorHAnsi" w:eastAsiaTheme="minorEastAsia" w:hAnsiTheme="minorHAnsi" w:cstheme="minorBidi"/>
          <w:b w:val="0"/>
          <w:sz w:val="24"/>
          <w:szCs w:val="24"/>
        </w:rPr>
      </w:pPr>
      <w:hyperlink w:anchor="_Toc490941502" w:history="1">
        <w:r w:rsidR="000B785F" w:rsidRPr="006F6EC8">
          <w:rPr>
            <w:rStyle w:val="Hyperlink"/>
          </w:rPr>
          <w:t>3</w:t>
        </w:r>
        <w:r w:rsidR="000B785F">
          <w:rPr>
            <w:rFonts w:asciiTheme="minorHAnsi" w:eastAsiaTheme="minorEastAsia" w:hAnsiTheme="minorHAnsi" w:cstheme="minorBidi"/>
            <w:b w:val="0"/>
            <w:sz w:val="24"/>
            <w:szCs w:val="24"/>
          </w:rPr>
          <w:tab/>
        </w:r>
        <w:r w:rsidR="000B785F" w:rsidRPr="006F6EC8">
          <w:rPr>
            <w:rStyle w:val="Hyperlink"/>
          </w:rPr>
          <w:t>Projektübersicht</w:t>
        </w:r>
        <w:r w:rsidR="000B785F">
          <w:rPr>
            <w:webHidden/>
          </w:rPr>
          <w:tab/>
        </w:r>
        <w:r w:rsidR="000B785F">
          <w:rPr>
            <w:webHidden/>
          </w:rPr>
          <w:fldChar w:fldCharType="begin"/>
        </w:r>
        <w:r w:rsidR="000B785F">
          <w:rPr>
            <w:webHidden/>
          </w:rPr>
          <w:instrText xml:space="preserve"> PAGEREF _Toc490941502 \h </w:instrText>
        </w:r>
        <w:r w:rsidR="000B785F">
          <w:rPr>
            <w:webHidden/>
          </w:rPr>
        </w:r>
        <w:r w:rsidR="000B785F">
          <w:rPr>
            <w:webHidden/>
          </w:rPr>
          <w:fldChar w:fldCharType="separate"/>
        </w:r>
        <w:r w:rsidR="000B785F">
          <w:rPr>
            <w:webHidden/>
          </w:rPr>
          <w:t>3</w:t>
        </w:r>
        <w:r w:rsidR="000B785F">
          <w:rPr>
            <w:webHidden/>
          </w:rPr>
          <w:fldChar w:fldCharType="end"/>
        </w:r>
      </w:hyperlink>
    </w:p>
    <w:p w14:paraId="27C559BC" w14:textId="77777777" w:rsidR="000B785F" w:rsidRDefault="004B61CA">
      <w:pPr>
        <w:pStyle w:val="Verzeichnis2"/>
        <w:rPr>
          <w:rFonts w:asciiTheme="minorHAnsi" w:eastAsiaTheme="minorEastAsia" w:hAnsiTheme="minorHAnsi" w:cstheme="minorBidi"/>
          <w:sz w:val="24"/>
          <w:szCs w:val="24"/>
        </w:rPr>
      </w:pPr>
      <w:hyperlink w:anchor="_Toc490941503" w:history="1">
        <w:r w:rsidR="000B785F" w:rsidRPr="006F6EC8">
          <w:rPr>
            <w:rStyle w:val="Hyperlink"/>
          </w:rPr>
          <w:t>3.1</w:t>
        </w:r>
        <w:r w:rsidR="000B785F">
          <w:rPr>
            <w:rFonts w:asciiTheme="minorHAnsi" w:eastAsiaTheme="minorEastAsia" w:hAnsiTheme="minorHAnsi" w:cstheme="minorBidi"/>
            <w:sz w:val="24"/>
            <w:szCs w:val="24"/>
          </w:rPr>
          <w:tab/>
        </w:r>
        <w:r w:rsidR="000B785F" w:rsidRPr="006F6EC8">
          <w:rPr>
            <w:rStyle w:val="Hyperlink"/>
          </w:rPr>
          <w:t>Zielgruppe</w:t>
        </w:r>
        <w:r w:rsidR="000B785F">
          <w:rPr>
            <w:webHidden/>
          </w:rPr>
          <w:tab/>
        </w:r>
        <w:r w:rsidR="000B785F">
          <w:rPr>
            <w:webHidden/>
          </w:rPr>
          <w:fldChar w:fldCharType="begin"/>
        </w:r>
        <w:r w:rsidR="000B785F">
          <w:rPr>
            <w:webHidden/>
          </w:rPr>
          <w:instrText xml:space="preserve"> PAGEREF _Toc490941503 \h </w:instrText>
        </w:r>
        <w:r w:rsidR="000B785F">
          <w:rPr>
            <w:webHidden/>
          </w:rPr>
        </w:r>
        <w:r w:rsidR="000B785F">
          <w:rPr>
            <w:webHidden/>
          </w:rPr>
          <w:fldChar w:fldCharType="separate"/>
        </w:r>
        <w:r w:rsidR="000B785F">
          <w:rPr>
            <w:webHidden/>
          </w:rPr>
          <w:t>3</w:t>
        </w:r>
        <w:r w:rsidR="000B785F">
          <w:rPr>
            <w:webHidden/>
          </w:rPr>
          <w:fldChar w:fldCharType="end"/>
        </w:r>
      </w:hyperlink>
    </w:p>
    <w:p w14:paraId="59105477" w14:textId="77777777" w:rsidR="000B785F" w:rsidRDefault="004B61CA">
      <w:pPr>
        <w:pStyle w:val="Verzeichnis2"/>
        <w:rPr>
          <w:rFonts w:asciiTheme="minorHAnsi" w:eastAsiaTheme="minorEastAsia" w:hAnsiTheme="minorHAnsi" w:cstheme="minorBidi"/>
          <w:sz w:val="24"/>
          <w:szCs w:val="24"/>
        </w:rPr>
      </w:pPr>
      <w:hyperlink w:anchor="_Toc490941504" w:history="1">
        <w:r w:rsidR="000B785F" w:rsidRPr="006F6EC8">
          <w:rPr>
            <w:rStyle w:val="Hyperlink"/>
          </w:rPr>
          <w:t>3.2</w:t>
        </w:r>
        <w:r w:rsidR="000B785F">
          <w:rPr>
            <w:rFonts w:asciiTheme="minorHAnsi" w:eastAsiaTheme="minorEastAsia" w:hAnsiTheme="minorHAnsi" w:cstheme="minorBidi"/>
            <w:sz w:val="24"/>
            <w:szCs w:val="24"/>
          </w:rPr>
          <w:tab/>
        </w:r>
        <w:r w:rsidR="000B785F" w:rsidRPr="006F6EC8">
          <w:rPr>
            <w:rStyle w:val="Hyperlink"/>
          </w:rPr>
          <w:t>Anforderungen</w:t>
        </w:r>
        <w:r w:rsidR="000B785F">
          <w:rPr>
            <w:webHidden/>
          </w:rPr>
          <w:tab/>
        </w:r>
        <w:r w:rsidR="000B785F">
          <w:rPr>
            <w:webHidden/>
          </w:rPr>
          <w:fldChar w:fldCharType="begin"/>
        </w:r>
        <w:r w:rsidR="000B785F">
          <w:rPr>
            <w:webHidden/>
          </w:rPr>
          <w:instrText xml:space="preserve"> PAGEREF _Toc490941504 \h </w:instrText>
        </w:r>
        <w:r w:rsidR="000B785F">
          <w:rPr>
            <w:webHidden/>
          </w:rPr>
        </w:r>
        <w:r w:rsidR="000B785F">
          <w:rPr>
            <w:webHidden/>
          </w:rPr>
          <w:fldChar w:fldCharType="separate"/>
        </w:r>
        <w:r w:rsidR="000B785F">
          <w:rPr>
            <w:webHidden/>
          </w:rPr>
          <w:t>5</w:t>
        </w:r>
        <w:r w:rsidR="000B785F">
          <w:rPr>
            <w:webHidden/>
          </w:rPr>
          <w:fldChar w:fldCharType="end"/>
        </w:r>
      </w:hyperlink>
    </w:p>
    <w:p w14:paraId="62854AE5" w14:textId="77777777" w:rsidR="000B785F" w:rsidRDefault="004B61CA">
      <w:pPr>
        <w:pStyle w:val="Verzeichnis3"/>
        <w:rPr>
          <w:rFonts w:asciiTheme="minorHAnsi" w:eastAsiaTheme="minorEastAsia" w:hAnsiTheme="minorHAnsi" w:cstheme="minorBidi"/>
          <w:sz w:val="24"/>
          <w:szCs w:val="24"/>
        </w:rPr>
      </w:pPr>
      <w:hyperlink w:anchor="_Toc490941505" w:history="1">
        <w:r w:rsidR="000B785F" w:rsidRPr="006F6EC8">
          <w:rPr>
            <w:rStyle w:val="Hyperlink"/>
          </w:rPr>
          <w:t>3.2.1</w:t>
        </w:r>
        <w:r w:rsidR="000B785F">
          <w:rPr>
            <w:rFonts w:asciiTheme="minorHAnsi" w:eastAsiaTheme="minorEastAsia" w:hAnsiTheme="minorHAnsi" w:cstheme="minorBidi"/>
            <w:sz w:val="24"/>
            <w:szCs w:val="24"/>
          </w:rPr>
          <w:tab/>
        </w:r>
        <w:r w:rsidR="000B785F" w:rsidRPr="006F6EC8">
          <w:rPr>
            <w:rStyle w:val="Hyperlink"/>
          </w:rPr>
          <w:t>User-Stories</w:t>
        </w:r>
        <w:r w:rsidR="000B785F">
          <w:rPr>
            <w:webHidden/>
          </w:rPr>
          <w:tab/>
        </w:r>
        <w:r w:rsidR="000B785F">
          <w:rPr>
            <w:webHidden/>
          </w:rPr>
          <w:fldChar w:fldCharType="begin"/>
        </w:r>
        <w:r w:rsidR="000B785F">
          <w:rPr>
            <w:webHidden/>
          </w:rPr>
          <w:instrText xml:space="preserve"> PAGEREF _Toc490941505 \h </w:instrText>
        </w:r>
        <w:r w:rsidR="000B785F">
          <w:rPr>
            <w:webHidden/>
          </w:rPr>
        </w:r>
        <w:r w:rsidR="000B785F">
          <w:rPr>
            <w:webHidden/>
          </w:rPr>
          <w:fldChar w:fldCharType="separate"/>
        </w:r>
        <w:r w:rsidR="000B785F">
          <w:rPr>
            <w:webHidden/>
          </w:rPr>
          <w:t>5</w:t>
        </w:r>
        <w:r w:rsidR="000B785F">
          <w:rPr>
            <w:webHidden/>
          </w:rPr>
          <w:fldChar w:fldCharType="end"/>
        </w:r>
      </w:hyperlink>
    </w:p>
    <w:p w14:paraId="2E972216" w14:textId="77777777" w:rsidR="000B785F" w:rsidRDefault="004B61CA">
      <w:pPr>
        <w:pStyle w:val="Verzeichnis3"/>
        <w:rPr>
          <w:rFonts w:asciiTheme="minorHAnsi" w:eastAsiaTheme="minorEastAsia" w:hAnsiTheme="minorHAnsi" w:cstheme="minorBidi"/>
          <w:sz w:val="24"/>
          <w:szCs w:val="24"/>
        </w:rPr>
      </w:pPr>
      <w:hyperlink w:anchor="_Toc490941506" w:history="1">
        <w:r w:rsidR="000B785F" w:rsidRPr="006F6EC8">
          <w:rPr>
            <w:rStyle w:val="Hyperlink"/>
          </w:rPr>
          <w:t>3.2.2</w:t>
        </w:r>
        <w:r w:rsidR="000B785F">
          <w:rPr>
            <w:rFonts w:asciiTheme="minorHAnsi" w:eastAsiaTheme="minorEastAsia" w:hAnsiTheme="minorHAnsi" w:cstheme="minorBidi"/>
            <w:sz w:val="24"/>
            <w:szCs w:val="24"/>
          </w:rPr>
          <w:tab/>
        </w:r>
        <w:r w:rsidR="000B785F" w:rsidRPr="006F6EC8">
          <w:rPr>
            <w:rStyle w:val="Hyperlink"/>
          </w:rPr>
          <w:t>Funktionale Anforderungen</w:t>
        </w:r>
        <w:r w:rsidR="000B785F">
          <w:rPr>
            <w:webHidden/>
          </w:rPr>
          <w:tab/>
        </w:r>
        <w:r w:rsidR="000B785F">
          <w:rPr>
            <w:webHidden/>
          </w:rPr>
          <w:fldChar w:fldCharType="begin"/>
        </w:r>
        <w:r w:rsidR="000B785F">
          <w:rPr>
            <w:webHidden/>
          </w:rPr>
          <w:instrText xml:space="preserve"> PAGEREF _Toc490941506 \h </w:instrText>
        </w:r>
        <w:r w:rsidR="000B785F">
          <w:rPr>
            <w:webHidden/>
          </w:rPr>
        </w:r>
        <w:r w:rsidR="000B785F">
          <w:rPr>
            <w:webHidden/>
          </w:rPr>
          <w:fldChar w:fldCharType="separate"/>
        </w:r>
        <w:r w:rsidR="000B785F">
          <w:rPr>
            <w:webHidden/>
          </w:rPr>
          <w:t>5</w:t>
        </w:r>
        <w:r w:rsidR="000B785F">
          <w:rPr>
            <w:webHidden/>
          </w:rPr>
          <w:fldChar w:fldCharType="end"/>
        </w:r>
      </w:hyperlink>
    </w:p>
    <w:p w14:paraId="7703793C" w14:textId="77777777" w:rsidR="000B785F" w:rsidRDefault="004B61CA">
      <w:pPr>
        <w:pStyle w:val="Verzeichnis3"/>
        <w:rPr>
          <w:rFonts w:asciiTheme="minorHAnsi" w:eastAsiaTheme="minorEastAsia" w:hAnsiTheme="minorHAnsi" w:cstheme="minorBidi"/>
          <w:sz w:val="24"/>
          <w:szCs w:val="24"/>
        </w:rPr>
      </w:pPr>
      <w:hyperlink w:anchor="_Toc490941507" w:history="1">
        <w:r w:rsidR="000B785F" w:rsidRPr="006F6EC8">
          <w:rPr>
            <w:rStyle w:val="Hyperlink"/>
          </w:rPr>
          <w:t>3.2.3</w:t>
        </w:r>
        <w:r w:rsidR="000B785F">
          <w:rPr>
            <w:rFonts w:asciiTheme="minorHAnsi" w:eastAsiaTheme="minorEastAsia" w:hAnsiTheme="minorHAnsi" w:cstheme="minorBidi"/>
            <w:sz w:val="24"/>
            <w:szCs w:val="24"/>
          </w:rPr>
          <w:tab/>
        </w:r>
        <w:r w:rsidR="000B785F" w:rsidRPr="006F6EC8">
          <w:rPr>
            <w:rStyle w:val="Hyperlink"/>
          </w:rPr>
          <w:t>Nicht-funktionale Anforderungen</w:t>
        </w:r>
        <w:r w:rsidR="000B785F">
          <w:rPr>
            <w:webHidden/>
          </w:rPr>
          <w:tab/>
        </w:r>
        <w:r w:rsidR="000B785F">
          <w:rPr>
            <w:webHidden/>
          </w:rPr>
          <w:fldChar w:fldCharType="begin"/>
        </w:r>
        <w:r w:rsidR="000B785F">
          <w:rPr>
            <w:webHidden/>
          </w:rPr>
          <w:instrText xml:space="preserve"> PAGEREF _Toc490941507 \h </w:instrText>
        </w:r>
        <w:r w:rsidR="000B785F">
          <w:rPr>
            <w:webHidden/>
          </w:rPr>
        </w:r>
        <w:r w:rsidR="000B785F">
          <w:rPr>
            <w:webHidden/>
          </w:rPr>
          <w:fldChar w:fldCharType="separate"/>
        </w:r>
        <w:r w:rsidR="000B785F">
          <w:rPr>
            <w:webHidden/>
          </w:rPr>
          <w:t>7</w:t>
        </w:r>
        <w:r w:rsidR="000B785F">
          <w:rPr>
            <w:webHidden/>
          </w:rPr>
          <w:fldChar w:fldCharType="end"/>
        </w:r>
      </w:hyperlink>
    </w:p>
    <w:p w14:paraId="5B4EEB6E" w14:textId="77777777" w:rsidR="000B785F" w:rsidRDefault="004B61CA">
      <w:pPr>
        <w:pStyle w:val="Verzeichnis3"/>
        <w:rPr>
          <w:rFonts w:asciiTheme="minorHAnsi" w:eastAsiaTheme="minorEastAsia" w:hAnsiTheme="minorHAnsi" w:cstheme="minorBidi"/>
          <w:sz w:val="24"/>
          <w:szCs w:val="24"/>
        </w:rPr>
      </w:pPr>
      <w:hyperlink w:anchor="_Toc490941508" w:history="1">
        <w:r w:rsidR="000B785F" w:rsidRPr="006F6EC8">
          <w:rPr>
            <w:rStyle w:val="Hyperlink"/>
          </w:rPr>
          <w:t>3.2.4</w:t>
        </w:r>
        <w:r w:rsidR="000B785F">
          <w:rPr>
            <w:rFonts w:asciiTheme="minorHAnsi" w:eastAsiaTheme="minorEastAsia" w:hAnsiTheme="minorHAnsi" w:cstheme="minorBidi"/>
            <w:sz w:val="24"/>
            <w:szCs w:val="24"/>
          </w:rPr>
          <w:tab/>
        </w:r>
        <w:r w:rsidR="000B785F" w:rsidRPr="006F6EC8">
          <w:rPr>
            <w:rStyle w:val="Hyperlink"/>
          </w:rPr>
          <w:t>Data Dictionary</w:t>
        </w:r>
        <w:r w:rsidR="000B785F">
          <w:rPr>
            <w:webHidden/>
          </w:rPr>
          <w:tab/>
        </w:r>
        <w:r w:rsidR="000B785F">
          <w:rPr>
            <w:webHidden/>
          </w:rPr>
          <w:fldChar w:fldCharType="begin"/>
        </w:r>
        <w:r w:rsidR="000B785F">
          <w:rPr>
            <w:webHidden/>
          </w:rPr>
          <w:instrText xml:space="preserve"> PAGEREF _Toc490941508 \h </w:instrText>
        </w:r>
        <w:r w:rsidR="000B785F">
          <w:rPr>
            <w:webHidden/>
          </w:rPr>
        </w:r>
        <w:r w:rsidR="000B785F">
          <w:rPr>
            <w:webHidden/>
          </w:rPr>
          <w:fldChar w:fldCharType="separate"/>
        </w:r>
        <w:r w:rsidR="000B785F">
          <w:rPr>
            <w:webHidden/>
          </w:rPr>
          <w:t>8</w:t>
        </w:r>
        <w:r w:rsidR="000B785F">
          <w:rPr>
            <w:webHidden/>
          </w:rPr>
          <w:fldChar w:fldCharType="end"/>
        </w:r>
      </w:hyperlink>
    </w:p>
    <w:p w14:paraId="7DAAC5E1" w14:textId="77777777" w:rsidR="000B785F" w:rsidRDefault="004B61CA">
      <w:pPr>
        <w:pStyle w:val="Verzeichnis2"/>
        <w:rPr>
          <w:rFonts w:asciiTheme="minorHAnsi" w:eastAsiaTheme="minorEastAsia" w:hAnsiTheme="minorHAnsi" w:cstheme="minorBidi"/>
          <w:sz w:val="24"/>
          <w:szCs w:val="24"/>
        </w:rPr>
      </w:pPr>
      <w:hyperlink w:anchor="_Toc490941509" w:history="1">
        <w:r w:rsidR="000B785F" w:rsidRPr="006F6EC8">
          <w:rPr>
            <w:rStyle w:val="Hyperlink"/>
          </w:rPr>
          <w:t>3.3</w:t>
        </w:r>
        <w:r w:rsidR="000B785F">
          <w:rPr>
            <w:rFonts w:asciiTheme="minorHAnsi" w:eastAsiaTheme="minorEastAsia" w:hAnsiTheme="minorHAnsi" w:cstheme="minorBidi"/>
            <w:sz w:val="24"/>
            <w:szCs w:val="24"/>
          </w:rPr>
          <w:tab/>
        </w:r>
        <w:r w:rsidR="000B785F" w:rsidRPr="006F6EC8">
          <w:rPr>
            <w:rStyle w:val="Hyperlink"/>
          </w:rPr>
          <w:t>Modelle</w:t>
        </w:r>
        <w:r w:rsidR="000B785F">
          <w:rPr>
            <w:webHidden/>
          </w:rPr>
          <w:tab/>
        </w:r>
        <w:r w:rsidR="000B785F">
          <w:rPr>
            <w:webHidden/>
          </w:rPr>
          <w:fldChar w:fldCharType="begin"/>
        </w:r>
        <w:r w:rsidR="000B785F">
          <w:rPr>
            <w:webHidden/>
          </w:rPr>
          <w:instrText xml:space="preserve"> PAGEREF _Toc490941509 \h </w:instrText>
        </w:r>
        <w:r w:rsidR="000B785F">
          <w:rPr>
            <w:webHidden/>
          </w:rPr>
        </w:r>
        <w:r w:rsidR="000B785F">
          <w:rPr>
            <w:webHidden/>
          </w:rPr>
          <w:fldChar w:fldCharType="separate"/>
        </w:r>
        <w:r w:rsidR="000B785F">
          <w:rPr>
            <w:webHidden/>
          </w:rPr>
          <w:t>14</w:t>
        </w:r>
        <w:r w:rsidR="000B785F">
          <w:rPr>
            <w:webHidden/>
          </w:rPr>
          <w:fldChar w:fldCharType="end"/>
        </w:r>
      </w:hyperlink>
    </w:p>
    <w:p w14:paraId="1B7650A9" w14:textId="77777777" w:rsidR="000B785F" w:rsidRDefault="004B61CA">
      <w:pPr>
        <w:pStyle w:val="Verzeichnis3"/>
        <w:rPr>
          <w:rFonts w:asciiTheme="minorHAnsi" w:eastAsiaTheme="minorEastAsia" w:hAnsiTheme="minorHAnsi" w:cstheme="minorBidi"/>
          <w:sz w:val="24"/>
          <w:szCs w:val="24"/>
        </w:rPr>
      </w:pPr>
      <w:hyperlink w:anchor="_Toc490941510" w:history="1">
        <w:r w:rsidR="000B785F" w:rsidRPr="006F6EC8">
          <w:rPr>
            <w:rStyle w:val="Hyperlink"/>
          </w:rPr>
          <w:t>3.3.1</w:t>
        </w:r>
        <w:r w:rsidR="000B785F">
          <w:rPr>
            <w:rFonts w:asciiTheme="minorHAnsi" w:eastAsiaTheme="minorEastAsia" w:hAnsiTheme="minorHAnsi" w:cstheme="minorBidi"/>
            <w:sz w:val="24"/>
            <w:szCs w:val="24"/>
          </w:rPr>
          <w:tab/>
        </w:r>
        <w:r w:rsidR="000B785F" w:rsidRPr="006F6EC8">
          <w:rPr>
            <w:rStyle w:val="Hyperlink"/>
          </w:rPr>
          <w:t>Sitemap</w:t>
        </w:r>
        <w:r w:rsidR="000B785F">
          <w:rPr>
            <w:webHidden/>
          </w:rPr>
          <w:tab/>
        </w:r>
        <w:r w:rsidR="000B785F">
          <w:rPr>
            <w:webHidden/>
          </w:rPr>
          <w:fldChar w:fldCharType="begin"/>
        </w:r>
        <w:r w:rsidR="000B785F">
          <w:rPr>
            <w:webHidden/>
          </w:rPr>
          <w:instrText xml:space="preserve"> PAGEREF _Toc490941510 \h </w:instrText>
        </w:r>
        <w:r w:rsidR="000B785F">
          <w:rPr>
            <w:webHidden/>
          </w:rPr>
        </w:r>
        <w:r w:rsidR="000B785F">
          <w:rPr>
            <w:webHidden/>
          </w:rPr>
          <w:fldChar w:fldCharType="separate"/>
        </w:r>
        <w:r w:rsidR="000B785F">
          <w:rPr>
            <w:webHidden/>
          </w:rPr>
          <w:t>14</w:t>
        </w:r>
        <w:r w:rsidR="000B785F">
          <w:rPr>
            <w:webHidden/>
          </w:rPr>
          <w:fldChar w:fldCharType="end"/>
        </w:r>
      </w:hyperlink>
    </w:p>
    <w:p w14:paraId="25012A0E" w14:textId="77777777" w:rsidR="000B785F" w:rsidRDefault="004B61CA">
      <w:pPr>
        <w:pStyle w:val="Verzeichnis3"/>
        <w:rPr>
          <w:rFonts w:asciiTheme="minorHAnsi" w:eastAsiaTheme="minorEastAsia" w:hAnsiTheme="minorHAnsi" w:cstheme="minorBidi"/>
          <w:sz w:val="24"/>
          <w:szCs w:val="24"/>
        </w:rPr>
      </w:pPr>
      <w:hyperlink w:anchor="_Toc490941511" w:history="1">
        <w:r w:rsidR="000B785F" w:rsidRPr="006F6EC8">
          <w:rPr>
            <w:rStyle w:val="Hyperlink"/>
          </w:rPr>
          <w:t>3.3.2</w:t>
        </w:r>
        <w:r w:rsidR="000B785F">
          <w:rPr>
            <w:rFonts w:asciiTheme="minorHAnsi" w:eastAsiaTheme="minorEastAsia" w:hAnsiTheme="minorHAnsi" w:cstheme="minorBidi"/>
            <w:sz w:val="24"/>
            <w:szCs w:val="24"/>
          </w:rPr>
          <w:tab/>
        </w:r>
        <w:r w:rsidR="000B785F" w:rsidRPr="006F6EC8">
          <w:rPr>
            <w:rStyle w:val="Hyperlink"/>
          </w:rPr>
          <w:t>UML-Klassendiagramm</w:t>
        </w:r>
        <w:r w:rsidR="000B785F">
          <w:rPr>
            <w:webHidden/>
          </w:rPr>
          <w:tab/>
        </w:r>
        <w:r w:rsidR="000B785F">
          <w:rPr>
            <w:webHidden/>
          </w:rPr>
          <w:fldChar w:fldCharType="begin"/>
        </w:r>
        <w:r w:rsidR="000B785F">
          <w:rPr>
            <w:webHidden/>
          </w:rPr>
          <w:instrText xml:space="preserve"> PAGEREF _Toc490941511 \h </w:instrText>
        </w:r>
        <w:r w:rsidR="000B785F">
          <w:rPr>
            <w:webHidden/>
          </w:rPr>
        </w:r>
        <w:r w:rsidR="000B785F">
          <w:rPr>
            <w:webHidden/>
          </w:rPr>
          <w:fldChar w:fldCharType="separate"/>
        </w:r>
        <w:r w:rsidR="000B785F">
          <w:rPr>
            <w:webHidden/>
          </w:rPr>
          <w:t>15</w:t>
        </w:r>
        <w:r w:rsidR="000B785F">
          <w:rPr>
            <w:webHidden/>
          </w:rPr>
          <w:fldChar w:fldCharType="end"/>
        </w:r>
      </w:hyperlink>
    </w:p>
    <w:p w14:paraId="38B71994" w14:textId="77777777" w:rsidR="000B785F" w:rsidRDefault="004B61CA">
      <w:pPr>
        <w:pStyle w:val="Verzeichnis2"/>
        <w:rPr>
          <w:rFonts w:asciiTheme="minorHAnsi" w:eastAsiaTheme="minorEastAsia" w:hAnsiTheme="minorHAnsi" w:cstheme="minorBidi"/>
          <w:sz w:val="24"/>
          <w:szCs w:val="24"/>
        </w:rPr>
      </w:pPr>
      <w:hyperlink w:anchor="_Toc490941512" w:history="1">
        <w:r w:rsidR="000B785F" w:rsidRPr="006F6EC8">
          <w:rPr>
            <w:rStyle w:val="Hyperlink"/>
          </w:rPr>
          <w:t>3.4</w:t>
        </w:r>
        <w:r w:rsidR="000B785F">
          <w:rPr>
            <w:rFonts w:asciiTheme="minorHAnsi" w:eastAsiaTheme="minorEastAsia" w:hAnsiTheme="minorHAnsi" w:cstheme="minorBidi"/>
            <w:sz w:val="24"/>
            <w:szCs w:val="24"/>
          </w:rPr>
          <w:tab/>
        </w:r>
        <w:r w:rsidR="000B785F" w:rsidRPr="006F6EC8">
          <w:rPr>
            <w:rStyle w:val="Hyperlink"/>
          </w:rPr>
          <w:t>Prototypen</w:t>
        </w:r>
        <w:r w:rsidR="000B785F">
          <w:rPr>
            <w:webHidden/>
          </w:rPr>
          <w:tab/>
        </w:r>
        <w:r w:rsidR="000B785F">
          <w:rPr>
            <w:webHidden/>
          </w:rPr>
          <w:fldChar w:fldCharType="begin"/>
        </w:r>
        <w:r w:rsidR="000B785F">
          <w:rPr>
            <w:webHidden/>
          </w:rPr>
          <w:instrText xml:space="preserve"> PAGEREF _Toc490941512 \h </w:instrText>
        </w:r>
        <w:r w:rsidR="000B785F">
          <w:rPr>
            <w:webHidden/>
          </w:rPr>
        </w:r>
        <w:r w:rsidR="000B785F">
          <w:rPr>
            <w:webHidden/>
          </w:rPr>
          <w:fldChar w:fldCharType="separate"/>
        </w:r>
        <w:r w:rsidR="000B785F">
          <w:rPr>
            <w:webHidden/>
          </w:rPr>
          <w:t>15</w:t>
        </w:r>
        <w:r w:rsidR="000B785F">
          <w:rPr>
            <w:webHidden/>
          </w:rPr>
          <w:fldChar w:fldCharType="end"/>
        </w:r>
      </w:hyperlink>
    </w:p>
    <w:p w14:paraId="635D08F9" w14:textId="77777777" w:rsidR="000B785F" w:rsidRDefault="004B61CA">
      <w:pPr>
        <w:pStyle w:val="Verzeichnis3"/>
        <w:rPr>
          <w:rFonts w:asciiTheme="minorHAnsi" w:eastAsiaTheme="minorEastAsia" w:hAnsiTheme="minorHAnsi" w:cstheme="minorBidi"/>
          <w:sz w:val="24"/>
          <w:szCs w:val="24"/>
        </w:rPr>
      </w:pPr>
      <w:hyperlink w:anchor="_Toc490941513" w:history="1">
        <w:r w:rsidR="000B785F" w:rsidRPr="006F6EC8">
          <w:rPr>
            <w:rStyle w:val="Hyperlink"/>
          </w:rPr>
          <w:t>3.4.1</w:t>
        </w:r>
        <w:r w:rsidR="000B785F">
          <w:rPr>
            <w:rFonts w:asciiTheme="minorHAnsi" w:eastAsiaTheme="minorEastAsia" w:hAnsiTheme="minorHAnsi" w:cstheme="minorBidi"/>
            <w:sz w:val="24"/>
            <w:szCs w:val="24"/>
          </w:rPr>
          <w:tab/>
        </w:r>
        <w:r w:rsidR="000B785F" w:rsidRPr="006F6EC8">
          <w:rPr>
            <w:rStyle w:val="Hyperlink"/>
          </w:rPr>
          <w:t>Papierprototypen</w:t>
        </w:r>
        <w:r w:rsidR="000B785F">
          <w:rPr>
            <w:webHidden/>
          </w:rPr>
          <w:tab/>
        </w:r>
        <w:r w:rsidR="000B785F">
          <w:rPr>
            <w:webHidden/>
          </w:rPr>
          <w:fldChar w:fldCharType="begin"/>
        </w:r>
        <w:r w:rsidR="000B785F">
          <w:rPr>
            <w:webHidden/>
          </w:rPr>
          <w:instrText xml:space="preserve"> PAGEREF _Toc490941513 \h </w:instrText>
        </w:r>
        <w:r w:rsidR="000B785F">
          <w:rPr>
            <w:webHidden/>
          </w:rPr>
        </w:r>
        <w:r w:rsidR="000B785F">
          <w:rPr>
            <w:webHidden/>
          </w:rPr>
          <w:fldChar w:fldCharType="separate"/>
        </w:r>
        <w:r w:rsidR="000B785F">
          <w:rPr>
            <w:webHidden/>
          </w:rPr>
          <w:t>17</w:t>
        </w:r>
        <w:r w:rsidR="000B785F">
          <w:rPr>
            <w:webHidden/>
          </w:rPr>
          <w:fldChar w:fldCharType="end"/>
        </w:r>
      </w:hyperlink>
    </w:p>
    <w:p w14:paraId="032E19DE" w14:textId="77777777" w:rsidR="000B785F" w:rsidRDefault="004B61CA">
      <w:pPr>
        <w:pStyle w:val="Verzeichnis3"/>
        <w:rPr>
          <w:rFonts w:asciiTheme="minorHAnsi" w:eastAsiaTheme="minorEastAsia" w:hAnsiTheme="minorHAnsi" w:cstheme="minorBidi"/>
          <w:sz w:val="24"/>
          <w:szCs w:val="24"/>
        </w:rPr>
      </w:pPr>
      <w:hyperlink w:anchor="_Toc490941514" w:history="1">
        <w:r w:rsidR="000B785F" w:rsidRPr="006F6EC8">
          <w:rPr>
            <w:rStyle w:val="Hyperlink"/>
          </w:rPr>
          <w:t>3.4.2</w:t>
        </w:r>
        <w:r w:rsidR="000B785F">
          <w:rPr>
            <w:rFonts w:asciiTheme="minorHAnsi" w:eastAsiaTheme="minorEastAsia" w:hAnsiTheme="minorHAnsi" w:cstheme="minorBidi"/>
            <w:sz w:val="24"/>
            <w:szCs w:val="24"/>
          </w:rPr>
          <w:tab/>
        </w:r>
        <w:r w:rsidR="000B785F" w:rsidRPr="006F6EC8">
          <w:rPr>
            <w:rStyle w:val="Hyperlink"/>
          </w:rPr>
          <w:t>Wireframes</w:t>
        </w:r>
        <w:r w:rsidR="000B785F">
          <w:rPr>
            <w:webHidden/>
          </w:rPr>
          <w:tab/>
        </w:r>
        <w:r w:rsidR="000B785F">
          <w:rPr>
            <w:webHidden/>
          </w:rPr>
          <w:fldChar w:fldCharType="begin"/>
        </w:r>
        <w:r w:rsidR="000B785F">
          <w:rPr>
            <w:webHidden/>
          </w:rPr>
          <w:instrText xml:space="preserve"> PAGEREF _Toc490941514 \h </w:instrText>
        </w:r>
        <w:r w:rsidR="000B785F">
          <w:rPr>
            <w:webHidden/>
          </w:rPr>
        </w:r>
        <w:r w:rsidR="000B785F">
          <w:rPr>
            <w:webHidden/>
          </w:rPr>
          <w:fldChar w:fldCharType="separate"/>
        </w:r>
        <w:r w:rsidR="000B785F">
          <w:rPr>
            <w:webHidden/>
          </w:rPr>
          <w:t>18</w:t>
        </w:r>
        <w:r w:rsidR="000B785F">
          <w:rPr>
            <w:webHidden/>
          </w:rPr>
          <w:fldChar w:fldCharType="end"/>
        </w:r>
      </w:hyperlink>
    </w:p>
    <w:p w14:paraId="1AA31239" w14:textId="77777777" w:rsidR="000B785F" w:rsidRDefault="004B61CA">
      <w:pPr>
        <w:pStyle w:val="Verzeichnis3"/>
        <w:rPr>
          <w:rFonts w:asciiTheme="minorHAnsi" w:eastAsiaTheme="minorEastAsia" w:hAnsiTheme="minorHAnsi" w:cstheme="minorBidi"/>
          <w:sz w:val="24"/>
          <w:szCs w:val="24"/>
        </w:rPr>
      </w:pPr>
      <w:hyperlink w:anchor="_Toc490941515" w:history="1">
        <w:r w:rsidR="000B785F" w:rsidRPr="006F6EC8">
          <w:rPr>
            <w:rStyle w:val="Hyperlink"/>
          </w:rPr>
          <w:t>3.4.3</w:t>
        </w:r>
        <w:r w:rsidR="000B785F">
          <w:rPr>
            <w:rFonts w:asciiTheme="minorHAnsi" w:eastAsiaTheme="minorEastAsia" w:hAnsiTheme="minorHAnsi" w:cstheme="minorBidi"/>
            <w:sz w:val="24"/>
            <w:szCs w:val="24"/>
          </w:rPr>
          <w:tab/>
        </w:r>
        <w:r w:rsidR="000B785F" w:rsidRPr="006F6EC8">
          <w:rPr>
            <w:rStyle w:val="Hyperlink"/>
          </w:rPr>
          <w:t>Mock-Ups</w:t>
        </w:r>
        <w:r w:rsidR="000B785F">
          <w:rPr>
            <w:webHidden/>
          </w:rPr>
          <w:tab/>
        </w:r>
        <w:r w:rsidR="000B785F">
          <w:rPr>
            <w:webHidden/>
          </w:rPr>
          <w:fldChar w:fldCharType="begin"/>
        </w:r>
        <w:r w:rsidR="000B785F">
          <w:rPr>
            <w:webHidden/>
          </w:rPr>
          <w:instrText xml:space="preserve"> PAGEREF _Toc490941515 \h </w:instrText>
        </w:r>
        <w:r w:rsidR="000B785F">
          <w:rPr>
            <w:webHidden/>
          </w:rPr>
        </w:r>
        <w:r w:rsidR="000B785F">
          <w:rPr>
            <w:webHidden/>
          </w:rPr>
          <w:fldChar w:fldCharType="separate"/>
        </w:r>
        <w:r w:rsidR="000B785F">
          <w:rPr>
            <w:webHidden/>
          </w:rPr>
          <w:t>28</w:t>
        </w:r>
        <w:r w:rsidR="000B785F">
          <w:rPr>
            <w:webHidden/>
          </w:rPr>
          <w:fldChar w:fldCharType="end"/>
        </w:r>
      </w:hyperlink>
    </w:p>
    <w:p w14:paraId="7CFECD80" w14:textId="77777777" w:rsidR="000B785F" w:rsidRDefault="004B61CA">
      <w:pPr>
        <w:pStyle w:val="Verzeichnis2"/>
        <w:rPr>
          <w:rFonts w:asciiTheme="minorHAnsi" w:eastAsiaTheme="minorEastAsia" w:hAnsiTheme="minorHAnsi" w:cstheme="minorBidi"/>
          <w:sz w:val="24"/>
          <w:szCs w:val="24"/>
        </w:rPr>
      </w:pPr>
      <w:hyperlink w:anchor="_Toc490941516" w:history="1">
        <w:r w:rsidR="000B785F" w:rsidRPr="006F6EC8">
          <w:rPr>
            <w:rStyle w:val="Hyperlink"/>
          </w:rPr>
          <w:t>3.5</w:t>
        </w:r>
        <w:r w:rsidR="000B785F">
          <w:rPr>
            <w:rFonts w:asciiTheme="minorHAnsi" w:eastAsiaTheme="minorEastAsia" w:hAnsiTheme="minorHAnsi" w:cstheme="minorBidi"/>
            <w:sz w:val="24"/>
            <w:szCs w:val="24"/>
          </w:rPr>
          <w:tab/>
        </w:r>
        <w:r w:rsidR="000B785F" w:rsidRPr="006F6EC8">
          <w:rPr>
            <w:rStyle w:val="Hyperlink"/>
          </w:rPr>
          <w:t>SWOT-Analyse</w:t>
        </w:r>
        <w:r w:rsidR="000B785F">
          <w:rPr>
            <w:webHidden/>
          </w:rPr>
          <w:tab/>
        </w:r>
        <w:r w:rsidR="000B785F">
          <w:rPr>
            <w:webHidden/>
          </w:rPr>
          <w:fldChar w:fldCharType="begin"/>
        </w:r>
        <w:r w:rsidR="000B785F">
          <w:rPr>
            <w:webHidden/>
          </w:rPr>
          <w:instrText xml:space="preserve"> PAGEREF _Toc490941516 \h </w:instrText>
        </w:r>
        <w:r w:rsidR="000B785F">
          <w:rPr>
            <w:webHidden/>
          </w:rPr>
        </w:r>
        <w:r w:rsidR="000B785F">
          <w:rPr>
            <w:webHidden/>
          </w:rPr>
          <w:fldChar w:fldCharType="separate"/>
        </w:r>
        <w:r w:rsidR="000B785F">
          <w:rPr>
            <w:webHidden/>
          </w:rPr>
          <w:t>42</w:t>
        </w:r>
        <w:r w:rsidR="000B785F">
          <w:rPr>
            <w:webHidden/>
          </w:rPr>
          <w:fldChar w:fldCharType="end"/>
        </w:r>
      </w:hyperlink>
    </w:p>
    <w:p w14:paraId="561EB291" w14:textId="77777777" w:rsidR="000B785F" w:rsidRDefault="004B61CA">
      <w:pPr>
        <w:pStyle w:val="Verzeichnis1"/>
        <w:rPr>
          <w:rFonts w:asciiTheme="minorHAnsi" w:eastAsiaTheme="minorEastAsia" w:hAnsiTheme="minorHAnsi" w:cstheme="minorBidi"/>
          <w:b w:val="0"/>
          <w:sz w:val="24"/>
          <w:szCs w:val="24"/>
        </w:rPr>
      </w:pPr>
      <w:hyperlink w:anchor="_Toc490941517" w:history="1">
        <w:r w:rsidR="000B785F" w:rsidRPr="006F6EC8">
          <w:rPr>
            <w:rStyle w:val="Hyperlink"/>
          </w:rPr>
          <w:t>4</w:t>
        </w:r>
        <w:r w:rsidR="000B785F">
          <w:rPr>
            <w:rFonts w:asciiTheme="minorHAnsi" w:eastAsiaTheme="minorEastAsia" w:hAnsiTheme="minorHAnsi" w:cstheme="minorBidi"/>
            <w:b w:val="0"/>
            <w:sz w:val="24"/>
            <w:szCs w:val="24"/>
          </w:rPr>
          <w:tab/>
        </w:r>
        <w:r w:rsidR="000B785F" w:rsidRPr="006F6EC8">
          <w:rPr>
            <w:rStyle w:val="Hyperlink"/>
          </w:rPr>
          <w:t>Zusammenfassung &amp; Fazit</w:t>
        </w:r>
        <w:r w:rsidR="000B785F">
          <w:rPr>
            <w:webHidden/>
          </w:rPr>
          <w:tab/>
        </w:r>
        <w:r w:rsidR="000B785F">
          <w:rPr>
            <w:webHidden/>
          </w:rPr>
          <w:fldChar w:fldCharType="begin"/>
        </w:r>
        <w:r w:rsidR="000B785F">
          <w:rPr>
            <w:webHidden/>
          </w:rPr>
          <w:instrText xml:space="preserve"> PAGEREF _Toc490941517 \h </w:instrText>
        </w:r>
        <w:r w:rsidR="000B785F">
          <w:rPr>
            <w:webHidden/>
          </w:rPr>
        </w:r>
        <w:r w:rsidR="000B785F">
          <w:rPr>
            <w:webHidden/>
          </w:rPr>
          <w:fldChar w:fldCharType="separate"/>
        </w:r>
        <w:r w:rsidR="000B785F">
          <w:rPr>
            <w:webHidden/>
          </w:rPr>
          <w:t>43</w:t>
        </w:r>
        <w:r w:rsidR="000B785F">
          <w:rPr>
            <w:webHidden/>
          </w:rPr>
          <w:fldChar w:fldCharType="end"/>
        </w:r>
      </w:hyperlink>
    </w:p>
    <w:p w14:paraId="72B5434F" w14:textId="77777777" w:rsidR="000B785F" w:rsidRDefault="004B61CA">
      <w:pPr>
        <w:pStyle w:val="Verzeichnis1"/>
        <w:rPr>
          <w:rFonts w:asciiTheme="minorHAnsi" w:eastAsiaTheme="minorEastAsia" w:hAnsiTheme="minorHAnsi" w:cstheme="minorBidi"/>
          <w:b w:val="0"/>
          <w:sz w:val="24"/>
          <w:szCs w:val="24"/>
        </w:rPr>
      </w:pPr>
      <w:hyperlink w:anchor="_Toc490941518" w:history="1">
        <w:r w:rsidR="000B785F" w:rsidRPr="006F6EC8">
          <w:rPr>
            <w:rStyle w:val="Hyperlink"/>
          </w:rPr>
          <w:t>5</w:t>
        </w:r>
        <w:r w:rsidR="000B785F">
          <w:rPr>
            <w:rFonts w:asciiTheme="minorHAnsi" w:eastAsiaTheme="minorEastAsia" w:hAnsiTheme="minorHAnsi" w:cstheme="minorBidi"/>
            <w:b w:val="0"/>
            <w:sz w:val="24"/>
            <w:szCs w:val="24"/>
          </w:rPr>
          <w:tab/>
        </w:r>
        <w:r w:rsidR="000B785F" w:rsidRPr="006F6EC8">
          <w:rPr>
            <w:rStyle w:val="Hyperlink"/>
          </w:rPr>
          <w:t>Ausblick</w:t>
        </w:r>
        <w:r w:rsidR="000B785F">
          <w:rPr>
            <w:webHidden/>
          </w:rPr>
          <w:tab/>
        </w:r>
        <w:r w:rsidR="000B785F">
          <w:rPr>
            <w:webHidden/>
          </w:rPr>
          <w:fldChar w:fldCharType="begin"/>
        </w:r>
        <w:r w:rsidR="000B785F">
          <w:rPr>
            <w:webHidden/>
          </w:rPr>
          <w:instrText xml:space="preserve"> PAGEREF _Toc490941518 \h </w:instrText>
        </w:r>
        <w:r w:rsidR="000B785F">
          <w:rPr>
            <w:webHidden/>
          </w:rPr>
        </w:r>
        <w:r w:rsidR="000B785F">
          <w:rPr>
            <w:webHidden/>
          </w:rPr>
          <w:fldChar w:fldCharType="separate"/>
        </w:r>
        <w:r w:rsidR="000B785F">
          <w:rPr>
            <w:webHidden/>
          </w:rPr>
          <w:t>44</w:t>
        </w:r>
        <w:r w:rsidR="000B785F">
          <w:rPr>
            <w:webHidden/>
          </w:rPr>
          <w:fldChar w:fldCharType="end"/>
        </w:r>
      </w:hyperlink>
    </w:p>
    <w:p w14:paraId="2EE41759" w14:textId="77777777" w:rsidR="000B785F" w:rsidRDefault="004B61CA">
      <w:pPr>
        <w:pStyle w:val="Verzeichnis1"/>
        <w:rPr>
          <w:rFonts w:asciiTheme="minorHAnsi" w:eastAsiaTheme="minorEastAsia" w:hAnsiTheme="minorHAnsi" w:cstheme="minorBidi"/>
          <w:b w:val="0"/>
          <w:sz w:val="24"/>
          <w:szCs w:val="24"/>
        </w:rPr>
      </w:pPr>
      <w:hyperlink w:anchor="_Toc490941519" w:history="1">
        <w:r w:rsidR="000B785F" w:rsidRPr="006F6EC8">
          <w:rPr>
            <w:rStyle w:val="Hyperlink"/>
          </w:rPr>
          <w:t>Literaturverzeichnis</w:t>
        </w:r>
        <w:r w:rsidR="000B785F">
          <w:rPr>
            <w:webHidden/>
          </w:rPr>
          <w:tab/>
        </w:r>
        <w:r w:rsidR="000B785F">
          <w:rPr>
            <w:webHidden/>
          </w:rPr>
          <w:fldChar w:fldCharType="begin"/>
        </w:r>
        <w:r w:rsidR="000B785F">
          <w:rPr>
            <w:webHidden/>
          </w:rPr>
          <w:instrText xml:space="preserve"> PAGEREF _Toc490941519 \h </w:instrText>
        </w:r>
        <w:r w:rsidR="000B785F">
          <w:rPr>
            <w:webHidden/>
          </w:rPr>
        </w:r>
        <w:r w:rsidR="000B785F">
          <w:rPr>
            <w:webHidden/>
          </w:rPr>
          <w:fldChar w:fldCharType="separate"/>
        </w:r>
        <w:r w:rsidR="000B785F">
          <w:rPr>
            <w:webHidden/>
          </w:rPr>
          <w:t>45</w:t>
        </w:r>
        <w:r w:rsidR="000B785F">
          <w:rPr>
            <w:webHidden/>
          </w:rPr>
          <w:fldChar w:fldCharType="end"/>
        </w:r>
      </w:hyperlink>
    </w:p>
    <w:p w14:paraId="7F608FAA" w14:textId="77777777" w:rsidR="000B785F" w:rsidRDefault="004B61CA">
      <w:pPr>
        <w:pStyle w:val="Verzeichnis1"/>
        <w:rPr>
          <w:rFonts w:asciiTheme="minorHAnsi" w:eastAsiaTheme="minorEastAsia" w:hAnsiTheme="minorHAnsi" w:cstheme="minorBidi"/>
          <w:b w:val="0"/>
          <w:sz w:val="24"/>
          <w:szCs w:val="24"/>
        </w:rPr>
      </w:pPr>
      <w:hyperlink w:anchor="_Toc490941520" w:history="1">
        <w:r w:rsidR="000B785F" w:rsidRPr="006F6EC8">
          <w:rPr>
            <w:rStyle w:val="Hyperlink"/>
          </w:rPr>
          <w:t>6</w:t>
        </w:r>
        <w:r w:rsidR="000B785F">
          <w:rPr>
            <w:rFonts w:asciiTheme="minorHAnsi" w:eastAsiaTheme="minorEastAsia" w:hAnsiTheme="minorHAnsi" w:cstheme="minorBidi"/>
            <w:b w:val="0"/>
            <w:sz w:val="24"/>
            <w:szCs w:val="24"/>
          </w:rPr>
          <w:tab/>
        </w:r>
        <w:r w:rsidR="000B785F" w:rsidRPr="006F6EC8">
          <w:rPr>
            <w:rStyle w:val="Hyperlink"/>
          </w:rPr>
          <w:t>Literatur</w:t>
        </w:r>
        <w:r w:rsidR="000B785F">
          <w:rPr>
            <w:webHidden/>
          </w:rPr>
          <w:tab/>
        </w:r>
        <w:r w:rsidR="000B785F">
          <w:rPr>
            <w:webHidden/>
          </w:rPr>
          <w:fldChar w:fldCharType="begin"/>
        </w:r>
        <w:r w:rsidR="000B785F">
          <w:rPr>
            <w:webHidden/>
          </w:rPr>
          <w:instrText xml:space="preserve"> PAGEREF _Toc490941520 \h </w:instrText>
        </w:r>
        <w:r w:rsidR="000B785F">
          <w:rPr>
            <w:webHidden/>
          </w:rPr>
        </w:r>
        <w:r w:rsidR="000B785F">
          <w:rPr>
            <w:webHidden/>
          </w:rPr>
          <w:fldChar w:fldCharType="separate"/>
        </w:r>
        <w:r w:rsidR="000B785F">
          <w:rPr>
            <w:webHidden/>
          </w:rPr>
          <w:t>47</w:t>
        </w:r>
        <w:r w:rsidR="000B785F">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941493"/>
      <w:r>
        <w:lastRenderedPageBreak/>
        <w:t>Abbildungsverzeichnis</w:t>
      </w:r>
      <w:bookmarkEnd w:id="1"/>
    </w:p>
    <w:p w14:paraId="72E27F9A" w14:textId="77777777" w:rsidR="000B785F"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0B785F">
        <w:rPr>
          <w:noProof/>
        </w:rPr>
        <w:t>Abbildung 1: Zusammenfassung der Auswirkungen von körperlicher Aktivität auf die Gesundheit</w:t>
      </w:r>
      <w:r w:rsidR="000B785F">
        <w:rPr>
          <w:noProof/>
        </w:rPr>
        <w:tab/>
      </w:r>
      <w:r w:rsidR="000B785F">
        <w:rPr>
          <w:noProof/>
        </w:rPr>
        <w:fldChar w:fldCharType="begin"/>
      </w:r>
      <w:r w:rsidR="000B785F">
        <w:rPr>
          <w:noProof/>
        </w:rPr>
        <w:instrText xml:space="preserve"> PAGEREF _Toc490941415 \h </w:instrText>
      </w:r>
      <w:r w:rsidR="000B785F">
        <w:rPr>
          <w:noProof/>
        </w:rPr>
      </w:r>
      <w:r w:rsidR="000B785F">
        <w:rPr>
          <w:noProof/>
        </w:rPr>
        <w:fldChar w:fldCharType="separate"/>
      </w:r>
      <w:r w:rsidR="000B785F">
        <w:rPr>
          <w:noProof/>
        </w:rPr>
        <w:t>4</w:t>
      </w:r>
      <w:r w:rsidR="000B785F">
        <w:rPr>
          <w:noProof/>
        </w:rPr>
        <w:fldChar w:fldCharType="end"/>
      </w:r>
    </w:p>
    <w:p w14:paraId="76462277" w14:textId="77777777" w:rsidR="000B785F" w:rsidRDefault="000B785F">
      <w:pPr>
        <w:pStyle w:val="Abbildungsverzeichnis"/>
        <w:rPr>
          <w:rFonts w:asciiTheme="minorHAnsi" w:eastAsiaTheme="minorEastAsia" w:hAnsiTheme="minorHAnsi" w:cstheme="minorBidi"/>
          <w:noProof/>
          <w:sz w:val="24"/>
          <w:szCs w:val="24"/>
        </w:rPr>
      </w:pPr>
      <w:r>
        <w:rPr>
          <w:noProof/>
        </w:rPr>
        <w:t>Abbildung 2: Sidemap</w:t>
      </w:r>
      <w:r>
        <w:rPr>
          <w:noProof/>
        </w:rPr>
        <w:tab/>
      </w:r>
      <w:r>
        <w:rPr>
          <w:noProof/>
        </w:rPr>
        <w:fldChar w:fldCharType="begin"/>
      </w:r>
      <w:r>
        <w:rPr>
          <w:noProof/>
        </w:rPr>
        <w:instrText xml:space="preserve"> PAGEREF _Toc490941416 \h </w:instrText>
      </w:r>
      <w:r>
        <w:rPr>
          <w:noProof/>
        </w:rPr>
      </w:r>
      <w:r>
        <w:rPr>
          <w:noProof/>
        </w:rPr>
        <w:fldChar w:fldCharType="separate"/>
      </w:r>
      <w:r>
        <w:rPr>
          <w:noProof/>
        </w:rPr>
        <w:t>14</w:t>
      </w:r>
      <w:r>
        <w:rPr>
          <w:noProof/>
        </w:rPr>
        <w:fldChar w:fldCharType="end"/>
      </w:r>
    </w:p>
    <w:p w14:paraId="7BA5223E" w14:textId="77777777" w:rsidR="000B785F" w:rsidRDefault="000B785F">
      <w:pPr>
        <w:pStyle w:val="Abbildungsverzeichnis"/>
        <w:rPr>
          <w:rFonts w:asciiTheme="minorHAnsi" w:eastAsiaTheme="minorEastAsia" w:hAnsiTheme="minorHAnsi" w:cstheme="minorBidi"/>
          <w:noProof/>
          <w:sz w:val="24"/>
          <w:szCs w:val="24"/>
        </w:rPr>
      </w:pPr>
      <w:r>
        <w:rPr>
          <w:noProof/>
        </w:rPr>
        <w:t>Abbildung 3: Sitemap</w:t>
      </w:r>
      <w:r>
        <w:rPr>
          <w:noProof/>
        </w:rPr>
        <w:tab/>
      </w:r>
      <w:r>
        <w:rPr>
          <w:noProof/>
        </w:rPr>
        <w:fldChar w:fldCharType="begin"/>
      </w:r>
      <w:r>
        <w:rPr>
          <w:noProof/>
        </w:rPr>
        <w:instrText xml:space="preserve"> PAGEREF _Toc490941417 \h </w:instrText>
      </w:r>
      <w:r>
        <w:rPr>
          <w:noProof/>
        </w:rPr>
      </w:r>
      <w:r>
        <w:rPr>
          <w:noProof/>
        </w:rPr>
        <w:fldChar w:fldCharType="separate"/>
      </w:r>
      <w:r>
        <w:rPr>
          <w:noProof/>
        </w:rPr>
        <w:t>15</w:t>
      </w:r>
      <w:r>
        <w:rPr>
          <w:noProof/>
        </w:rPr>
        <w:fldChar w:fldCharType="end"/>
      </w:r>
    </w:p>
    <w:p w14:paraId="091F9DD6" w14:textId="77777777" w:rsidR="000B785F" w:rsidRDefault="000B785F">
      <w:pPr>
        <w:pStyle w:val="Abbildungsverzeichnis"/>
        <w:rPr>
          <w:rFonts w:asciiTheme="minorHAnsi" w:eastAsiaTheme="minorEastAsia" w:hAnsiTheme="minorHAnsi" w:cstheme="minorBidi"/>
          <w:noProof/>
          <w:sz w:val="24"/>
          <w:szCs w:val="24"/>
        </w:rPr>
      </w:pPr>
      <w:r>
        <w:rPr>
          <w:noProof/>
        </w:rPr>
        <w:t>Abbildung 4: UML-Klassendiagramm</w:t>
      </w:r>
      <w:r>
        <w:rPr>
          <w:noProof/>
        </w:rPr>
        <w:tab/>
      </w:r>
      <w:r>
        <w:rPr>
          <w:noProof/>
        </w:rPr>
        <w:fldChar w:fldCharType="begin"/>
      </w:r>
      <w:r>
        <w:rPr>
          <w:noProof/>
        </w:rPr>
        <w:instrText xml:space="preserve"> PAGEREF _Toc490941418 \h </w:instrText>
      </w:r>
      <w:r>
        <w:rPr>
          <w:noProof/>
        </w:rPr>
      </w:r>
      <w:r>
        <w:rPr>
          <w:noProof/>
        </w:rPr>
        <w:fldChar w:fldCharType="separate"/>
      </w:r>
      <w:r>
        <w:rPr>
          <w:noProof/>
        </w:rPr>
        <w:t>15</w:t>
      </w:r>
      <w:r>
        <w:rPr>
          <w:noProof/>
        </w:rPr>
        <w:fldChar w:fldCharType="end"/>
      </w:r>
    </w:p>
    <w:p w14:paraId="1CF6D138" w14:textId="77777777" w:rsidR="000B785F" w:rsidRDefault="000B785F">
      <w:pPr>
        <w:pStyle w:val="Abbildungsverzeichnis"/>
        <w:rPr>
          <w:rFonts w:asciiTheme="minorHAnsi" w:eastAsiaTheme="minorEastAsia" w:hAnsiTheme="minorHAnsi" w:cstheme="minorBidi"/>
          <w:noProof/>
          <w:sz w:val="24"/>
          <w:szCs w:val="24"/>
        </w:rPr>
      </w:pPr>
      <w:r>
        <w:rPr>
          <w:noProof/>
        </w:rPr>
        <w:t>Abbildung 5 Aufmachung und Start</w:t>
      </w:r>
      <w:r>
        <w:rPr>
          <w:noProof/>
        </w:rPr>
        <w:tab/>
      </w:r>
      <w:r>
        <w:rPr>
          <w:noProof/>
        </w:rPr>
        <w:fldChar w:fldCharType="begin"/>
      </w:r>
      <w:r>
        <w:rPr>
          <w:noProof/>
        </w:rPr>
        <w:instrText xml:space="preserve"> PAGEREF _Toc490941419 \h </w:instrText>
      </w:r>
      <w:r>
        <w:rPr>
          <w:noProof/>
        </w:rPr>
      </w:r>
      <w:r>
        <w:rPr>
          <w:noProof/>
        </w:rPr>
        <w:fldChar w:fldCharType="separate"/>
      </w:r>
      <w:r>
        <w:rPr>
          <w:noProof/>
        </w:rPr>
        <w:t>18</w:t>
      </w:r>
      <w:r>
        <w:rPr>
          <w:noProof/>
        </w:rPr>
        <w:fldChar w:fldCharType="end"/>
      </w:r>
    </w:p>
    <w:p w14:paraId="43C506D8" w14:textId="77777777" w:rsidR="000B785F" w:rsidRDefault="000B785F">
      <w:pPr>
        <w:pStyle w:val="Abbildungsverzeichnis"/>
        <w:rPr>
          <w:rFonts w:asciiTheme="minorHAnsi" w:eastAsiaTheme="minorEastAsia" w:hAnsiTheme="minorHAnsi" w:cstheme="minorBidi"/>
          <w:noProof/>
          <w:sz w:val="24"/>
          <w:szCs w:val="24"/>
        </w:rPr>
      </w:pPr>
      <w:r>
        <w:rPr>
          <w:noProof/>
        </w:rPr>
        <w:t>Abbildung 6: Authenfication</w:t>
      </w:r>
      <w:r>
        <w:rPr>
          <w:noProof/>
        </w:rPr>
        <w:tab/>
      </w:r>
      <w:r>
        <w:rPr>
          <w:noProof/>
        </w:rPr>
        <w:fldChar w:fldCharType="begin"/>
      </w:r>
      <w:r>
        <w:rPr>
          <w:noProof/>
        </w:rPr>
        <w:instrText xml:space="preserve"> PAGEREF _Toc490941420 \h </w:instrText>
      </w:r>
      <w:r>
        <w:rPr>
          <w:noProof/>
        </w:rPr>
      </w:r>
      <w:r>
        <w:rPr>
          <w:noProof/>
        </w:rPr>
        <w:fldChar w:fldCharType="separate"/>
      </w:r>
      <w:r>
        <w:rPr>
          <w:noProof/>
        </w:rPr>
        <w:t>30</w:t>
      </w:r>
      <w:r>
        <w:rPr>
          <w:noProof/>
        </w:rPr>
        <w:fldChar w:fldCharType="end"/>
      </w:r>
    </w:p>
    <w:p w14:paraId="78A45A77" w14:textId="77777777" w:rsidR="000B785F" w:rsidRDefault="000B785F">
      <w:pPr>
        <w:pStyle w:val="Abbildungsverzeichnis"/>
        <w:rPr>
          <w:rFonts w:asciiTheme="minorHAnsi" w:eastAsiaTheme="minorEastAsia" w:hAnsiTheme="minorHAnsi" w:cstheme="minorBidi"/>
          <w:noProof/>
          <w:sz w:val="24"/>
          <w:szCs w:val="24"/>
        </w:rPr>
      </w:pPr>
      <w:r>
        <w:rPr>
          <w:noProof/>
        </w:rPr>
        <w:t>Abbildung 7: iOS Feedback</w:t>
      </w:r>
      <w:r>
        <w:rPr>
          <w:noProof/>
        </w:rPr>
        <w:tab/>
      </w:r>
      <w:r>
        <w:rPr>
          <w:noProof/>
        </w:rPr>
        <w:fldChar w:fldCharType="begin"/>
      </w:r>
      <w:r>
        <w:rPr>
          <w:noProof/>
        </w:rPr>
        <w:instrText xml:space="preserve"> PAGEREF _Toc490941421 \h </w:instrText>
      </w:r>
      <w:r>
        <w:rPr>
          <w:noProof/>
        </w:rPr>
      </w:r>
      <w:r>
        <w:rPr>
          <w:noProof/>
        </w:rPr>
        <w:fldChar w:fldCharType="separate"/>
      </w:r>
      <w:r>
        <w:rPr>
          <w:noProof/>
        </w:rPr>
        <w:t>31</w:t>
      </w:r>
      <w:r>
        <w:rPr>
          <w:noProof/>
        </w:rPr>
        <w:fldChar w:fldCharType="end"/>
      </w:r>
    </w:p>
    <w:p w14:paraId="542F8ACE" w14:textId="77777777" w:rsidR="000B785F" w:rsidRDefault="000B785F">
      <w:pPr>
        <w:pStyle w:val="Abbildungsverzeichnis"/>
        <w:rPr>
          <w:rFonts w:asciiTheme="minorHAnsi" w:eastAsiaTheme="minorEastAsia" w:hAnsiTheme="minorHAnsi" w:cstheme="minorBidi"/>
          <w:noProof/>
          <w:sz w:val="24"/>
          <w:szCs w:val="24"/>
        </w:rPr>
      </w:pPr>
      <w:r>
        <w:rPr>
          <w:noProof/>
        </w:rPr>
        <w:t>Abbildung 8: Color</w:t>
      </w:r>
      <w:r>
        <w:rPr>
          <w:noProof/>
        </w:rPr>
        <w:tab/>
      </w:r>
      <w:r>
        <w:rPr>
          <w:noProof/>
        </w:rPr>
        <w:fldChar w:fldCharType="begin"/>
      </w:r>
      <w:r>
        <w:rPr>
          <w:noProof/>
        </w:rPr>
        <w:instrText xml:space="preserve"> PAGEREF _Toc490941422 \h </w:instrText>
      </w:r>
      <w:r>
        <w:rPr>
          <w:noProof/>
        </w:rPr>
      </w:r>
      <w:r>
        <w:rPr>
          <w:noProof/>
        </w:rPr>
        <w:fldChar w:fldCharType="separate"/>
      </w:r>
      <w:r>
        <w:rPr>
          <w:noProof/>
        </w:rPr>
        <w:t>32</w:t>
      </w:r>
      <w:r>
        <w:rPr>
          <w:noProof/>
        </w:rPr>
        <w:fldChar w:fldCharType="end"/>
      </w:r>
    </w:p>
    <w:p w14:paraId="3EECD92D" w14:textId="77777777" w:rsidR="000B785F" w:rsidRDefault="000B785F">
      <w:pPr>
        <w:pStyle w:val="Abbildungsverzeichnis"/>
        <w:rPr>
          <w:rFonts w:asciiTheme="minorHAnsi" w:eastAsiaTheme="minorEastAsia" w:hAnsiTheme="minorHAnsi" w:cstheme="minorBidi"/>
          <w:noProof/>
          <w:sz w:val="24"/>
          <w:szCs w:val="24"/>
        </w:rPr>
      </w:pPr>
      <w:r>
        <w:rPr>
          <w:noProof/>
        </w:rPr>
        <w:t>Abbildung 9:Interaktive und Nicht-Interaktive Farben</w:t>
      </w:r>
      <w:r>
        <w:rPr>
          <w:noProof/>
        </w:rPr>
        <w:tab/>
      </w:r>
      <w:r>
        <w:rPr>
          <w:noProof/>
        </w:rPr>
        <w:fldChar w:fldCharType="begin"/>
      </w:r>
      <w:r>
        <w:rPr>
          <w:noProof/>
        </w:rPr>
        <w:instrText xml:space="preserve"> PAGEREF _Toc490941423 \h </w:instrText>
      </w:r>
      <w:r>
        <w:rPr>
          <w:noProof/>
        </w:rPr>
      </w:r>
      <w:r>
        <w:rPr>
          <w:noProof/>
        </w:rPr>
        <w:fldChar w:fldCharType="separate"/>
      </w:r>
      <w:r>
        <w:rPr>
          <w:noProof/>
        </w:rPr>
        <w:t>32</w:t>
      </w:r>
      <w:r>
        <w:rPr>
          <w:noProof/>
        </w:rPr>
        <w:fldChar w:fldCharType="end"/>
      </w:r>
    </w:p>
    <w:p w14:paraId="1F54731C" w14:textId="77777777" w:rsidR="000B785F" w:rsidRDefault="000B785F">
      <w:pPr>
        <w:pStyle w:val="Abbildungsverzeichnis"/>
        <w:rPr>
          <w:rFonts w:asciiTheme="minorHAnsi" w:eastAsiaTheme="minorEastAsia" w:hAnsiTheme="minorHAnsi" w:cstheme="minorBidi"/>
          <w:noProof/>
          <w:sz w:val="24"/>
          <w:szCs w:val="24"/>
        </w:rPr>
      </w:pPr>
      <w:r>
        <w:rPr>
          <w:noProof/>
        </w:rPr>
        <w:t>Abbildung 10 Layouts</w:t>
      </w:r>
      <w:r>
        <w:rPr>
          <w:noProof/>
        </w:rPr>
        <w:tab/>
      </w:r>
      <w:r>
        <w:rPr>
          <w:noProof/>
        </w:rPr>
        <w:fldChar w:fldCharType="begin"/>
      </w:r>
      <w:r>
        <w:rPr>
          <w:noProof/>
        </w:rPr>
        <w:instrText xml:space="preserve"> PAGEREF _Toc490941424 \h </w:instrText>
      </w:r>
      <w:r>
        <w:rPr>
          <w:noProof/>
        </w:rPr>
      </w:r>
      <w:r>
        <w:rPr>
          <w:noProof/>
        </w:rPr>
        <w:fldChar w:fldCharType="separate"/>
      </w:r>
      <w:r>
        <w:rPr>
          <w:noProof/>
        </w:rPr>
        <w:t>33</w:t>
      </w:r>
      <w:r>
        <w:rPr>
          <w:noProof/>
        </w:rPr>
        <w:fldChar w:fldCharType="end"/>
      </w:r>
    </w:p>
    <w:p w14:paraId="05D0B1E5" w14:textId="77777777" w:rsidR="000B785F" w:rsidRDefault="000B785F">
      <w:pPr>
        <w:pStyle w:val="Abbildungsverzeichnis"/>
        <w:rPr>
          <w:rFonts w:asciiTheme="minorHAnsi" w:eastAsiaTheme="minorEastAsia" w:hAnsiTheme="minorHAnsi" w:cstheme="minorBidi"/>
          <w:noProof/>
          <w:sz w:val="24"/>
          <w:szCs w:val="24"/>
        </w:rPr>
      </w:pPr>
      <w:r>
        <w:rPr>
          <w:noProof/>
        </w:rPr>
        <w:t>Abbildung 11: IOS Text Styles</w:t>
      </w:r>
      <w:r>
        <w:rPr>
          <w:noProof/>
        </w:rPr>
        <w:tab/>
      </w:r>
      <w:r>
        <w:rPr>
          <w:noProof/>
        </w:rPr>
        <w:fldChar w:fldCharType="begin"/>
      </w:r>
      <w:r>
        <w:rPr>
          <w:noProof/>
        </w:rPr>
        <w:instrText xml:space="preserve"> PAGEREF _Toc490941425 \h </w:instrText>
      </w:r>
      <w:r>
        <w:rPr>
          <w:noProof/>
        </w:rPr>
      </w:r>
      <w:r>
        <w:rPr>
          <w:noProof/>
        </w:rPr>
        <w:fldChar w:fldCharType="separate"/>
      </w:r>
      <w:r>
        <w:rPr>
          <w:noProof/>
        </w:rPr>
        <w:t>34</w:t>
      </w:r>
      <w:r>
        <w:rPr>
          <w:noProof/>
        </w:rPr>
        <w:fldChar w:fldCharType="end"/>
      </w:r>
    </w:p>
    <w:p w14:paraId="324564ED" w14:textId="77777777" w:rsidR="000B785F" w:rsidRDefault="000B785F">
      <w:pPr>
        <w:pStyle w:val="Abbildungsverzeichnis"/>
        <w:rPr>
          <w:rFonts w:asciiTheme="minorHAnsi" w:eastAsiaTheme="minorEastAsia" w:hAnsiTheme="minorHAnsi" w:cstheme="minorBidi"/>
          <w:noProof/>
          <w:sz w:val="24"/>
          <w:szCs w:val="24"/>
        </w:rPr>
      </w:pPr>
      <w:r>
        <w:rPr>
          <w:noProof/>
        </w:rPr>
        <w:t>Abbildung 12 Dynamic Typ</w:t>
      </w:r>
      <w:r>
        <w:rPr>
          <w:noProof/>
        </w:rPr>
        <w:tab/>
      </w:r>
      <w:r>
        <w:rPr>
          <w:noProof/>
        </w:rPr>
        <w:fldChar w:fldCharType="begin"/>
      </w:r>
      <w:r>
        <w:rPr>
          <w:noProof/>
        </w:rPr>
        <w:instrText xml:space="preserve"> PAGEREF _Toc490941426 \h </w:instrText>
      </w:r>
      <w:r>
        <w:rPr>
          <w:noProof/>
        </w:rPr>
      </w:r>
      <w:r>
        <w:rPr>
          <w:noProof/>
        </w:rPr>
        <w:fldChar w:fldCharType="separate"/>
      </w:r>
      <w:r>
        <w:rPr>
          <w:noProof/>
        </w:rPr>
        <w:t>35</w:t>
      </w:r>
      <w:r>
        <w:rPr>
          <w:noProof/>
        </w:rPr>
        <w:fldChar w:fldCharType="end"/>
      </w:r>
    </w:p>
    <w:p w14:paraId="2B3D9D8F" w14:textId="77777777" w:rsidR="000B785F" w:rsidRDefault="000B785F">
      <w:pPr>
        <w:pStyle w:val="Abbildungsverzeichnis"/>
        <w:rPr>
          <w:rFonts w:asciiTheme="minorHAnsi" w:eastAsiaTheme="minorEastAsia" w:hAnsiTheme="minorHAnsi" w:cstheme="minorBidi"/>
          <w:noProof/>
          <w:sz w:val="24"/>
          <w:szCs w:val="24"/>
        </w:rPr>
      </w:pPr>
      <w:r>
        <w:rPr>
          <w:noProof/>
        </w:rPr>
        <w:t>Abbildung 13 Scroll Views</w:t>
      </w:r>
      <w:r>
        <w:rPr>
          <w:noProof/>
        </w:rPr>
        <w:tab/>
      </w:r>
      <w:r>
        <w:rPr>
          <w:noProof/>
        </w:rPr>
        <w:fldChar w:fldCharType="begin"/>
      </w:r>
      <w:r>
        <w:rPr>
          <w:noProof/>
        </w:rPr>
        <w:instrText xml:space="preserve"> PAGEREF _Toc490941427 \h </w:instrText>
      </w:r>
      <w:r>
        <w:rPr>
          <w:noProof/>
        </w:rPr>
      </w:r>
      <w:r>
        <w:rPr>
          <w:noProof/>
        </w:rPr>
        <w:fldChar w:fldCharType="separate"/>
      </w:r>
      <w:r>
        <w:rPr>
          <w:noProof/>
        </w:rPr>
        <w:t>35</w:t>
      </w:r>
      <w:r>
        <w:rPr>
          <w:noProof/>
        </w:rPr>
        <w:fldChar w:fldCharType="end"/>
      </w:r>
    </w:p>
    <w:p w14:paraId="75D23908" w14:textId="77777777" w:rsidR="000B785F" w:rsidRDefault="000B785F">
      <w:pPr>
        <w:pStyle w:val="Abbildungsverzeichnis"/>
        <w:rPr>
          <w:rFonts w:asciiTheme="minorHAnsi" w:eastAsiaTheme="minorEastAsia" w:hAnsiTheme="minorHAnsi" w:cstheme="minorBidi"/>
          <w:noProof/>
          <w:sz w:val="24"/>
          <w:szCs w:val="24"/>
        </w:rPr>
      </w:pPr>
      <w:r>
        <w:rPr>
          <w:noProof/>
        </w:rPr>
        <w:t>Abbildung 14 Beispiele System Icons</w:t>
      </w:r>
      <w:r>
        <w:rPr>
          <w:noProof/>
        </w:rPr>
        <w:tab/>
      </w:r>
      <w:r>
        <w:rPr>
          <w:noProof/>
        </w:rPr>
        <w:fldChar w:fldCharType="begin"/>
      </w:r>
      <w:r>
        <w:rPr>
          <w:noProof/>
        </w:rPr>
        <w:instrText xml:space="preserve"> PAGEREF _Toc490941428 \h </w:instrText>
      </w:r>
      <w:r>
        <w:rPr>
          <w:noProof/>
        </w:rPr>
      </w:r>
      <w:r>
        <w:rPr>
          <w:noProof/>
        </w:rPr>
        <w:fldChar w:fldCharType="separate"/>
      </w:r>
      <w:r>
        <w:rPr>
          <w:noProof/>
        </w:rPr>
        <w:t>36</w:t>
      </w:r>
      <w:r>
        <w:rPr>
          <w:noProof/>
        </w:rPr>
        <w:fldChar w:fldCharType="end"/>
      </w:r>
    </w:p>
    <w:p w14:paraId="1CE2F00E" w14:textId="77777777" w:rsidR="000B785F" w:rsidRDefault="000B785F">
      <w:pPr>
        <w:pStyle w:val="Abbildungsverzeichnis"/>
        <w:rPr>
          <w:rFonts w:asciiTheme="minorHAnsi" w:eastAsiaTheme="minorEastAsia" w:hAnsiTheme="minorHAnsi" w:cstheme="minorBidi"/>
          <w:noProof/>
          <w:sz w:val="24"/>
          <w:szCs w:val="24"/>
        </w:rPr>
      </w:pPr>
      <w:r>
        <w:rPr>
          <w:noProof/>
        </w:rPr>
        <w:t>Abbildung 15 Scroll Views</w:t>
      </w:r>
      <w:r>
        <w:rPr>
          <w:noProof/>
        </w:rPr>
        <w:tab/>
      </w:r>
      <w:r>
        <w:rPr>
          <w:noProof/>
        </w:rPr>
        <w:fldChar w:fldCharType="begin"/>
      </w:r>
      <w:r>
        <w:rPr>
          <w:noProof/>
        </w:rPr>
        <w:instrText xml:space="preserve"> PAGEREF _Toc490941429 \h </w:instrText>
      </w:r>
      <w:r>
        <w:rPr>
          <w:noProof/>
        </w:rPr>
      </w:r>
      <w:r>
        <w:rPr>
          <w:noProof/>
        </w:rPr>
        <w:fldChar w:fldCharType="separate"/>
      </w:r>
      <w:r>
        <w:rPr>
          <w:noProof/>
        </w:rPr>
        <w:t>37</w:t>
      </w:r>
      <w:r>
        <w:rPr>
          <w:noProof/>
        </w:rPr>
        <w:fldChar w:fldCharType="end"/>
      </w:r>
    </w:p>
    <w:p w14:paraId="491FFE36" w14:textId="77777777" w:rsidR="000B785F" w:rsidRDefault="000B785F">
      <w:pPr>
        <w:pStyle w:val="Abbildungsverzeichnis"/>
        <w:rPr>
          <w:rFonts w:asciiTheme="minorHAnsi" w:eastAsiaTheme="minorEastAsia" w:hAnsiTheme="minorHAnsi" w:cstheme="minorBidi"/>
          <w:noProof/>
          <w:sz w:val="24"/>
          <w:szCs w:val="24"/>
        </w:rPr>
      </w:pPr>
      <w:r>
        <w:rPr>
          <w:noProof/>
        </w:rPr>
        <w:t>Abbildung 16 Beispiel Label</w:t>
      </w:r>
      <w:r>
        <w:rPr>
          <w:noProof/>
        </w:rPr>
        <w:tab/>
      </w:r>
      <w:r>
        <w:rPr>
          <w:noProof/>
        </w:rPr>
        <w:fldChar w:fldCharType="begin"/>
      </w:r>
      <w:r>
        <w:rPr>
          <w:noProof/>
        </w:rPr>
        <w:instrText xml:space="preserve"> PAGEREF _Toc490941430 \h </w:instrText>
      </w:r>
      <w:r>
        <w:rPr>
          <w:noProof/>
        </w:rPr>
      </w:r>
      <w:r>
        <w:rPr>
          <w:noProof/>
        </w:rPr>
        <w:fldChar w:fldCharType="separate"/>
      </w:r>
      <w:r>
        <w:rPr>
          <w:noProof/>
        </w:rPr>
        <w:t>39</w:t>
      </w:r>
      <w:r>
        <w:rPr>
          <w:noProof/>
        </w:rPr>
        <w:fldChar w:fldCharType="end"/>
      </w:r>
    </w:p>
    <w:p w14:paraId="6B682F23" w14:textId="77777777" w:rsidR="000B785F" w:rsidRDefault="000B785F">
      <w:pPr>
        <w:pStyle w:val="Abbildungsverzeichnis"/>
        <w:rPr>
          <w:rFonts w:asciiTheme="minorHAnsi" w:eastAsiaTheme="minorEastAsia" w:hAnsiTheme="minorHAnsi" w:cstheme="minorBidi"/>
          <w:noProof/>
          <w:sz w:val="24"/>
          <w:szCs w:val="24"/>
        </w:rPr>
      </w:pPr>
      <w:r>
        <w:rPr>
          <w:noProof/>
        </w:rPr>
        <w:t>Abbildung 17 Beispiel Sliders</w:t>
      </w:r>
      <w:r>
        <w:rPr>
          <w:noProof/>
        </w:rPr>
        <w:tab/>
      </w:r>
      <w:r>
        <w:rPr>
          <w:noProof/>
        </w:rPr>
        <w:fldChar w:fldCharType="begin"/>
      </w:r>
      <w:r>
        <w:rPr>
          <w:noProof/>
        </w:rPr>
        <w:instrText xml:space="preserve"> PAGEREF _Toc490941431 \h </w:instrText>
      </w:r>
      <w:r>
        <w:rPr>
          <w:noProof/>
        </w:rPr>
      </w:r>
      <w:r>
        <w:rPr>
          <w:noProof/>
        </w:rPr>
        <w:fldChar w:fldCharType="separate"/>
      </w:r>
      <w:r>
        <w:rPr>
          <w:noProof/>
        </w:rPr>
        <w:t>39</w:t>
      </w:r>
      <w:r>
        <w:rPr>
          <w:noProof/>
        </w:rPr>
        <w:fldChar w:fldCharType="end"/>
      </w:r>
    </w:p>
    <w:p w14:paraId="16E54389" w14:textId="77777777" w:rsidR="000B785F" w:rsidRDefault="000B785F">
      <w:pPr>
        <w:pStyle w:val="Abbildungsverzeichnis"/>
        <w:rPr>
          <w:rFonts w:asciiTheme="minorHAnsi" w:eastAsiaTheme="minorEastAsia" w:hAnsiTheme="minorHAnsi" w:cstheme="minorBidi"/>
          <w:noProof/>
          <w:sz w:val="24"/>
          <w:szCs w:val="24"/>
        </w:rPr>
      </w:pPr>
      <w:r>
        <w:rPr>
          <w:noProof/>
        </w:rPr>
        <w:t>Abbildung 18 Steppers</w:t>
      </w:r>
      <w:r>
        <w:rPr>
          <w:noProof/>
        </w:rPr>
        <w:tab/>
      </w:r>
      <w:r>
        <w:rPr>
          <w:noProof/>
        </w:rPr>
        <w:fldChar w:fldCharType="begin"/>
      </w:r>
      <w:r>
        <w:rPr>
          <w:noProof/>
        </w:rPr>
        <w:instrText xml:space="preserve"> PAGEREF _Toc490941432 \h </w:instrText>
      </w:r>
      <w:r>
        <w:rPr>
          <w:noProof/>
        </w:rPr>
      </w:r>
      <w:r>
        <w:rPr>
          <w:noProof/>
        </w:rPr>
        <w:fldChar w:fldCharType="separate"/>
      </w:r>
      <w:r>
        <w:rPr>
          <w:noProof/>
        </w:rPr>
        <w:t>40</w:t>
      </w:r>
      <w:r>
        <w:rPr>
          <w:noProof/>
        </w:rPr>
        <w:fldChar w:fldCharType="end"/>
      </w:r>
    </w:p>
    <w:p w14:paraId="745C8EF2" w14:textId="77777777" w:rsidR="000B785F" w:rsidRDefault="000B785F">
      <w:pPr>
        <w:pStyle w:val="Abbildungsverzeichnis"/>
        <w:rPr>
          <w:rFonts w:asciiTheme="minorHAnsi" w:eastAsiaTheme="minorEastAsia" w:hAnsiTheme="minorHAnsi" w:cstheme="minorBidi"/>
          <w:noProof/>
          <w:sz w:val="24"/>
          <w:szCs w:val="24"/>
        </w:rPr>
      </w:pPr>
      <w:r>
        <w:rPr>
          <w:noProof/>
        </w:rPr>
        <w:t>Abbildung 19 Beispiel Switches</w:t>
      </w:r>
      <w:r>
        <w:rPr>
          <w:noProof/>
        </w:rPr>
        <w:tab/>
      </w:r>
      <w:r>
        <w:rPr>
          <w:noProof/>
        </w:rPr>
        <w:fldChar w:fldCharType="begin"/>
      </w:r>
      <w:r>
        <w:rPr>
          <w:noProof/>
        </w:rPr>
        <w:instrText xml:space="preserve"> PAGEREF _Toc490941433 \h </w:instrText>
      </w:r>
      <w:r>
        <w:rPr>
          <w:noProof/>
        </w:rPr>
      </w:r>
      <w:r>
        <w:rPr>
          <w:noProof/>
        </w:rPr>
        <w:fldChar w:fldCharType="separate"/>
      </w:r>
      <w:r>
        <w:rPr>
          <w:noProof/>
        </w:rPr>
        <w:t>41</w:t>
      </w:r>
      <w:r>
        <w:rPr>
          <w:noProof/>
        </w:rPr>
        <w:fldChar w:fldCharType="end"/>
      </w:r>
    </w:p>
    <w:p w14:paraId="1DE4D240" w14:textId="77777777" w:rsidR="000B785F" w:rsidRDefault="000B785F">
      <w:pPr>
        <w:pStyle w:val="Abbildungsverzeichnis"/>
        <w:rPr>
          <w:rFonts w:asciiTheme="minorHAnsi" w:eastAsiaTheme="minorEastAsia" w:hAnsiTheme="minorHAnsi" w:cstheme="minorBidi"/>
          <w:noProof/>
          <w:sz w:val="24"/>
          <w:szCs w:val="24"/>
        </w:rPr>
      </w:pPr>
      <w:r>
        <w:rPr>
          <w:noProof/>
        </w:rPr>
        <w:t>Abbildung 20 Text Fields</w:t>
      </w:r>
      <w:r>
        <w:rPr>
          <w:noProof/>
        </w:rPr>
        <w:tab/>
      </w:r>
      <w:r>
        <w:rPr>
          <w:noProof/>
        </w:rPr>
        <w:fldChar w:fldCharType="begin"/>
      </w:r>
      <w:r>
        <w:rPr>
          <w:noProof/>
        </w:rPr>
        <w:instrText xml:space="preserve"> PAGEREF _Toc490941434 \h </w:instrText>
      </w:r>
      <w:r>
        <w:rPr>
          <w:noProof/>
        </w:rPr>
      </w:r>
      <w:r>
        <w:rPr>
          <w:noProof/>
        </w:rPr>
        <w:fldChar w:fldCharType="separate"/>
      </w:r>
      <w:r>
        <w:rPr>
          <w:noProof/>
        </w:rPr>
        <w:t>42</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941494"/>
      <w:r>
        <w:lastRenderedPageBreak/>
        <w:t>Tabellenverzeichnis</w:t>
      </w:r>
      <w:bookmarkEnd w:id="2"/>
    </w:p>
    <w:p w14:paraId="68252B4F" w14:textId="77777777" w:rsidR="000B785F"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0B785F">
        <w:rPr>
          <w:noProof/>
        </w:rPr>
        <w:t>Tabelle 1: Data Dictionary</w:t>
      </w:r>
      <w:r w:rsidR="000B785F">
        <w:rPr>
          <w:noProof/>
        </w:rPr>
        <w:tab/>
      </w:r>
      <w:r w:rsidR="000B785F">
        <w:rPr>
          <w:noProof/>
        </w:rPr>
        <w:fldChar w:fldCharType="begin"/>
      </w:r>
      <w:r w:rsidR="000B785F">
        <w:rPr>
          <w:noProof/>
        </w:rPr>
        <w:instrText xml:space="preserve"> PAGEREF _Toc490941435 \h </w:instrText>
      </w:r>
      <w:r w:rsidR="000B785F">
        <w:rPr>
          <w:noProof/>
        </w:rPr>
      </w:r>
      <w:r w:rsidR="000B785F">
        <w:rPr>
          <w:noProof/>
        </w:rPr>
        <w:fldChar w:fldCharType="separate"/>
      </w:r>
      <w:r w:rsidR="000B785F">
        <w:rPr>
          <w:noProof/>
        </w:rPr>
        <w:t>9</w:t>
      </w:r>
      <w:r w:rsidR="000B785F">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941495"/>
      <w:bookmarkStart w:id="4" w:name="_Toc410799361"/>
      <w:bookmarkStart w:id="5" w:name="_Toc410799446"/>
      <w:bookmarkStart w:id="6" w:name="_Toc410799366"/>
      <w:bookmarkStart w:id="7" w:name="_Toc410799451"/>
      <w:bookmarkStart w:id="8" w:name="_Toc415465661"/>
      <w:bookmarkStart w:id="9" w:name="_Ref418325438"/>
      <w:bookmarkStart w:id="10" w:name="_Ref414785387"/>
      <w:bookmarkStart w:id="11" w:name="_Toc415465643"/>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941496"/>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941497"/>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941498"/>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941499"/>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941500"/>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941501"/>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941502"/>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941503"/>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63872" behindDoc="0" locked="0" layoutInCell="1" allowOverlap="1" wp14:anchorId="2D729597" wp14:editId="63A0CCA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69346A" w:rsidRPr="00D83DD9" w:rsidRDefault="0069346A" w:rsidP="00F770FC">
                            <w:pPr>
                              <w:pStyle w:val="Beschriftung"/>
                              <w:rPr>
                                <w:rFonts w:eastAsia="Times"/>
                                <w:noProof/>
                                <w:sz w:val="20"/>
                              </w:rPr>
                            </w:pPr>
                            <w:bookmarkStart w:id="31" w:name="_Toc490941415"/>
                            <w:r>
                              <w:t xml:space="preserve">Abbildung </w:t>
                            </w:r>
                            <w:r w:rsidR="004B61CA">
                              <w:fldChar w:fldCharType="begin"/>
                            </w:r>
                            <w:r w:rsidR="004B61CA">
                              <w:instrText xml:space="preserve"> SEQ Abbildung \* ARABIC </w:instrText>
                            </w:r>
                            <w:r w:rsidR="004B61CA">
                              <w:fldChar w:fldCharType="separate"/>
                            </w:r>
                            <w:r>
                              <w:rPr>
                                <w:noProof/>
                              </w:rPr>
                              <w:t>1</w:t>
                            </w:r>
                            <w:r w:rsidR="004B61CA">
                              <w:rPr>
                                <w:noProof/>
                              </w:rPr>
                              <w:fldChar w:fldCharType="end"/>
                            </w:r>
                            <w:r>
                              <w:t>: Zusammenfassung der Auswirkungen von körperlicher Aktivität auf die Gesundheit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413E2271" w:rsidR="0069346A" w:rsidRPr="00D83DD9" w:rsidRDefault="0069346A" w:rsidP="00F770FC">
                      <w:pPr>
                        <w:pStyle w:val="Beschriftung"/>
                        <w:rPr>
                          <w:rFonts w:eastAsia="Times"/>
                          <w:noProof/>
                          <w:sz w:val="20"/>
                        </w:rPr>
                      </w:pPr>
                      <w:bookmarkStart w:id="32" w:name="_Toc490941415"/>
                      <w:r>
                        <w:t xml:space="preserve">Abbildung </w:t>
                      </w:r>
                      <w:fldSimple w:instr=" SEQ Abbildung \* ARABIC ">
                        <w:r>
                          <w:rPr>
                            <w:noProof/>
                          </w:rPr>
                          <w:t>1</w:t>
                        </w:r>
                      </w:fldSimple>
                      <w:r>
                        <w:t>: Zusammenfassung der Auswirkungen von körperlicher Aktivität auf die Gesundheit</w:t>
                      </w:r>
                      <w:bookmarkEnd w:id="32"/>
                    </w:p>
                  </w:txbxContent>
                </v:textbox>
                <w10:wrap type="topAndBottom"/>
              </v:shape>
            </w:pict>
          </mc:Fallback>
        </mc:AlternateContent>
      </w:r>
      <w:r>
        <w:rPr>
          <w:noProof/>
        </w:rPr>
        <w:drawing>
          <wp:anchor distT="0" distB="0" distL="114300" distR="114300" simplePos="0" relativeHeight="251662848" behindDoc="0" locked="0" layoutInCell="1" allowOverlap="1" wp14:anchorId="29E5D274" wp14:editId="2AD7356D">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2" w:name="_CTVP001d163342fa16342a1908ed16284ca5795"/>
      <w:r w:rsidR="008B63CD">
        <w:t>(Robert Koch Institut Statisches Bundesamt, S. 1, 7, 13)</w:t>
      </w:r>
      <w:bookmarkEnd w:id="32"/>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3" w:name="_CTVP0010af55782323e48d3acb63a1bb96309a4"/>
      <w:r w:rsidR="008B63CD">
        <w:t>(GEDA, S.3)</w:t>
      </w:r>
      <w:bookmarkEnd w:id="33"/>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4"/>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5" w:name="_CTVP0016dc5f71c7d3944a19d763e6f101e9ac6"/>
      <w:r w:rsidR="008B63CD">
        <w:t>(Robert Koch Institut Statisches Bundesamt, S. 13)</w:t>
      </w:r>
      <w:bookmarkEnd w:id="35"/>
      <w:r w:rsidR="008B63CD">
        <w:fldChar w:fldCharType="end"/>
      </w:r>
      <w:commentRangeEnd w:id="34"/>
      <w:r w:rsidR="00B97F58">
        <w:rPr>
          <w:rStyle w:val="Kommentarzeichen"/>
          <w:rFonts w:ascii="Calibri" w:eastAsia="Calibri" w:hAnsi="Calibri"/>
          <w:lang w:eastAsia="en-US"/>
        </w:rPr>
        <w:commentReference w:id="34"/>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6" w:name="_Toc490142080"/>
      <w:bookmarkStart w:id="37" w:name="_Toc490941504"/>
      <w:r>
        <w:t>Anforderungen</w:t>
      </w:r>
      <w:bookmarkEnd w:id="36"/>
      <w:bookmarkEnd w:id="37"/>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8" w:name="_Toc490142081"/>
      <w:bookmarkStart w:id="39" w:name="_Toc490941505"/>
      <w:r>
        <w:t>User-Stories</w:t>
      </w:r>
      <w:bookmarkEnd w:id="38"/>
      <w:bookmarkEnd w:id="39"/>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40" w:name="_Toc490142082"/>
      <w:bookmarkStart w:id="41" w:name="_Toc490941506"/>
      <w:r>
        <w:t>Funktionale Anforderungen</w:t>
      </w:r>
      <w:bookmarkEnd w:id="40"/>
      <w:bookmarkEnd w:id="41"/>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2"/>
      <w:r>
        <w:t>veranschaulicht</w:t>
      </w:r>
      <w:commentRangeEnd w:id="42"/>
      <w:r>
        <w:rPr>
          <w:rStyle w:val="Kommentarzeichen"/>
        </w:rPr>
        <w:commentReference w:id="42"/>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3"/>
      <w:commentRangeStart w:id="44"/>
      <w:r>
        <w:t>darzustellen</w:t>
      </w:r>
      <w:commentRangeEnd w:id="43"/>
      <w:r w:rsidR="00B97F58">
        <w:rPr>
          <w:rStyle w:val="Kommentarzeichen"/>
          <w:rFonts w:ascii="Calibri" w:eastAsia="Calibri" w:hAnsi="Calibri"/>
          <w:lang w:eastAsia="en-US"/>
        </w:rPr>
        <w:commentReference w:id="43"/>
      </w:r>
      <w:commentRangeEnd w:id="44"/>
      <w:r w:rsidR="00B97F58">
        <w:rPr>
          <w:rStyle w:val="Kommentarzeichen"/>
          <w:rFonts w:ascii="Calibri" w:eastAsia="Calibri" w:hAnsi="Calibri"/>
          <w:lang w:eastAsia="en-US"/>
        </w:rPr>
        <w:commentReference w:id="44"/>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5" w:name="_Toc490142083"/>
      <w:bookmarkStart w:id="46" w:name="_Toc490941507"/>
      <w:r>
        <w:t>Nicht-funktionale Anforderungen</w:t>
      </w:r>
      <w:bookmarkEnd w:id="45"/>
      <w:bookmarkEnd w:id="46"/>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7" w:name="_Toc490142084"/>
      <w:bookmarkStart w:id="48" w:name="_Toc490941508"/>
      <w:r>
        <w:lastRenderedPageBreak/>
        <w:t>Data Dictionary</w:t>
      </w:r>
      <w:bookmarkEnd w:id="47"/>
      <w:bookmarkEnd w:id="48"/>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Data Dictionary</w:t>
      </w:r>
      <w:r w:rsidRPr="00561462">
        <w:t xml:space="preserve">. </w:t>
      </w:r>
      <w:r>
        <w:t>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Dictionary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PersonalFit hat sich nach wenigen Meetings gezeigt, dass die präzise Verwendung bestimmter Begrifflichkeiten für eine erfolgreiche interne sowie externe Kommunikation zwingend nötig ist. Das Data Dictionary,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Dictionary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Im Folgenden werden die Einträge des in diesem Abschnitt abgebildeten Data Dictionary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49" w:name="_Ref491013569"/>
      <w:bookmarkStart w:id="50" w:name="_Toc490941435"/>
      <w:bookmarkStart w:id="51" w:name="_Ref490941618"/>
      <w:bookmarkStart w:id="52" w:name="_Ref490997178"/>
      <w:r>
        <w:t xml:space="preserve">Tabelle </w:t>
      </w:r>
      <w:r w:rsidR="004B61CA">
        <w:fldChar w:fldCharType="begin"/>
      </w:r>
      <w:r w:rsidR="004B61CA">
        <w:instrText xml:space="preserve"> SEQ Tabelle \* ARABIC </w:instrText>
      </w:r>
      <w:r w:rsidR="004B61CA">
        <w:fldChar w:fldCharType="separate"/>
      </w:r>
      <w:r>
        <w:rPr>
          <w:noProof/>
        </w:rPr>
        <w:t>1</w:t>
      </w:r>
      <w:r w:rsidR="004B61CA">
        <w:rPr>
          <w:noProof/>
        </w:rPr>
        <w:fldChar w:fldCharType="end"/>
      </w:r>
      <w:bookmarkEnd w:id="49"/>
      <w:r>
        <w:t>: Data Dictionary</w:t>
      </w:r>
      <w:bookmarkEnd w:id="50"/>
      <w:bookmarkEnd w:id="51"/>
      <w:bookmarkEnd w:id="52"/>
    </w:p>
    <w:tbl>
      <w:tblPr>
        <w:tblStyle w:val="Gitternetz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veschiedene Ziele: "Fokus", "Kraft", "Balance", "Stress" und "Straffen". Der Benutzer wählt bei der Einrichtung der PersonalFit-App mindestens eines der Ziele aus. </w:t>
            </w:r>
            <w:r>
              <w:rPr>
                <w:rFonts w:ascii="Calibri" w:eastAsia="Times New Roman" w:hAnsi="Calibri"/>
                <w:color w:val="000000"/>
                <w:sz w:val="22"/>
                <w:szCs w:val="22"/>
              </w:rPr>
              <w:lastRenderedPageBreak/>
              <w:t>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r w:rsidRPr="007935D6">
        <w:rPr>
          <w:rStyle w:val="Fett"/>
        </w:rPr>
        <w:t>Workout</w:t>
      </w:r>
    </w:p>
    <w:p w14:paraId="23173BDA" w14:textId="77777777" w:rsidR="0095535F" w:rsidRDefault="0095535F" w:rsidP="0095535F">
      <w:r>
        <w:t xml:space="preserve">Die ersten beiden Begriffe „Workout“ und „Übung“ des Data Dictionary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Workout ist im Grunde genommen eine Menge von Übungen. Ein Workout besteht dabei aus mindestens zwei </w:t>
      </w:r>
      <w:r w:rsidRPr="00752175">
        <w:rPr>
          <w:rStyle w:val="Hervorhebung"/>
        </w:rPr>
        <w:t>verpflichtenden</w:t>
      </w:r>
      <w:r>
        <w:t xml:space="preserve"> Übungen. Jede verpflichtende Übung muss für das erfolgreiche Abschließen des Workouts durchgeführt werden. Darüber hinaus beinhaltet jedes Workout eine Reihe von </w:t>
      </w:r>
      <w:r w:rsidRPr="0088154F">
        <w:rPr>
          <w:rStyle w:val="Hervorhebung"/>
        </w:rPr>
        <w:t>optionalen</w:t>
      </w:r>
      <w:r>
        <w:t xml:space="preserve"> Übungen (mindestens zwei), von denen nur ein gewisser Teil absolviert werden muss, damit das Workout als abgeschlossen gilt. Der Anteil der für den Abschluss des Workouts nötigen Übungen kann von Workout zu Workout variieren, um dem Benutzer eine dynamische Erfahrung zu bieten. Für die konkrete Umsetzung des hier präsentierten Konzepts ist für die Erstellung eines neuen Workouts sowohl die Anzahl der Übungen, als auch das Verhältnis von verpflichtenden und optionalen Übungen der Thematik des Workouts entsprechend zu wählen. Ein Workout zur Förderung der Konzentration, welches beispielsweise das Lösen eines Sudoku-Rätsels umfasst, kann dabei unter Umständen aufgrund der dafür erforderlichen Dauer eine niedrigere Anzahl von Übungen beinhalten als ein Cardio-Workout.</w:t>
      </w:r>
    </w:p>
    <w:p w14:paraId="4D5FEFD6" w14:textId="77777777" w:rsidR="0095535F" w:rsidRDefault="0095535F" w:rsidP="0095535F">
      <w:r>
        <w:t>Neben der Thematik eines Workouts, welche durch die Bezeichnung (beispielsweise „Cardio-Workout“) wiedergespiegelt wird, verfügt jedes Workout über eines oder mehrere Ziele. Wird das Workout abgeschlossen, so trägt dieses zum Level-Fortschritt in jedem der mit dem Workout verbundenen Ziele bei. Dem Benutzer werden nur solche Workouts zur Auswahl gegeben, welche sich mit seinen bei der Einrichtung der PersonalFit-App gewählten Zielen decken. Wird ein mit dem Workout verbundenes Ziel vom Benutzer nicht verfolgt, so wird ihm jenes Workout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Workout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Je nach Gestalt der Übung, muss diese lediglich einmal oder mehrfach durchgeführt werden. Eine Übung sollte nicht mehr als zehn Minuten in Anspruch nehmen, sodass ein Workout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PersonalFit-App wählt der Benutzer aus den fünf Zielen </w:t>
      </w:r>
      <w:r w:rsidRPr="00531FC5">
        <w:t>"Fokus", "Kraft", "Ba</w:t>
      </w:r>
      <w:r>
        <w:t>lance", "Stress" und "Straffen" all diejenigen aus, die er verfolgen möchte, mindestens jedoch eines. Dem Benutzer werden daraufhin lediglich Workouts zu einem der von ihm ausgewählten Zielen oder einer Kombination von diesen zur Verfügung gestellt.</w:t>
      </w:r>
    </w:p>
    <w:p w14:paraId="39CF222F" w14:textId="77777777" w:rsidR="0095535F" w:rsidRDefault="0095535F" w:rsidP="0095535F">
      <w:commentRangeStart w:id="53"/>
      <w:r>
        <w:t>Das Ziel „Fokus“ umfasst Workouts zur Verbesserung der Konzentrationsfähigkeit. Denkbar sind hierbei etwa Sudoku-Rätsel (vgl. QUELLE). Hat der Benutzer das Ziel „Kraft“ ausgewählt, so stehen ihm Workouts zur Verfügung, die den Muskelaufbau beabsichtigen (vgl. QUELLE). „Balance“-Workouts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53"/>
      <w:r>
        <w:rPr>
          <w:rStyle w:val="Kommentarzeichen"/>
          <w:rFonts w:ascii="Calibri" w:eastAsia="Calibri" w:hAnsi="Calibri"/>
          <w:lang w:eastAsia="en-US"/>
        </w:rPr>
        <w:commentReference w:id="53"/>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PersonalFit-App angibt. Sie wird dafür genutzt, dem Benutzer eine sinnvolle Anzahl von Wiederholungen, Sätzen und Pausen von körperlichen Übungen zu empfehlen. Es ist außerdem denkbar, einige Workouts,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PersonalFit-App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Das Level gibt den Fortschritt des Benutzers für ein von ihm verfolgtes Ziel an. Der Benutzer hat für jedes seiner Ziele ein separates Level. Dieses steigt, wenn der Benutzer ein dem Ziel entsprechendes Workout erfolgreich abschließt. Die Anzahl der zum Levelanstieg benötigten abgeschlossenen Workouts nimmt mit steigendem Level zu. So ist es denkbar, dass der Benutzer zum Erreichen von Level 2 lediglich drei Workouts abschließend muss, zum Levelanstieg von Level 14 auf 15 jedoch bereits zehn Workouts nötig sind. Der Benutzer befindet sich anfangs auf Level 1 und kann beliebig viele Levelanstiege erreichen.</w:t>
      </w:r>
    </w:p>
    <w:p w14:paraId="7A326D6E" w14:textId="77777777" w:rsidR="0095535F" w:rsidRDefault="0095535F" w:rsidP="0095535F">
      <w:r>
        <w:t>Nach jedem Levelanstieg wird der Benutzer darum gebeten, den Einstufungstest zu wiederholen. Durch die Wiederholung der anfänglich durchgeführten Übungen, welche dem Benutzer nach einer Reihe absolvierter Workouts leichter fallen sollten, soll dem Benutzer sein eigener Fortschritt für das jeweilige Ziel veranschaulicht werden.</w:t>
      </w:r>
    </w:p>
    <w:p w14:paraId="5360D2D5" w14:textId="555ED7F5" w:rsidR="000B785F" w:rsidRDefault="0095535F" w:rsidP="008B63CD">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10E8A632" w14:textId="77777777" w:rsidR="009544CC" w:rsidRDefault="009544CC" w:rsidP="008B63CD"/>
    <w:p w14:paraId="3F793547" w14:textId="77777777" w:rsidR="008B63CD" w:rsidRDefault="008B63CD" w:rsidP="00E93DA6">
      <w:pPr>
        <w:pStyle w:val="berschrift2"/>
        <w:keepLines/>
        <w:tabs>
          <w:tab w:val="clear" w:pos="851"/>
        </w:tabs>
        <w:spacing w:before="40" w:after="0"/>
      </w:pPr>
      <w:bookmarkStart w:id="54" w:name="_Toc490142085"/>
      <w:bookmarkStart w:id="55" w:name="_Toc490941509"/>
      <w:r>
        <w:t>Modelle</w:t>
      </w:r>
      <w:bookmarkEnd w:id="54"/>
      <w:bookmarkEnd w:id="55"/>
    </w:p>
    <w:p w14:paraId="24E2AD03" w14:textId="77777777" w:rsidR="000B785F" w:rsidRDefault="000B785F" w:rsidP="000B785F">
      <w:r>
        <w:t xml:space="preserve">Der Begriff „Modell“ hat in der natürlichen Sprache unterschiedliche Bedeutungen, darunter „Darstellung“, „Vorbild“ und „Abbild“ (vgl. QUELLE Duden). Eine für die Softwareentwicklung anerkannte Definition des Begriffs ist in QUELLE Stachowiak 1973 zu finden und besagt, dass ein Modell immer ein Abbild bzw. Repräsentation der Realität ist. Dabei werden nicht alle Eigenschaften der Realität abgebildet, sondern es wird durch das Prinzip der Abstraktion eine Reduktion des Detailgrades hervorgerufen. Eine Reduktion der abgebildeten Details ermöglicht es dem Modellschaffer wiederum, den Fokus auf die relevanten Aspekte zu richten. </w:t>
      </w:r>
    </w:p>
    <w:p w14:paraId="27141E23" w14:textId="77777777" w:rsidR="000B785F" w:rsidRDefault="000B785F" w:rsidP="000B785F">
      <w:r>
        <w:t xml:space="preserve">Für die Konzeptionierung der PersonalFit-App wurden zwei Modelle angefertigt. Die Sitemap, welche in Abschnitt </w:t>
      </w:r>
      <w:r>
        <w:fldChar w:fldCharType="begin"/>
      </w:r>
      <w:r>
        <w:instrText xml:space="preserve"> REF _Ref490916331 \r \h </w:instrText>
      </w:r>
      <w:r>
        <w:fldChar w:fldCharType="separate"/>
      </w:r>
      <w:r>
        <w:t>3.3.1</w:t>
      </w:r>
      <w:r>
        <w:fldChar w:fldCharType="end"/>
      </w:r>
      <w:r>
        <w:t xml:space="preserve"> detailliert beschrieben wird, erlaubt die übersichtliche Abbildung aller Ansichten der App sowie die Navigation zwischen ebendiesen. Umgesetzt wurde die Sitemap als UML Block Definition Diagram.</w:t>
      </w:r>
    </w:p>
    <w:p w14:paraId="49D4FA95" w14:textId="77777777" w:rsidR="000B785F" w:rsidRDefault="000B785F" w:rsidP="000B785F">
      <w:r>
        <w:t xml:space="preserve">Bei dem zweiten Modell handelt es sich um ein UML-Klassendiagramm, welches alle relevanten Objekte, Daten, Datentypen und Kardinalitäten abbildet. Das Diagramm sowie die dazugehörige Beschreibung sind in Abschnitt </w:t>
      </w:r>
      <w:r>
        <w:fldChar w:fldCharType="begin"/>
      </w:r>
      <w:r>
        <w:instrText xml:space="preserve"> REF _Ref490916718 \r \h </w:instrText>
      </w:r>
      <w:r>
        <w:fldChar w:fldCharType="separate"/>
      </w:r>
      <w:r>
        <w:t>3.3.2</w:t>
      </w:r>
      <w:r>
        <w:fldChar w:fldCharType="end"/>
      </w:r>
      <w:r>
        <w:t xml:space="preserve"> zu finden. Beide Modelle wurden mithilfe von Microsoft Visio umgesetzt.</w:t>
      </w:r>
    </w:p>
    <w:p w14:paraId="0A9E061E" w14:textId="77777777" w:rsidR="000B785F" w:rsidRDefault="000B785F" w:rsidP="000B785F">
      <w:r>
        <w:t>Zu Beginn der Projektarbeit wurde zusätzlich die Erstellung weiterer Modelle in Erwägung gezogen. Es hat sich jedoch zu keinem Zeitpunkt im Projektverlauf die Verwendung eines weiteren Modells angeboten. Eine Datenbanknotation beispielsweise hat sich im Laufe der Konzeptionierung aufgrund der weitreichenden Überschneidungen mit dem Klassendiagramm als überflüssig herausgestellt. Das Erstellen von Modellen dient schließlich nicht dem Selbstzweck, sondern sollte vielmehr als Hilfsmittel für die vereinfachte Abbildung komplexer Sachverhalte genutzt werden.</w:t>
      </w:r>
      <w:r>
        <w:br w:type="page"/>
      </w:r>
    </w:p>
    <w:p w14:paraId="6B5D5429" w14:textId="77777777" w:rsidR="000B785F" w:rsidRDefault="000B785F" w:rsidP="000B785F">
      <w:pPr>
        <w:pStyle w:val="Listenabsatz"/>
        <w:spacing w:before="0" w:after="0" w:line="240" w:lineRule="auto"/>
        <w:jc w:val="left"/>
      </w:pPr>
    </w:p>
    <w:p w14:paraId="767289A0" w14:textId="77777777" w:rsidR="000B785F" w:rsidRDefault="000B785F" w:rsidP="000B785F">
      <w:pPr>
        <w:pStyle w:val="berschrift3"/>
        <w:keepLines/>
        <w:spacing w:before="40" w:after="0"/>
      </w:pPr>
      <w:bookmarkStart w:id="56" w:name="_Toc490142086"/>
      <w:bookmarkStart w:id="57" w:name="_Toc490667135"/>
      <w:bookmarkStart w:id="58" w:name="_Ref490916331"/>
      <w:bookmarkStart w:id="59" w:name="_Ref491009530"/>
      <w:r>
        <w:t>Sitemap</w:t>
      </w:r>
      <w:bookmarkEnd w:id="56"/>
      <w:bookmarkEnd w:id="57"/>
      <w:bookmarkEnd w:id="58"/>
      <w:bookmarkEnd w:id="59"/>
    </w:p>
    <w:p w14:paraId="2316AC26" w14:textId="77777777" w:rsidR="000B785F" w:rsidRDefault="000B785F" w:rsidP="000B785F">
      <w:r>
        <w:t>Als „Sitemap“ wird eine Übersicht über alle verfügbaren Seiten beziehungsweise Ansichten bezeichnet. Der Begriff stammt ursprünglich aus dem Bereich des Webdesigns. Dort werden Sitemaps häufig dafür eingesetzt, die eigene Website auf eine für Suchmaschinen optimierte Weise aufzulisten.</w:t>
      </w:r>
    </w:p>
    <w:p w14:paraId="37D6EC5F" w14:textId="77777777" w:rsidR="000B785F" w:rsidRDefault="000B785F" w:rsidP="000B785F">
      <w:r>
        <w:t>In Bezug auf die Konzeptionierung einer mobilen App, kann eine Sitemap jedoch noch weitere Funktionalität bieten. So ist es möglich, neben der Auflistung aller Ansichten, zusätzlich eine Verkettung der Ansichten untereinander darzustellen. Für jede einzelne Ansicht können also alle nachfolgenden Ansichten abgebildet werden. Die Sitemap stellt also außerdem die gesamte mögliche Navigation durch die App wieder.</w:t>
      </w:r>
    </w:p>
    <w:p w14:paraId="4B36C5B0" w14:textId="77777777" w:rsidR="000B785F" w:rsidRDefault="000B785F" w:rsidP="000B785F">
      <w:r>
        <w:t>Darüber hinaus kann für die Navigation von einer Ansicht zur Darauffolgenden angegeben werden, ob hierfür eine Aktion erforderlich ist und wenn ja welche. Beispielsweise kann das Betätigen des „Zurück-Buttons“ die vorherige Ansicht aufrufen.</w:t>
      </w:r>
    </w:p>
    <w:p w14:paraId="0F4ACE3A" w14:textId="77777777" w:rsidR="000B785F" w:rsidRDefault="000B785F" w:rsidP="000B785F">
      <w:r>
        <w:t xml:space="preserve">Für das Projekt PersonalFit hat sich die Sitemap als übersichtliche Darstellung des gesamten App-Umfangs bewährt. Mit ihrer Hilfe konnte im Zuge der Bestimmung des Funktionsumfangs der App sichergestellt werden, dass alle relevanten Aspekte berücksichtigt werden. </w:t>
      </w:r>
    </w:p>
    <w:p w14:paraId="43D64004" w14:textId="7A3451BF" w:rsidR="000B785F" w:rsidRDefault="000B785F" w:rsidP="000B785F">
      <w:r>
        <w:t>Im weiteren Verlauf des Projekts wurde die Sitemap zudem als Grundlage für die Erstellung von Papierprototypen sowie Mock-Ups genutzt. Zwar ist die Sitemap zunächst unabhängig vom finalen Design der App, implizit wurden jedoch frühe Design-Entscheidungen bereits bei der E</w:t>
      </w:r>
      <w:r w:rsidR="00DA3A5F">
        <w:t>rstellung der Sitemap getroffen.</w:t>
      </w:r>
      <w:r>
        <w:t xml:space="preserve"> </w:t>
      </w:r>
      <w:r w:rsidR="001D696D">
        <w:t>B</w:t>
      </w:r>
      <w:r>
        <w:t>ezüglich der Einrichtung durch den Benutzer</w:t>
      </w:r>
      <w:r w:rsidR="001D696D">
        <w:t xml:space="preserve"> kam beispielsweise </w:t>
      </w:r>
      <w:r>
        <w:t>die Frage auf, wie viele Ansichten für die initiale Einrichtung der App nötig sind. Zur Beantwortung dieser Frage war es nötig abzuwägen, wie viel Platz die einzelnen Schritte der Einrichtung beanspruchen würden.</w:t>
      </w:r>
    </w:p>
    <w:p w14:paraId="0D62B518" w14:textId="382BFD49" w:rsidR="000B785F" w:rsidRDefault="000B785F" w:rsidP="000B785F">
      <w:r>
        <w:t xml:space="preserve">Im Folgenden wird die Sitemap aus </w:t>
      </w:r>
      <w:r>
        <w:fldChar w:fldCharType="begin"/>
      </w:r>
      <w:r>
        <w:instrText xml:space="preserve"> REF _Ref490941677 \h </w:instrText>
      </w:r>
      <w:r>
        <w:fldChar w:fldCharType="separate"/>
      </w:r>
      <w:r>
        <w:t xml:space="preserve">Abbildung </w:t>
      </w:r>
      <w:r>
        <w:rPr>
          <w:noProof/>
        </w:rPr>
        <w:t>2</w:t>
      </w:r>
      <w:r>
        <w:fldChar w:fldCharType="end"/>
      </w:r>
      <w:r>
        <w:t xml:space="preserve"> und damit der strukturelle Aufbau der PersonalFit-App detailliert beschrieben. Das dort abgebildete Block Definition Diagram hat im Wesentlichen zwei Bestandteile: Blöcke und Kanten. Erstere symbolisieren jeweils eine Ansicht, wohingegen die Kanten mögliche Navigationsschritte abbilden. Kanten können außerdem mit der für die Navigation benötigten Aktion beschriftet sein. Zudem gibt es in der Sitemap zwei Kanten ohne Ursprung, welche den Systemstart oder Systemeinstieg repräsentieren. </w:t>
      </w:r>
    </w:p>
    <w:p w14:paraId="1ECA12D1" w14:textId="77777777" w:rsidR="000B785F" w:rsidRDefault="000B785F" w:rsidP="000B785F">
      <w:r>
        <w:lastRenderedPageBreak/>
        <w:t xml:space="preserve">Einer der möglichen Systemeinstiegspunkte tritt lediglich auf, wenn es sich dabei um den ersten Systemstart handelt. Der Benutzer muss die PersonalFit-App in diesem Fall die zunächst einrichten. </w:t>
      </w:r>
    </w:p>
    <w:p w14:paraId="49409F23" w14:textId="77777777" w:rsidR="000B785F" w:rsidRDefault="000B785F" w:rsidP="000B785F">
      <w:r>
        <w:t xml:space="preserve">Dafür wird er eingangs mit einer Willkommens-Ansicht begrüßt. Auf der gleichen Seite wird er darum gebeten seinen Vornamen einzugeben, mit dem er fortan persönlich angesprochen wird. </w:t>
      </w:r>
    </w:p>
    <w:p w14:paraId="4F25D8EE" w14:textId="4F76863C" w:rsidR="000B785F" w:rsidRDefault="000B785F" w:rsidP="000B785F">
      <w:r>
        <w:t xml:space="preserve">Hat er diese Eingabe vorgenommen und bestätigt, wechselt die App zur nächsten Ansicht, auf der der Benutzer seine Fitnessziele auswählen kann (vgl. </w:t>
      </w:r>
      <w:r>
        <w:fldChar w:fldCharType="begin"/>
      </w:r>
      <w:r>
        <w:instrText xml:space="preserve"> REF _Ref490941618 \h </w:instrText>
      </w:r>
      <w:r>
        <w:fldChar w:fldCharType="separate"/>
      </w:r>
      <w:r>
        <w:t xml:space="preserve">Tabelle </w:t>
      </w:r>
      <w:r>
        <w:rPr>
          <w:noProof/>
        </w:rPr>
        <w:t>1</w:t>
      </w:r>
      <w:r>
        <w:t>: Data Dictionary</w:t>
      </w:r>
      <w:r>
        <w:fldChar w:fldCharType="end"/>
      </w:r>
      <w:r>
        <w:t xml:space="preserve">). </w:t>
      </w:r>
    </w:p>
    <w:p w14:paraId="7A000CC8" w14:textId="77777777" w:rsidR="000B785F" w:rsidRDefault="000B785F" w:rsidP="000B785F">
      <w:r>
        <w:t>Durch eine erneute Bestätigung öffnet sich die darauffolgende Seite, auf der die Trainingsintensität sowie die -häufigkeit durch den Benutzer einzutragen ist. Die Definition der Trainingsintensität ist ebenfalls im Data Dictionary zu finden. Die Trainingshäufigkeit wird dem Benutzer einerseits nach der Einrichtung auf dem Homescreen angezeigt und andererseits genutzt um den Benutzer zu benachrichtigen, falls dieser bereits eine längere Zeit kein Workout abgeschlossen hat.</w:t>
      </w:r>
    </w:p>
    <w:p w14:paraId="6EF74B31" w14:textId="77777777" w:rsidR="000B785F" w:rsidRDefault="000B785F" w:rsidP="000B785F">
      <w:r>
        <w:t>Auf der nächsten Seite gibt der Benutzer an, ob er Benachrichtigungen der PersonalFit-App empfangen möchte. Denkbar sind neben den bereits erwähnten Benachrichtigungen bei längerer Trainingspause außerdem Benachrichtigungen zu unterbrochenen Workouts, die für deren erfolgreichen Abschluss fortgeführt werden müssen.</w:t>
      </w:r>
    </w:p>
    <w:p w14:paraId="200C7E6E" w14:textId="77777777" w:rsidR="000B785F" w:rsidRDefault="000B785F" w:rsidP="000B785F">
      <w:r>
        <w:t>Die darauffolgende Ansicht listet eine Auswahl von unterstützten Trackinggeräten auf, zu denen der Benutzer angibt, ob er im Besitz eines oder mehrerer dieser Geräte ist. Trackinggeräte können zur automatischen Erfassung abgeschlossener Übungen genutzt werden, indem die verbauten Sensoren wie beispielsweise der Pulsmesser genutzt werden.</w:t>
      </w:r>
    </w:p>
    <w:p w14:paraId="1A5AFD88" w14:textId="0625CE0A" w:rsidR="000B785F" w:rsidRDefault="000B785F" w:rsidP="000B785F">
      <w:r>
        <w:t xml:space="preserve">Auf der nächsten Seite wird der Benutzer nach einer Reihe von persönlichen Daten gefragt. Sämtliche dieser Angaben sind freiwillig und es besteht hier die Möglichkeit die Eingabe zu überspringen. Die Daten werden außerdem vertraulich behandelt und verbleiben ausschließlich auf dem Gerät, auf dem die App zum Einsatz kommt. Bei den persönlichen Daten handelt es sich um das Geschlecht, das Alter als Altersspanne (siehe Data Dictionary), die Größe, das Gewicht und den Umfang an verschiedenen Körperstellen (Brust, Hüfte, Oberarm, Taille und Oberschenkel). Das Gewicht und die Umfangsmaße können in regelmäßigen zeitlichen Abständen durch die PersonalFit-App aufgezeichnet werden, um dem Benutzer so seinen Fortschritt mithilfe grafischer Darstellungen aufzuzeigen. Persönliche Daten können </w:t>
      </w:r>
      <w:r w:rsidR="00085E30">
        <w:rPr>
          <w:noProof/>
        </w:rPr>
        <w:lastRenderedPageBreak/>
        <mc:AlternateContent>
          <mc:Choice Requires="wpg">
            <w:drawing>
              <wp:anchor distT="0" distB="0" distL="114300" distR="114300" simplePos="0" relativeHeight="251732480" behindDoc="0" locked="0" layoutInCell="1" allowOverlap="1" wp14:anchorId="735E1CA9" wp14:editId="1D295085">
                <wp:simplePos x="0" y="0"/>
                <wp:positionH relativeFrom="column">
                  <wp:posOffset>96520</wp:posOffset>
                </wp:positionH>
                <wp:positionV relativeFrom="paragraph">
                  <wp:posOffset>4445</wp:posOffset>
                </wp:positionV>
                <wp:extent cx="5043902" cy="7741895"/>
                <wp:effectExtent l="0" t="0" r="10795" b="5715"/>
                <wp:wrapThrough wrapText="bothSides">
                  <wp:wrapPolygon edited="0">
                    <wp:start x="0" y="0"/>
                    <wp:lineTo x="0" y="21545"/>
                    <wp:lineTo x="21537" y="21545"/>
                    <wp:lineTo x="21537" y="0"/>
                    <wp:lineTo x="0" y="0"/>
                  </wp:wrapPolygon>
                </wp:wrapThrough>
                <wp:docPr id="2" name="Gruppierung 2"/>
                <wp:cNvGraphicFramePr/>
                <a:graphic xmlns:a="http://schemas.openxmlformats.org/drawingml/2006/main">
                  <a:graphicData uri="http://schemas.microsoft.com/office/word/2010/wordprocessingGroup">
                    <wpg:wgp>
                      <wpg:cNvGrpSpPr/>
                      <wpg:grpSpPr>
                        <a:xfrm>
                          <a:off x="0" y="0"/>
                          <a:ext cx="5043902" cy="7741895"/>
                          <a:chOff x="0" y="0"/>
                          <a:chExt cx="5043902" cy="7741895"/>
                        </a:xfrm>
                      </wpg:grpSpPr>
                      <pic:pic xmlns:pic="http://schemas.openxmlformats.org/drawingml/2006/picture">
                        <pic:nvPicPr>
                          <pic:cNvPr id="51" name="Bild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43805" cy="7294880"/>
                          </a:xfrm>
                          <a:prstGeom prst="rect">
                            <a:avLst/>
                          </a:prstGeom>
                          <a:noFill/>
                          <a:ln>
                            <a:noFill/>
                          </a:ln>
                        </pic:spPr>
                      </pic:pic>
                      <wps:wsp>
                        <wps:cNvPr id="52" name="Textfeld 52"/>
                        <wps:cNvSpPr txBox="1"/>
                        <wps:spPr>
                          <a:xfrm>
                            <a:off x="0" y="7404100"/>
                            <a:ext cx="5043902" cy="337795"/>
                          </a:xfrm>
                          <a:prstGeom prst="rect">
                            <a:avLst/>
                          </a:prstGeom>
                          <a:solidFill>
                            <a:prstClr val="white"/>
                          </a:solidFill>
                          <a:ln>
                            <a:noFill/>
                          </a:ln>
                          <a:effectLst/>
                        </wps:spPr>
                        <wps:txbx>
                          <w:txbxContent>
                            <w:p w14:paraId="6F466F27" w14:textId="77777777" w:rsidR="0069346A" w:rsidRPr="00EE0FCD" w:rsidRDefault="0069346A" w:rsidP="000B785F">
                              <w:pPr>
                                <w:pStyle w:val="Beschriftung"/>
                                <w:rPr>
                                  <w:rFonts w:eastAsia="Times"/>
                                  <w:noProof/>
                                  <w:sz w:val="20"/>
                                </w:rPr>
                              </w:pPr>
                              <w:bookmarkStart w:id="60" w:name="_Ref490941677"/>
                              <w:r>
                                <w:t xml:space="preserve">Abbildung </w:t>
                              </w:r>
                              <w:r w:rsidR="004B61CA">
                                <w:fldChar w:fldCharType="begin"/>
                              </w:r>
                              <w:r w:rsidR="004B61CA">
                                <w:instrText xml:space="preserve"> SEQ Abbildung \* ARABIC </w:instrText>
                              </w:r>
                              <w:r w:rsidR="004B61CA">
                                <w:fldChar w:fldCharType="separate"/>
                              </w:r>
                              <w:r>
                                <w:rPr>
                                  <w:noProof/>
                                </w:rPr>
                                <w:t>2</w:t>
                              </w:r>
                              <w:r w:rsidR="004B61CA">
                                <w:rPr>
                                  <w:noProof/>
                                </w:rPr>
                                <w:fldChar w:fldCharType="end"/>
                              </w:r>
                              <w:bookmarkEnd w:id="60"/>
                              <w:r>
                                <w:t>: Sitemap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735E1CA9" id="Gruppierung 2" o:spid="_x0000_s1027" style="position:absolute;left:0;text-align:left;margin-left:7.6pt;margin-top:.35pt;width:397.15pt;height:609.6pt;z-index:251732480" coordsize="5043902,774189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7+KKKKACiiigAooooAKKKKACiiigAo&#10;oooAKKKKACiiigD4r+B3jvxhr/7Yn7c3gnWvEWqal4S8Af8ADMv/AAhfh+7uGl03w1/wlXwu1bVv&#10;Ef8AZNuRttv7Z1KGK9v9pPnXEaueRX2pX5//ALO//J9v/BRb/u0X/wBU7rdfo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n/APs7/wDJ9v8AwUW/7tF/9U7rdfoBX5//ALO//J9v/BRb/u0X/wBU7rdfoB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5//ALO//J9v/BRb/u0X&#10;/wBU7rdfoBX5/wD7O/8Ayfb/AMFFv+7Rf/VO63X6A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wB+wj/wAjF+3v/wBn/wDxZ/8AVW/A+vv+vgD9hH/kYv29/wDs/wD+LP8A6q34H19/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B+wj/yMX7e//Z//AMWf/VW/A+vv+vgD9hH/AJGL9vf/ALP/APiz/wCq&#10;t+B9ff8A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A&#10;/YR/5GL9vf8A7P8A/iz/AOqt+B9ff9fAH7CP/Ixft7/9n/8AxZ/9Vb8D6+/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P/8AZ3/5Pt/4KLf92i/+qd1uv0Ar&#10;8/8A9nf/AJPt/wCCi3/dov8A6p3W6/QC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8A/Z3/AOT7f+Ci3/dov/qndbr9AK/P/wDZ3/5Pt/4KLf8Adov/AKp3W6/QC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51" o:spid="_x0000_s1028" type="#_x0000_t75" style="position:absolute;width:5043805;height:729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Es&#10;HOXFAAAA2wAAAA8AAABkcnMvZG93bnJldi54bWxEj0FrwkAUhO8F/8PyBG91Y2lFohuR0hC9lFal&#10;1Nsz+0yC2bchu8b4712h0OMw880wi2VvatFR6yrLCibjCARxbnXFhYL9Ln2egXAeWWNtmRTcyMEy&#10;GTwtMNb2yt/UbX0hQgm7GBWU3jexlC4vyaAb24Y4eCfbGvRBtoXULV5DuanlSxRNpcGKw0KJDb2X&#10;lJ+3F6Pg7VbjYfq1ed3ll4+fzW+fHT/TTKnRsF/NQXjq/X/4j17rwE3g8SX8AJnc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RLBzlxQAAANsAAAAPAAAAAAAAAAAAAAAAAJwC&#10;AABkcnMvZG93bnJldi54bWxQSwUGAAAAAAQABAD3AAAAjgMAAAAA&#10;">
                  <v:imagedata r:id="rId24" o:title=""/>
                  <v:path arrowok="t"/>
                </v:shape>
                <v:shape id="Textfeld 52" o:spid="_x0000_s1029" type="#_x0000_t202" style="position:absolute;top:7404100;width:5043902;height:337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6F466F27" w14:textId="77777777" w:rsidR="0069346A" w:rsidRPr="00EE0FCD" w:rsidRDefault="0069346A" w:rsidP="000B785F">
                        <w:pPr>
                          <w:pStyle w:val="Beschriftung"/>
                          <w:rPr>
                            <w:rFonts w:eastAsia="Times"/>
                            <w:noProof/>
                            <w:sz w:val="20"/>
                          </w:rPr>
                        </w:pPr>
                        <w:bookmarkStart w:id="62" w:name="_Ref490941677"/>
                        <w:r>
                          <w:t xml:space="preserve">Abbildung </w:t>
                        </w:r>
                        <w:fldSimple w:instr=" SEQ Abbildung \* ARABIC ">
                          <w:r>
                            <w:rPr>
                              <w:noProof/>
                            </w:rPr>
                            <w:t>2</w:t>
                          </w:r>
                        </w:fldSimple>
                        <w:bookmarkEnd w:id="62"/>
                        <w:r>
                          <w:t>: Sitemap</w:t>
                        </w:r>
                      </w:p>
                    </w:txbxContent>
                  </v:textbox>
                </v:shape>
                <w10:wrap type="through"/>
              </v:group>
            </w:pict>
          </mc:Fallback>
        </mc:AlternateContent>
      </w:r>
      <w:r>
        <w:t xml:space="preserve">außerdem vom System genutzt werden, um Workouts im Hinblick auf die Leistungsfähigkeit des Benutzers anzupassen. </w:t>
      </w:r>
    </w:p>
    <w:p w14:paraId="2FBD0D65" w14:textId="77777777" w:rsidR="000B785F" w:rsidRDefault="000B785F" w:rsidP="000B785F">
      <w:r>
        <w:lastRenderedPageBreak/>
        <w:t>Mit der Eingabe der persönlichen Daten oder dem Überspringen dieser, ist die Einrichtung der App abgeschlossen. Der Benutzer wird anschließend darum gebeten, einen Einstufungstest durchzuführen. Zunächst wird ihm hierfür auf einer Seite erläutert, worum es sich bei dem Einstufungstest handelt. Er hat anschließend die Möglichkeit, den Test zu starten oder den Einstufungstest zu überspringen. Der Einstufungstest ist vergleichbar mit einem Workout, weist jedoch auch einige entscheidende Unterschiede auf: Er dient vordergründig nicht dem Training, sondern vielmehr der Selbsteinschätzung des Benutzers. Der Eignungstest wird nach jedem Levelaufstieg in gleicher Form wiederholt, was es dem Benutzer ermöglicht, den persönlichen Fortschritt wahrzunehmen. Der Eignungstest ist von kürzerer Dauer als ein übliches Workout und wird unmittelbar an ein Workout angeschlossen, falls dieses einen Levelaufstieg ausgelöst hat. Der Eignungstest trägt außerdem nicht zum Levelfortschritt bei.</w:t>
      </w:r>
    </w:p>
    <w:p w14:paraId="02B79E02" w14:textId="77777777" w:rsidR="000B785F" w:rsidRDefault="000B785F" w:rsidP="000B785F">
      <w:r>
        <w:t xml:space="preserve">Für den Fall, dass der Benutzer den Einstufungstest überspringt, gelangt er auf den Homescreen. Diese Ansicht ist zugleich der Einstiegspunkt der App bei jedem Systemstart mit Ausnahme der erstmaligen Ausführung. Der Homescreen ist der Dreh- und Angelpunkt der PersonalFit-App. Diese Seite zeigt dem Benutzer zu jedem seiner ausgewählten Ziele das Level, den jeweiligen Fortschritt bis zum nächsten Levelanstieg sowie die ausgewählte Trainingshäufigkeit an. Zu jedem der Ziele kann der Benutzer direkt vom Homescreen aus ein Workout starten und gelangt damit zur Ansicht „Workout“. Außerdem werden dem Benutzer für jedes seiner Ziele die Gesamtdauer aller hierfür absolvierten Workouts, sowie im Falle von körperlichen Zielen (Kraft, Balance und Straffen) die Summe der verbrauchten Kalorien angezeigt. Mit einem Klick auf diese Statistiken, gelangt der Benutzer zur Ansicht „Detaillierte Statistiken“. </w:t>
      </w:r>
    </w:p>
    <w:p w14:paraId="59355CAF" w14:textId="77777777" w:rsidR="000B785F" w:rsidRDefault="000B785F" w:rsidP="000B785F">
      <w:r>
        <w:t xml:space="preserve">Unter dieser Ansicht werden dem Benutzer sämtliche für ihn relevante Statistiken in grafischer Form präsentiert. Bei den Statistiken handelt es sich um: </w:t>
      </w:r>
    </w:p>
    <w:p w14:paraId="6F319AFD" w14:textId="77777777" w:rsidR="000B785F" w:rsidRDefault="000B785F" w:rsidP="000B785F">
      <w:pPr>
        <w:pStyle w:val="Listenabsatz"/>
        <w:numPr>
          <w:ilvl w:val="0"/>
          <w:numId w:val="22"/>
        </w:numPr>
      </w:pPr>
      <w:r>
        <w:t>die Anzahl der durchgeführten Workouts</w:t>
      </w:r>
    </w:p>
    <w:p w14:paraId="5D13BE97" w14:textId="77777777" w:rsidR="000B785F" w:rsidRDefault="000B785F" w:rsidP="000B785F">
      <w:pPr>
        <w:pStyle w:val="Listenabsatz"/>
        <w:numPr>
          <w:ilvl w:val="0"/>
          <w:numId w:val="22"/>
        </w:numPr>
      </w:pPr>
      <w:r>
        <w:t>die Summe der dadurch verbrauchten Kalorien (falls der Benutzer mindestens ein körperliches Ziel ausgewählt hat)</w:t>
      </w:r>
    </w:p>
    <w:p w14:paraId="5983893C" w14:textId="77777777" w:rsidR="000B785F" w:rsidRDefault="000B785F" w:rsidP="000B785F">
      <w:pPr>
        <w:pStyle w:val="Listenabsatz"/>
        <w:numPr>
          <w:ilvl w:val="0"/>
          <w:numId w:val="22"/>
        </w:numPr>
      </w:pPr>
      <w:r>
        <w:t>die täglich zurückgelegten Schritte (falls der Benutzer über ein geeignetes Trackinggerät verfügt)</w:t>
      </w:r>
    </w:p>
    <w:p w14:paraId="2634AF98" w14:textId="77777777" w:rsidR="000B785F" w:rsidRDefault="000B785F" w:rsidP="000B785F">
      <w:pPr>
        <w:pStyle w:val="Listenabsatz"/>
        <w:numPr>
          <w:ilvl w:val="0"/>
          <w:numId w:val="22"/>
        </w:numPr>
      </w:pPr>
      <w:r>
        <w:t>das Gewicht des Benutzers</w:t>
      </w:r>
    </w:p>
    <w:p w14:paraId="4E412A2B" w14:textId="77777777" w:rsidR="000B785F" w:rsidRDefault="000B785F" w:rsidP="000B785F">
      <w:pPr>
        <w:pStyle w:val="Listenabsatz"/>
        <w:numPr>
          <w:ilvl w:val="0"/>
          <w:numId w:val="22"/>
        </w:numPr>
      </w:pPr>
      <w:r>
        <w:t>die vom Benutzer eingegeben Körperumfangsmaße (Brust, Hüfte, Oberarm, Taille und Oberschenkel)</w:t>
      </w:r>
    </w:p>
    <w:p w14:paraId="34FB8631" w14:textId="73362065" w:rsidR="000B785F" w:rsidRDefault="000B785F" w:rsidP="000B785F">
      <w:r>
        <w:lastRenderedPageBreak/>
        <w:t>Der Benutzer hat auf dieser Seite außerdem die Möglichkeit, Diagramme hinzuzufügen oder zu entfernen und für vorhandene Statistiken neue Messpunkte einzugeben.</w:t>
      </w:r>
      <w:r w:rsidR="00F93AA0">
        <w:t xml:space="preserve"> Für die Darstellung der abgebildeten Daten sind eine geeignete Form sowie geeignete Maßstäbe zu wählen, welche mit zunehmender Datenmenge dynamisch angepasst werden.</w:t>
      </w:r>
    </w:p>
    <w:p w14:paraId="2C26DB37" w14:textId="6E0C023C" w:rsidR="00BC77FB" w:rsidRDefault="00BC77FB" w:rsidP="000B785F">
      <w:r>
        <w:t xml:space="preserve">Entschließt sich der Benutzer dafür, ein Workout zu starten, so gelangt er auf die Ansicht „Workout“. Dort befindet sich eine Liste der Übungen, welche in verpflichtende und optionale Übungen </w:t>
      </w:r>
      <w:r w:rsidR="00AA3C71">
        <w:t>unterteilt ist</w:t>
      </w:r>
      <w:r w:rsidR="002E4FF0">
        <w:t xml:space="preserve">. </w:t>
      </w:r>
      <w:r w:rsidR="00AA3C71">
        <w:t>Der Benutzer wählt die entsprechende Übung aus, um diese zu starten. Die Reihenfolge ist ihm dabei freigestellt. Nach dem erfolgreichen Abschluss jeder Übung, gelangt der Benutzer zurück zu der Ansicht „Workout“ und kann anschließend die nächste Übung auswählen.</w:t>
      </w:r>
      <w:r w:rsidR="002A78D5">
        <w:t xml:space="preserve"> Bereits abgeschlossene Übungen werden in dieser Übersicht entsprechend markiert. Zudem wird die für den Abschluss des Workouts nötigen optionalen Übungen sowie der bisherige Fortschritt angezeigt.</w:t>
      </w:r>
    </w:p>
    <w:p w14:paraId="47B7B79E" w14:textId="2A8CB328" w:rsidR="002A78D5" w:rsidRDefault="005B564E" w:rsidP="000B785F">
      <w:r>
        <w:t xml:space="preserve">Die Ansicht „Anleitung der Übung“ erreicht der Benutzer, wenn er eine Übung aus der Liste der Übungen eines Workouts auswählt. Diese Seite beinhaltet alle für die Durchführung der Übung relevanten Informationen: eine Beschreibung in Textform, eine Anleitung in Form eines Videos, die beanspruchten Muskelpartien sowie die vorgeschlagenen Sätze und Wiederholungen (letztere nur für körperliche Übungen, vgl. auch </w:t>
      </w:r>
      <w:r>
        <w:fldChar w:fldCharType="begin"/>
      </w:r>
      <w:r>
        <w:instrText xml:space="preserve"> REF _Ref490997178 \h </w:instrText>
      </w:r>
      <w:r>
        <w:fldChar w:fldCharType="separate"/>
      </w:r>
      <w:r>
        <w:t xml:space="preserve">Tabelle </w:t>
      </w:r>
      <w:r>
        <w:rPr>
          <w:noProof/>
        </w:rPr>
        <w:t>1</w:t>
      </w:r>
      <w:r>
        <w:t>: Data Dictionary</w:t>
      </w:r>
      <w:r>
        <w:fldChar w:fldCharType="end"/>
      </w:r>
      <w:r>
        <w:t>). Falls der Benutzer über ein geeignetes Trackinggerät verfügt und die Übung dies ermöglicht, kann das erfolgreiche Abschließen der Übung automatisch erkannt werden. Für den Fall, dass dies nicht möglich ist, bestätigt der Benutzer manuell, dass er die Übung abgeschlossen hat.</w:t>
      </w:r>
    </w:p>
    <w:p w14:paraId="44851B35" w14:textId="02F44548" w:rsidR="009544CC" w:rsidRDefault="00711C31" w:rsidP="00711C31">
      <w:r>
        <w:t xml:space="preserve">Bei der letzten Ansicht handelt es sich um die „Optionen“. Diese Seite ist ebenfalls vom Homescreen </w:t>
      </w:r>
      <w:r w:rsidR="00335B05">
        <w:t xml:space="preserve">aus </w:t>
      </w:r>
      <w:r>
        <w:t>zu erreichen und dient dazu, alle bei der initialen Einrichtung der App getroffenen Eingaben zu korrigieren beziehungsweise zu ergänzen. So ist es beispielsweise denkbar, dass der Benutzer im Besitz eines neuen Trackinggerätes ist und dieses in der PersonalFit-App nutzen möchte.</w:t>
      </w:r>
    </w:p>
    <w:p w14:paraId="4B89DD1B" w14:textId="06CF535B" w:rsidR="000B785F" w:rsidRPr="00724515" w:rsidRDefault="009544CC" w:rsidP="009544CC">
      <w:pPr>
        <w:spacing w:before="0" w:after="0" w:line="240" w:lineRule="auto"/>
        <w:jc w:val="left"/>
      </w:pPr>
      <w:r>
        <w:br w:type="page"/>
      </w:r>
    </w:p>
    <w:p w14:paraId="45F2CB3D" w14:textId="77777777" w:rsidR="000B785F" w:rsidRDefault="000B785F" w:rsidP="000B785F">
      <w:pPr>
        <w:pStyle w:val="berschrift3"/>
        <w:keepLines/>
        <w:spacing w:before="40" w:after="0"/>
      </w:pPr>
      <w:bookmarkStart w:id="61" w:name="_Toc490142087"/>
      <w:bookmarkStart w:id="62" w:name="_Toc490667136"/>
      <w:bookmarkStart w:id="63" w:name="_Ref490916718"/>
      <w:r>
        <w:lastRenderedPageBreak/>
        <w:t>UML-Klassendiagramm</w:t>
      </w:r>
      <w:bookmarkEnd w:id="61"/>
      <w:bookmarkEnd w:id="62"/>
      <w:bookmarkEnd w:id="63"/>
    </w:p>
    <w:p w14:paraId="5E45CA34" w14:textId="49FB0C91" w:rsidR="00923EE4" w:rsidRDefault="00C611F3" w:rsidP="006D51BD">
      <w:r>
        <w:t xml:space="preserve">Bei der </w:t>
      </w:r>
      <w:r w:rsidRPr="00C611F3">
        <w:rPr>
          <w:rStyle w:val="Hervorhebung"/>
        </w:rPr>
        <w:t>Unified Modeling Language</w:t>
      </w:r>
      <w:r w:rsidRPr="00C611F3">
        <w:t>, kurz</w:t>
      </w:r>
      <w:r>
        <w:t xml:space="preserve"> „UML“ genannt, handelt es sich um eine Modellierungssprache, welche </w:t>
      </w:r>
      <w:r w:rsidR="00623DF6">
        <w:t xml:space="preserve">seit </w:t>
      </w:r>
      <w:r>
        <w:t xml:space="preserve">den 1990er Jahren existiert. Heute </w:t>
      </w:r>
      <w:r w:rsidR="00923EE4">
        <w:t>ist die von der Object Management Group entwickelte Sprache die gängigste Modellierungssprache im Bereich der Softwareentwicklung (QUELLE).</w:t>
      </w:r>
    </w:p>
    <w:p w14:paraId="7E5EE243" w14:textId="21572AEF" w:rsidR="006D51BD" w:rsidRDefault="00923EE4" w:rsidP="006D51BD">
      <w:r>
        <w:t xml:space="preserve">Mit dem </w:t>
      </w:r>
      <w:r w:rsidRPr="00923EE4">
        <w:rPr>
          <w:rStyle w:val="Hervorhebung"/>
        </w:rPr>
        <w:t>Klassendiagramm</w:t>
      </w:r>
      <w:r>
        <w:t xml:space="preserve"> bietet die UML eine Möglichkeit</w:t>
      </w:r>
      <w:r w:rsidR="006859D2">
        <w:t>,</w:t>
      </w:r>
      <w:r>
        <w:t xml:space="preserve"> die </w:t>
      </w:r>
      <w:r w:rsidR="00623DF6">
        <w:t xml:space="preserve">statische </w:t>
      </w:r>
      <w:r>
        <w:t xml:space="preserve">Struktur eines Softwaresystems oder Softwareartefaktes abzubilden. </w:t>
      </w:r>
      <w:r w:rsidR="00684939">
        <w:t xml:space="preserve">Die wichtigsten Bestandteile eines Klassendiagramms sind die eigentlichen Klassen, </w:t>
      </w:r>
      <w:r w:rsidR="00AE369E">
        <w:t>deren Eigenschaften (Attribute), deren Verhalten (Operationen) und die Beziehungen der Klassen untereinander.</w:t>
      </w:r>
    </w:p>
    <w:p w14:paraId="19FD7049" w14:textId="71E1DAA7" w:rsidR="001477FE" w:rsidRDefault="001477FE" w:rsidP="006D51BD">
      <w:r>
        <w:t xml:space="preserve">Als eine Klasse wird in diesem Zusammenhang eine </w:t>
      </w:r>
      <w:r w:rsidR="001E0737">
        <w:t>Menge von gleichartigen Objekten definiert. Sie weisen sowohl die gleiche Struktur, als auch das gleiche mögliche Verhalten auf. Dabei wird die Struktur der Objekte durch die Attribute beschrieben, wohingegen das Verhalten mithilfe der Operationen ausgedrüc</w:t>
      </w:r>
      <w:r w:rsidR="00870227">
        <w:t>kt wird.</w:t>
      </w:r>
    </w:p>
    <w:p w14:paraId="5F8E51B8" w14:textId="58CD9C28" w:rsidR="00870227" w:rsidRDefault="00870227" w:rsidP="006D51BD">
      <w:r>
        <w:t xml:space="preserve">Zusätzlich </w:t>
      </w:r>
      <w:r w:rsidR="001B2B45">
        <w:t>bieten Klassendiagramme eine Reihe von Beziehungen, die mehrere Klassen miteinander in Verbindung setzen. Dadurch können unter anderem die Prinzipien der Vererbung, Komposition und Aggregation abgebildet werden.</w:t>
      </w:r>
    </w:p>
    <w:p w14:paraId="62EC8C16" w14:textId="6FBF3DFF" w:rsidR="001B2B45" w:rsidRDefault="001B2B45" w:rsidP="006D51BD">
      <w:r>
        <w:t xml:space="preserve">Im Rahmen der Projektarbeit wurde das Klassendiagramm aus </w:t>
      </w:r>
      <w:r>
        <w:fldChar w:fldCharType="begin"/>
      </w:r>
      <w:r>
        <w:instrText xml:space="preserve"> REF _Ref491004011 \h </w:instrText>
      </w:r>
      <w:r>
        <w:fldChar w:fldCharType="separate"/>
      </w:r>
      <w:r>
        <w:t xml:space="preserve">Abbildung </w:t>
      </w:r>
      <w:r>
        <w:rPr>
          <w:noProof/>
        </w:rPr>
        <w:t>3</w:t>
      </w:r>
      <w:r>
        <w:fldChar w:fldCharType="end"/>
      </w:r>
      <w:r>
        <w:t xml:space="preserve"> </w:t>
      </w:r>
      <w:r w:rsidR="004B0BA3">
        <w:t xml:space="preserve">erstellt. </w:t>
      </w:r>
      <w:r w:rsidR="00F47B06">
        <w:t>Hierbei wurde</w:t>
      </w:r>
      <w:r w:rsidR="008B7F95">
        <w:t xml:space="preserve"> vom Verhalten der Klassen abstrahiert und der Fokus auf die Eigenschaften der Objekte gelegt. </w:t>
      </w:r>
      <w:r w:rsidR="00D43052">
        <w:t>Die Begründung hierfür hängt mit der Beschaffenheit der PersonalFit-App zusammen. Diese weist</w:t>
      </w:r>
      <w:r w:rsidR="00794B98">
        <w:t xml:space="preserve"> bis auf</w:t>
      </w:r>
      <w:r w:rsidR="00D43052">
        <w:t xml:space="preserve"> wenig</w:t>
      </w:r>
      <w:r w:rsidR="00794B98">
        <w:t>e Ausnahmen (beispielsweise den</w:t>
      </w:r>
      <w:r w:rsidR="00D43052">
        <w:t xml:space="preserve"> Levelfortschritt) einen relativ statischen Charakter auf und dient lediglich der Anzeige dieser statischen Elemente.</w:t>
      </w:r>
    </w:p>
    <w:p w14:paraId="16BA4FF5" w14:textId="180ADFF5" w:rsidR="00794B98" w:rsidRDefault="00EB77E2" w:rsidP="006D51BD">
      <w:r>
        <w:t xml:space="preserve">Dennoch ist </w:t>
      </w:r>
      <w:r w:rsidR="004222E4">
        <w:t>der Nutzen des Klassendiagramms für die Konzeptionier</w:t>
      </w:r>
      <w:r w:rsidR="008E08F7">
        <w:t xml:space="preserve">ung der PersonalFit-App gegeben, denn für die übersichtliche Darstellung aller statischen Elemente ist das Klassendiagramm </w:t>
      </w:r>
      <w:r w:rsidR="0002080B">
        <w:t>gut</w:t>
      </w:r>
      <w:r w:rsidR="008E08F7">
        <w:t xml:space="preserve"> geeignet. </w:t>
      </w:r>
      <w:r w:rsidR="00EE0C35">
        <w:t xml:space="preserve">Zunächst gibt es eine Reihe von selbstdefinierten Datentypen. Diese sind in </w:t>
      </w:r>
      <w:r w:rsidR="00EE0C35">
        <w:fldChar w:fldCharType="begin"/>
      </w:r>
      <w:r w:rsidR="00EE0C35">
        <w:instrText xml:space="preserve"> REF _Ref491004011 \h </w:instrText>
      </w:r>
      <w:r w:rsidR="00EE0C35">
        <w:fldChar w:fldCharType="separate"/>
      </w:r>
      <w:r w:rsidR="00EE0C35">
        <w:t xml:space="preserve">Abbildung </w:t>
      </w:r>
      <w:r w:rsidR="00EE0C35">
        <w:rPr>
          <w:noProof/>
        </w:rPr>
        <w:t>3</w:t>
      </w:r>
      <w:r w:rsidR="00EE0C35">
        <w:fldChar w:fldCharType="end"/>
      </w:r>
      <w:r w:rsidR="00EE0C35">
        <w:t xml:space="preserve"> als </w:t>
      </w:r>
      <w:r w:rsidR="00EE0C35" w:rsidRPr="00EE0C35">
        <w:rPr>
          <w:rStyle w:val="Hervorhebung"/>
        </w:rPr>
        <w:t>&lt;&lt;Enumeration&gt;&gt;</w:t>
      </w:r>
      <w:r w:rsidR="00EE0C35">
        <w:t xml:space="preserve"> gekennzeichnet. </w:t>
      </w:r>
      <w:r w:rsidR="00B75516">
        <w:t xml:space="preserve">Alle möglichen </w:t>
      </w:r>
      <w:r w:rsidR="00620937">
        <w:t>Ausprägungen dieser Datentypen sind in der jeweiligen Klasse aufgelistet. Das Alter beispielsweise kann die vier Werte „bis 29“, „30-44“, „45-64“ und „über 65“</w:t>
      </w:r>
      <w:r w:rsidR="00705183">
        <w:t xml:space="preserve"> annehmen. Bei der E</w:t>
      </w:r>
      <w:r w:rsidR="00620937">
        <w:t>numeration „Muskel“ wurde aus Gründen der Übersichtlichkeit auf die Auflistung aller Muskeln des menschlichen Körpers verzichtet.</w:t>
      </w:r>
    </w:p>
    <w:p w14:paraId="0F84DF96" w14:textId="1525E699" w:rsidR="003005BF" w:rsidRDefault="00A96332" w:rsidP="006D51BD">
      <w:r>
        <w:t xml:space="preserve">Eine der wichtigsten Klassen ist mit dem </w:t>
      </w:r>
      <w:r w:rsidRPr="00A96332">
        <w:rPr>
          <w:rStyle w:val="Hervorhebung"/>
        </w:rPr>
        <w:t>Benutzer</w:t>
      </w:r>
      <w:r>
        <w:t xml:space="preserve"> zugleich die umfangreichste Klasse. Sie enthält alle bei der initialen Einrichtung der App eingegeben Daten, wie die </w:t>
      </w:r>
      <w:r w:rsidR="00C519A4">
        <w:t xml:space="preserve">bis zu fünf </w:t>
      </w:r>
      <w:r>
        <w:t>ausgewählten Ziele</w:t>
      </w:r>
      <w:r w:rsidR="00C519A4">
        <w:t>, den Vornamen</w:t>
      </w:r>
      <w:r w:rsidR="00BF4EAE">
        <w:t xml:space="preserve">, </w:t>
      </w:r>
      <w:r w:rsidR="00C519A4">
        <w:t xml:space="preserve">die optionalen persönlichen </w:t>
      </w:r>
      <w:r w:rsidR="0061441C">
        <w:rPr>
          <w:noProof/>
        </w:rPr>
        <w:lastRenderedPageBreak/>
        <mc:AlternateContent>
          <mc:Choice Requires="wpg">
            <w:drawing>
              <wp:anchor distT="0" distB="0" distL="114300" distR="114300" simplePos="0" relativeHeight="251739648" behindDoc="0" locked="0" layoutInCell="1" allowOverlap="1" wp14:anchorId="6A0C28C3" wp14:editId="37A014B9">
                <wp:simplePos x="0" y="0"/>
                <wp:positionH relativeFrom="column">
                  <wp:posOffset>96790</wp:posOffset>
                </wp:positionH>
                <wp:positionV relativeFrom="paragraph">
                  <wp:posOffset>608</wp:posOffset>
                </wp:positionV>
                <wp:extent cx="5039995" cy="4608263"/>
                <wp:effectExtent l="0" t="0" r="0" b="0"/>
                <wp:wrapThrough wrapText="bothSides">
                  <wp:wrapPolygon edited="0">
                    <wp:start x="0" y="0"/>
                    <wp:lineTo x="0" y="21430"/>
                    <wp:lineTo x="21445" y="21430"/>
                    <wp:lineTo x="21445" y="0"/>
                    <wp:lineTo x="0" y="0"/>
                  </wp:wrapPolygon>
                </wp:wrapThrough>
                <wp:docPr id="34" name="Gruppierung 34"/>
                <wp:cNvGraphicFramePr/>
                <a:graphic xmlns:a="http://schemas.openxmlformats.org/drawingml/2006/main">
                  <a:graphicData uri="http://schemas.microsoft.com/office/word/2010/wordprocessingGroup">
                    <wpg:wgp>
                      <wpg:cNvGrpSpPr/>
                      <wpg:grpSpPr>
                        <a:xfrm>
                          <a:off x="0" y="0"/>
                          <a:ext cx="5039995" cy="4608263"/>
                          <a:chOff x="0" y="0"/>
                          <a:chExt cx="5039995" cy="4608263"/>
                        </a:xfrm>
                      </wpg:grpSpPr>
                      <pic:pic xmlns:pic="http://schemas.openxmlformats.org/drawingml/2006/picture">
                        <pic:nvPicPr>
                          <pic:cNvPr id="54" name="Bild 5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39995" cy="4213860"/>
                          </a:xfrm>
                          <a:prstGeom prst="rect">
                            <a:avLst/>
                          </a:prstGeom>
                          <a:noFill/>
                          <a:ln>
                            <a:noFill/>
                          </a:ln>
                        </pic:spPr>
                      </pic:pic>
                      <wps:wsp>
                        <wps:cNvPr id="55" name="Textfeld 55"/>
                        <wps:cNvSpPr txBox="1"/>
                        <wps:spPr>
                          <a:xfrm>
                            <a:off x="0" y="4270443"/>
                            <a:ext cx="5039995" cy="337820"/>
                          </a:xfrm>
                          <a:prstGeom prst="rect">
                            <a:avLst/>
                          </a:prstGeom>
                          <a:solidFill>
                            <a:prstClr val="white"/>
                          </a:solidFill>
                          <a:ln>
                            <a:noFill/>
                          </a:ln>
                          <a:effectLst/>
                        </wps:spPr>
                        <wps:txbx>
                          <w:txbxContent>
                            <w:p w14:paraId="7C2324B3" w14:textId="77777777" w:rsidR="0069346A" w:rsidRPr="00C27FA9" w:rsidRDefault="0069346A" w:rsidP="000B785F">
                              <w:pPr>
                                <w:pStyle w:val="Beschriftung"/>
                                <w:rPr>
                                  <w:rFonts w:eastAsia="Times"/>
                                  <w:noProof/>
                                  <w:sz w:val="20"/>
                                </w:rPr>
                              </w:pPr>
                              <w:bookmarkStart w:id="64" w:name="_Ref491004011"/>
                              <w:r>
                                <w:t xml:space="preserve">Abbildung </w:t>
                              </w:r>
                              <w:r w:rsidR="004B61CA">
                                <w:fldChar w:fldCharType="begin"/>
                              </w:r>
                              <w:r w:rsidR="004B61CA">
                                <w:instrText xml:space="preserve"> SEQ Abbildung \* ARABIC </w:instrText>
                              </w:r>
                              <w:r w:rsidR="004B61CA">
                                <w:fldChar w:fldCharType="separate"/>
                              </w:r>
                              <w:r>
                                <w:rPr>
                                  <w:noProof/>
                                </w:rPr>
                                <w:t>3</w:t>
                              </w:r>
                              <w:r w:rsidR="004B61CA">
                                <w:rPr>
                                  <w:noProof/>
                                </w:rPr>
                                <w:fldChar w:fldCharType="end"/>
                              </w:r>
                              <w:bookmarkEnd w:id="64"/>
                              <w:r>
                                <w:t>: UML-Klassendiagramm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6A0C28C3" id="Gruppierung 34" o:spid="_x0000_s1030" style="position:absolute;left:0;text-align:left;margin-left:7.6pt;margin-top:.05pt;width:396.85pt;height:362.85pt;z-index:251739648" coordsize="5039995,460826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">
                <v:shape id="Bild 54" o:spid="_x0000_s1031" type="#_x0000_t75" style="position:absolute;width:5039995;height:4213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v&#10;iV3DAAAA2wAAAA8AAABkcnMvZG93bnJldi54bWxEj0+LwjAUxO+C3yG8BW+aruii3UYRoejBi9WD&#10;x2fz+mdtXkoTtfvtN4Kwx2FmfsMk69404kGdqy0r+JxEIIhzq2suFZxP6XgBwnlkjY1lUvBLDtar&#10;4SDBWNsnH+mR+VIECLsYFVTet7GULq/IoJvYljh4he0M+iC7UuoOnwFuGjmNoi9psOawUGFL24ry&#10;W3Y3Cm6LfXY9Rrslpz+F1m16uZrDRanRR7/5BuGp9//hd3uvFcxn8PoSfoBc/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G+JXcMAAADbAAAADwAAAAAAAAAAAAAAAACcAgAA&#10;ZHJzL2Rvd25yZXYueG1sUEsFBgAAAAAEAAQA9wAAAIwDAAAAAA==&#10;">
                  <v:imagedata r:id="rId26" o:title=""/>
                  <v:path arrowok="t"/>
                </v:shape>
                <v:shape id="Textfeld 55" o:spid="_x0000_s1032" type="#_x0000_t202" style="position:absolute;top:4270443;width:5039995;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7C2324B3" w14:textId="77777777" w:rsidR="0069346A" w:rsidRPr="00C27FA9" w:rsidRDefault="0069346A" w:rsidP="000B785F">
                        <w:pPr>
                          <w:pStyle w:val="Beschriftung"/>
                          <w:rPr>
                            <w:rFonts w:eastAsia="Times"/>
                            <w:noProof/>
                            <w:sz w:val="20"/>
                          </w:rPr>
                        </w:pPr>
                        <w:bookmarkStart w:id="67" w:name="_Ref491004011"/>
                        <w:r>
                          <w:t xml:space="preserve">Abbildung </w:t>
                        </w:r>
                        <w:fldSimple w:instr=" SEQ Abbildung \* ARABIC ">
                          <w:r>
                            <w:rPr>
                              <w:noProof/>
                            </w:rPr>
                            <w:t>3</w:t>
                          </w:r>
                        </w:fldSimple>
                        <w:bookmarkEnd w:id="67"/>
                        <w:r>
                          <w:t>: UML-Klassendiagramm</w:t>
                        </w:r>
                      </w:p>
                    </w:txbxContent>
                  </v:textbox>
                </v:shape>
                <w10:wrap type="through"/>
              </v:group>
            </w:pict>
          </mc:Fallback>
        </mc:AlternateContent>
      </w:r>
      <w:r w:rsidR="00C519A4">
        <w:t xml:space="preserve">Daten (vgl. Abschnitt </w:t>
      </w:r>
      <w:r w:rsidR="00C519A4">
        <w:fldChar w:fldCharType="begin"/>
      </w:r>
      <w:r w:rsidR="00C519A4">
        <w:instrText xml:space="preserve"> REF _Ref491009530 \r \h </w:instrText>
      </w:r>
      <w:r w:rsidR="00C519A4">
        <w:fldChar w:fldCharType="separate"/>
      </w:r>
      <w:r w:rsidR="00C519A4">
        <w:t>3.3.1</w:t>
      </w:r>
      <w:r w:rsidR="00C519A4">
        <w:fldChar w:fldCharType="end"/>
      </w:r>
      <w:r w:rsidR="00C519A4">
        <w:t>)</w:t>
      </w:r>
      <w:r w:rsidR="00C963A0">
        <w:t>, die Auswahl des Benutzers bezüglich des Empfangs von Benachrichtigungen sowie die vorhandenen Trackinggeräte</w:t>
      </w:r>
      <w:r w:rsidR="00C519A4">
        <w:t xml:space="preserve">. Bei der Wahl der Datentypen ist darauf zu achten, dass die Angaben des Vornamens, Geschlechts, Alters und der Größe lediglich einen Wert zulassen. Werden diese nachträglich über die Einstellungen geändert, so wird der frühere Wert überschrieben. Die Eigenschaften bezüglich des Körperumfangs und des Gewichts können jedoch eine Vielzahl von Messwerten aufnehmen, sodass mit deren Hilfe die Veränderungen und Fortschritte des Benutzers im Laufe der Zeit festgehalten werden können. Die Ansicht der detaillierten Statistiken greift auf diese Daten zu, um </w:t>
      </w:r>
      <w:r w:rsidR="00C21317">
        <w:t>sie</w:t>
      </w:r>
      <w:r w:rsidR="00C519A4">
        <w:t xml:space="preserve"> in grafisch aufbereiteter Form darstellen zu können.</w:t>
      </w:r>
    </w:p>
    <w:p w14:paraId="6A6F71E6" w14:textId="3B668884" w:rsidR="00F15789" w:rsidRDefault="00C963A0" w:rsidP="006D51BD">
      <w:r>
        <w:t xml:space="preserve">Neben den bei der initialen Einrichtung eingegebenen Daten, verfügt der Benutzer über drei Attribute, welche sich nach einem erfolgreich abgeschlossenen Workout automatisch aktualisieren. Die Summe der Trainingsdauer </w:t>
      </w:r>
      <w:r w:rsidR="00BE7A40">
        <w:t xml:space="preserve">wird demnach um die Zeit erhöht, die der Benutzer für das Workout </w:t>
      </w:r>
      <w:r w:rsidR="00324CDA">
        <w:t>benötigt</w:t>
      </w:r>
      <w:r w:rsidR="00BE7A40">
        <w:t xml:space="preserve"> hat. Die verbrauchten Kalo</w:t>
      </w:r>
      <w:r w:rsidR="007940D0">
        <w:t>rien können aus dem Attribut der jeweiligen Übungen entnommen werden.</w:t>
      </w:r>
    </w:p>
    <w:p w14:paraId="44786B0A" w14:textId="230759DE" w:rsidR="008B63CD" w:rsidRDefault="008D5C29" w:rsidP="008B63CD">
      <w:r>
        <w:t xml:space="preserve">Bezüglich der Aktualisierung des Levelfortschrittes nach einem Workout gilt zu beachten, dass </w:t>
      </w:r>
      <w:r w:rsidR="00B4610E">
        <w:t>dieser mit zunehmendem Level stets niedriger ausfallen soll, so</w:t>
      </w:r>
      <w:r w:rsidR="00B4610E">
        <w:lastRenderedPageBreak/>
        <w:t>dass die ersten Levelanstiege schneller zu erreichen sind als die weiter fortgeschrittenen. Das Level kann beispielsweise als Gleitkommazahl umgesetzt werden, wobei die Stellen vor dem Komma das aktuelle Level des Benutzers angeben und die Stellen nach dem Komma den derzeitigen Fortschritt zum nächsten Levelanstieg in Prozent.</w:t>
      </w:r>
    </w:p>
    <w:p w14:paraId="11977A07" w14:textId="17B37390" w:rsidR="00DC5380" w:rsidRDefault="00774A68" w:rsidP="008B63CD">
      <w:r>
        <w:t>Die Klasse „Trackinggerät“ enthält Informationen zu jenen im Gerät verbauten Sensoren, welche zum automatisierten Erfassen der Übungen genutzt werden könnten. Es handelt sich dabei um gängige Sensorentypen, welche in vielen modernen „smart Wearables“ verbaut sind. Einige davon, wie der GPS-Sensor oder der (permanente) Pulsmesser, sind jedoch teils erst bei Geräten der höheren Preisklassen zu finden. Ohne den gesamten Übungskatalog bestimmt zu haben, ist es zudem schwer einzuschätzen, ob die drei hier genannten Sensoren für die automatische Erkennung der Übungen geeignet sind.</w:t>
      </w:r>
    </w:p>
    <w:p w14:paraId="10513D90" w14:textId="17B27545" w:rsidR="00774A68" w:rsidRDefault="00B670C0" w:rsidP="008B63CD">
      <w:r>
        <w:t xml:space="preserve">Die Klasse „Workout“ besteht, wie bereits im Data Dictionary in </w:t>
      </w:r>
      <w:r>
        <w:fldChar w:fldCharType="begin"/>
      </w:r>
      <w:r>
        <w:instrText xml:space="preserve"> REF _Ref491013569 \h </w:instrText>
      </w:r>
      <w:r>
        <w:fldChar w:fldCharType="separate"/>
      </w:r>
      <w:r>
        <w:t xml:space="preserve">Tabelle </w:t>
      </w:r>
      <w:r>
        <w:rPr>
          <w:noProof/>
        </w:rPr>
        <w:t>1</w:t>
      </w:r>
      <w:r>
        <w:fldChar w:fldCharType="end"/>
      </w:r>
      <w:r>
        <w:t xml:space="preserve"> definiert, aus je mindestens zwei verpflichtenden sowie optionalen Übungen. Zudem ist das Workout bis zu fünf Zielen zugeordnet, mindestens jedoch einem Ziel. Es verfügt zusätzlich über eine Bezeichnung, welche den Fokus des Workouts ausdrücken sollte.</w:t>
      </w:r>
    </w:p>
    <w:p w14:paraId="601EC683" w14:textId="546F8EE5" w:rsidR="00B670C0" w:rsidRDefault="00B670C0" w:rsidP="008B63CD">
      <w:r>
        <w:t xml:space="preserve">Die wesentlichen Bestandteile der Klasse „Übung“ sind ebenfalls bereits im Data Dictionary beschrieben worden. </w:t>
      </w:r>
      <w:r w:rsidR="00D52E0C">
        <w:t>Jede Übung verfügt über eine Bezeichnung, einen geschätzten Kalorienverbrauch, eine Beschreibung in Textform, eine Anleitung in Form eines Videos, eine Liste der beanspruchten Muskelpartien. Außerdem kann für jede Übung angegeben werden, ab welchem Level diese für den jeweiligen Benutzer freigegeben werden soll. So ist es beispielsweise möglich, ein anspruchsvolle Übungen lediglich fortgeschrittenen Benutzern anzubieten. Das Level kann in diesem Fall einen ganzzahligen Datentyp haben, da neue Übungen erst nach einem Levelanstieg, nicht aber zwischen zwei Leveln freigeschaltet werden.</w:t>
      </w:r>
    </w:p>
    <w:p w14:paraId="56C9D124" w14:textId="4FC6F45A" w:rsidR="00D52E0C" w:rsidRDefault="00D52E0C" w:rsidP="008B63CD">
      <w:r>
        <w:t>Die Assoziationen im hier abgebildeten Klassendi</w:t>
      </w:r>
      <w:r w:rsidR="009544CC">
        <w:t xml:space="preserve">agramm treten in der Form von </w:t>
      </w:r>
      <w:r w:rsidR="009544CC" w:rsidRPr="009544CC">
        <w:rPr>
          <w:rStyle w:val="Hervorhebung"/>
        </w:rPr>
        <w:t>Aggregationen</w:t>
      </w:r>
      <w:r w:rsidR="009544CC">
        <w:t xml:space="preserve"> auf. Diese Assoziation bildet den Sachverhalt ab, dass eine Klasse ein Teil einer anderen Klasse ist. So ist beispielsweise die Übung Teil eines Workouts. Durch die Angabe der Kardinalitäten kann zusätzlich angegeben werden, wie viele Instanzen der Klasse Teil dieser Assoziation sind. Im Beispiel der eben genannten Aggregation handelt es sich um je mindestens zwei verpflichtende sowie optionale Übungen, die Teil eines Workouts sind.</w:t>
      </w:r>
    </w:p>
    <w:p w14:paraId="5AAF4A87" w14:textId="26D49F43" w:rsidR="008B63CD" w:rsidRDefault="008B63CD" w:rsidP="00E93DA6">
      <w:pPr>
        <w:pStyle w:val="berschrift2"/>
        <w:keepLines/>
        <w:tabs>
          <w:tab w:val="clear" w:pos="851"/>
        </w:tabs>
        <w:spacing w:before="40" w:after="0"/>
      </w:pPr>
      <w:bookmarkStart w:id="65" w:name="_Toc490941512"/>
      <w:r>
        <w:lastRenderedPageBreak/>
        <w:t>Prototypen</w:t>
      </w:r>
      <w:bookmarkEnd w:id="65"/>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6" w:name="_CTVP001c62b1669aa3245b2b8e495a182bb3ca3"/>
      <w:r>
        <w:t>(G. Pomberger, W. Pree, A. Stritzinger, S. 1)</w:t>
      </w:r>
      <w:bookmarkEnd w:id="66"/>
      <w:r>
        <w:fldChar w:fldCharType="end"/>
      </w:r>
      <w:r>
        <w:t xml:space="preserve">. Prototypen 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7" w:name="_CTVP0019e6258b5ee96489485a702dc8e1a455f"/>
      <w:r>
        <w:t>(G. Pomberger, W. Pree, A. Stritzinger, S. 2)</w:t>
      </w:r>
      <w:bookmarkEnd w:id="67"/>
      <w:r>
        <w:fldChar w:fldCharType="end"/>
      </w:r>
    </w:p>
    <w:p w14:paraId="524A5ED4" w14:textId="5FEAA4C0" w:rsidR="008B63CD" w:rsidRDefault="008B63CD" w:rsidP="008B63CD">
      <w:r>
        <w:t xml:space="preserve">Es gibt drei Kategorien in der Systematik von Prototypen. Die erste Kategorie ist das „Exploratives Prototyping“.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8" w:name="_CTVP0017dcdf4e3c7ef4eb39f41352556899701"/>
      <w:r>
        <w:t>(Aichele und Schönberger 2014, S.36)</w:t>
      </w:r>
      <w:bookmarkEnd w:id="68"/>
      <w:r>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9" w:name="_CTVP00153004c9d49b946428d5b1406dfaacb9b"/>
      <w:r>
        <w:t>(Spitta 1989, S. 5)</w:t>
      </w:r>
      <w:bookmarkEnd w:id="69"/>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0" w:name="_CTVP001af8f018157524ebbb2653155105c92e9"/>
      <w:r>
        <w:t>(G. Pomberger, W. Pree, A. Stritzinger, S.4)</w:t>
      </w:r>
      <w:bookmarkEnd w:id="70"/>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1" w:name="_CTVP0018897c0e42b7945d7ad0bfa113c5e68b2"/>
      <w:r>
        <w:t>(G. Pomberger, W. Pree, A. Stritzinger, S. 2)</w:t>
      </w:r>
      <w:bookmarkEnd w:id="71"/>
      <w:r>
        <w:fldChar w:fldCharType="end"/>
      </w:r>
    </w:p>
    <w:p w14:paraId="0637C14A" w14:textId="3B00807A" w:rsidR="008B63CD" w:rsidRDefault="008B63CD" w:rsidP="008B63CD">
      <w:r>
        <w:lastRenderedPageBreak/>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72" w:name="_CTVP001d9e2e1d210c94da1b9b3fa76d7d6026b"/>
      <w:r>
        <w:t>(G. Pomberger, W. Pree, A. Stritzinger, S.3)</w:t>
      </w:r>
      <w:bookmarkEnd w:id="72"/>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73" w:name="_CTVP001fa8640f981a741659863a6a5a2c4f37a"/>
      <w:r>
        <w:t>(Barry W. Boehm, Terence E. Gray, and Thomas Seewaldt, S. 293)</w:t>
      </w:r>
      <w:bookmarkEnd w:id="73"/>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74" w:name="_Toc490142089"/>
      <w:bookmarkStart w:id="75" w:name="_Toc490941513"/>
      <w:r>
        <w:t>Papierprototypen</w:t>
      </w:r>
      <w:bookmarkEnd w:id="74"/>
      <w:bookmarkEnd w:id="75"/>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76" w:name="_Toc490142090"/>
      <w:r>
        <w:t xml:space="preserve"> </w:t>
      </w:r>
      <w:bookmarkStart w:id="77" w:name="_Toc490941514"/>
      <w:r>
        <w:t>Wireframes</w:t>
      </w:r>
      <w:bookmarkEnd w:id="77"/>
      <w:r>
        <w:t xml:space="preserve"> </w:t>
      </w:r>
    </w:p>
    <w:p w14:paraId="082EB243" w14:textId="77777777" w:rsidR="00647559" w:rsidRDefault="00647559" w:rsidP="00647559">
      <w:r>
        <w:t xml:space="preserve">Wireframes (englisch Drahtgerüst) bauen auf den bisherigen erstellten Papierprototypen auf und umfasst das Design der zu entwickelnden App.  Frühzeitig erstellte Wireframes helfen dabei die Softwareidee der App mehr zu veranschaulichen. Unabhängig von dem Werkzeug sollte die Erstellung einfach und kurz gehalten werden. Das hat den Vorteil, dass während der Entwicklung Änderungen und Erweiterung des Systems schnell umgesetzt werden können. Auf Grund der schnellen und einfachen Erstellung der Wireframes ist der Zeit - und auch der Kostenaufwand sehr gering. Wireframes haben eine kurze „Lebensdauer“. Trotz der geringen Lebensdauer ist diese Methode besonders einflussreich und wichtig, da bei der Durchführung der Methode die meisten innovativen Ideen entstehen. Durch den niedrigen Aufwand und der niedrigen Kosten der Entwürfe können somit </w:t>
      </w:r>
      <w:r>
        <w:lastRenderedPageBreak/>
        <w:t xml:space="preserve">riskante Ideen ausprobiert werden und wieder ohne hohen Kosten weggeworfen werden (QUEELEN EFFECTIV PROTOTZPING)  </w:t>
      </w:r>
    </w:p>
    <w:p w14:paraId="0279766E" w14:textId="77777777" w:rsidR="00647559" w:rsidRDefault="00647559" w:rsidP="00647559">
      <w:r>
        <w:t xml:space="preserve">Im Folgenden werden die erstellten Wireframes für die App „PersonalFit“ näher erläutert. Die Wireframes wurden nach eigenen Vorstellungen und Präferenzen ohne Rücksicht auf die Guidelines von iOS entworfen.  </w:t>
      </w:r>
    </w:p>
    <w:p w14:paraId="08C11562" w14:textId="77777777" w:rsidR="00647559" w:rsidRDefault="00647559" w:rsidP="00647559"/>
    <w:p w14:paraId="725E05A6" w14:textId="77777777" w:rsidR="00647559" w:rsidRDefault="00647559" w:rsidP="00647559">
      <w:pPr>
        <w:rPr>
          <w:b/>
        </w:rPr>
      </w:pPr>
      <w:r w:rsidRPr="00E12772">
        <w:rPr>
          <w:b/>
        </w:rPr>
        <w:t>Aufmachung und Start</w:t>
      </w:r>
    </w:p>
    <w:p w14:paraId="1C0BB938" w14:textId="77777777" w:rsidR="00647559" w:rsidRPr="00E12772" w:rsidRDefault="00647559" w:rsidP="00647559">
      <w:r w:rsidRPr="00E12772">
        <w:t>Sobald</w:t>
      </w:r>
      <w:r>
        <w:t xml:space="preserve"> die App „PersonalFit“ angeklickt worden ist, erscheint die Aufmachung mit dem Logo. Kurz darauf öffnet sich das Startfenster. Der Benutzer wird dann vom System als auch von seinem virtuellen und persönlichen „Personaltrainer“ begrüßt und wird aufgefordert seinen Vornamen in das Textfeld einzutragen. Nachdem der Benutzer seinen Vornamen angegeben hat, kann der Benutzer mit Hilfe des Buttons „Los geht’s“ auf die „Fitnesskategorien“ gelangen. </w:t>
      </w:r>
    </w:p>
    <w:p w14:paraId="08CD50B8" w14:textId="77777777" w:rsidR="00647559" w:rsidRDefault="00647559" w:rsidP="00647559">
      <w:r>
        <w:rPr>
          <w:noProof/>
        </w:rPr>
        <w:drawing>
          <wp:anchor distT="0" distB="0" distL="114300" distR="114300" simplePos="0" relativeHeight="251741696" behindDoc="1" locked="0" layoutInCell="1" allowOverlap="1" wp14:anchorId="410A0778" wp14:editId="38CD6BD3">
            <wp:simplePos x="0" y="0"/>
            <wp:positionH relativeFrom="margin">
              <wp:posOffset>654685</wp:posOffset>
            </wp:positionH>
            <wp:positionV relativeFrom="paragraph">
              <wp:posOffset>255905</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479E5F3C" w14:textId="77777777" w:rsidR="00647559" w:rsidRDefault="00647559" w:rsidP="00647559">
      <w:r>
        <w:rPr>
          <w:noProof/>
        </w:rPr>
        <mc:AlternateContent>
          <mc:Choice Requires="wps">
            <w:drawing>
              <wp:anchor distT="0" distB="0" distL="114300" distR="114300" simplePos="0" relativeHeight="251747840" behindDoc="0" locked="0" layoutInCell="1" allowOverlap="1" wp14:anchorId="3BAE4057" wp14:editId="26E71669">
                <wp:simplePos x="0" y="0"/>
                <wp:positionH relativeFrom="margin">
                  <wp:align>center</wp:align>
                </wp:positionH>
                <wp:positionV relativeFrom="paragraph">
                  <wp:posOffset>3331845</wp:posOffset>
                </wp:positionV>
                <wp:extent cx="3705225" cy="635"/>
                <wp:effectExtent l="0" t="0" r="9525" b="5080"/>
                <wp:wrapTopAndBottom/>
                <wp:docPr id="35" name="Textfeld 3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76C88097" w14:textId="77777777" w:rsidR="00647559" w:rsidRPr="006B62C3"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5</w:t>
                            </w:r>
                            <w:r>
                              <w:rPr>
                                <w:noProof/>
                              </w:rPr>
                              <w:fldChar w:fldCharType="end"/>
                            </w:r>
                            <w:r>
                              <w:t>: Wireframes Aufmachung und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AE4057" id="_x0000_t202" coordsize="21600,21600" o:spt="202" path="m,l,21600r21600,l21600,xe">
                <v:stroke joinstyle="miter"/>
                <v:path gradientshapeok="t" o:connecttype="rect"/>
              </v:shapetype>
              <v:shape id="Textfeld 35" o:spid="_x0000_s1033" type="#_x0000_t202" style="position:absolute;left:0;text-align:left;margin-left:0;margin-top:262.35pt;width:291.75pt;height:.05pt;z-index:25174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" stroked="f">
                <v:textbox style="mso-fit-shape-to-text:t" inset="0,0,0,0">
                  <w:txbxContent>
                    <w:p w14:paraId="76C88097" w14:textId="77777777" w:rsidR="00647559" w:rsidRPr="006B62C3"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5</w:t>
                      </w:r>
                      <w:r>
                        <w:rPr>
                          <w:noProof/>
                        </w:rPr>
                        <w:fldChar w:fldCharType="end"/>
                      </w:r>
                      <w:r>
                        <w:t>: Wireframes Aufmachung und Start</w:t>
                      </w:r>
                    </w:p>
                  </w:txbxContent>
                </v:textbox>
                <w10:wrap type="topAndBottom" anchorx="margin"/>
              </v:shape>
            </w:pict>
          </mc:Fallback>
        </mc:AlternateContent>
      </w:r>
    </w:p>
    <w:p w14:paraId="21B86A13" w14:textId="77777777" w:rsidR="00647559" w:rsidRDefault="00647559" w:rsidP="00647559">
      <w:pPr>
        <w:pStyle w:val="Listenabsatz"/>
        <w:spacing w:before="0" w:after="0" w:line="240" w:lineRule="auto"/>
        <w:jc w:val="left"/>
      </w:pPr>
    </w:p>
    <w:p w14:paraId="3ACA163F" w14:textId="77777777" w:rsidR="00647559" w:rsidRPr="00F73E36" w:rsidRDefault="00647559" w:rsidP="00647559">
      <w:pPr>
        <w:rPr>
          <w:b/>
        </w:rPr>
      </w:pPr>
      <w:r w:rsidRPr="00F73E36">
        <w:rPr>
          <w:b/>
        </w:rPr>
        <w:t>Fitnesskategorien</w:t>
      </w:r>
    </w:p>
    <w:p w14:paraId="75C44354" w14:textId="77777777" w:rsidR="00647559" w:rsidRDefault="00647559" w:rsidP="00647559">
      <w:r>
        <w:t>Der „Personaltrainer“ fragt den Benutzer, was er genau mit Hilfe der App erreichen möchte. Der Benutzer kann sich zwischen den Fitnesskategorien („Balance“, „Straffen“, „Fokus“, „Kraft“ und „Ausgleich“) mindestens eine oder mehrere Fit</w:t>
      </w:r>
      <w:r>
        <w:lastRenderedPageBreak/>
        <w:t xml:space="preserve">nessziele aussuchen, in dem er auf die jeweilige Kategorie(n) klickt. Die ausgewählte Kategorie bzw. Kategorien werden durch Farben deutlich gemacht. Durch das Klicken des Buttons „Weiter“ wird der Benutzer automatisch auf die „Einstellungen“ weitergeleitet. </w:t>
      </w:r>
    </w:p>
    <w:p w14:paraId="0557E28F" w14:textId="77777777" w:rsidR="00647559" w:rsidRDefault="00647559" w:rsidP="00647559">
      <w:r>
        <w:rPr>
          <w:noProof/>
        </w:rPr>
        <w:drawing>
          <wp:anchor distT="0" distB="0" distL="114300" distR="114300" simplePos="0" relativeHeight="251742720" behindDoc="1" locked="0" layoutInCell="1" allowOverlap="1" wp14:anchorId="0A537498" wp14:editId="3EAC9268">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179B30F0" w14:textId="77777777" w:rsidR="00647559" w:rsidRDefault="00647559" w:rsidP="00647559">
      <w:pPr>
        <w:rPr>
          <w:b/>
        </w:rPr>
      </w:pPr>
      <w:r>
        <w:rPr>
          <w:noProof/>
        </w:rPr>
        <mc:AlternateContent>
          <mc:Choice Requires="wps">
            <w:drawing>
              <wp:anchor distT="0" distB="0" distL="114300" distR="114300" simplePos="0" relativeHeight="251748864" behindDoc="0" locked="0" layoutInCell="1" allowOverlap="1" wp14:anchorId="7D79798B" wp14:editId="3838BA90">
                <wp:simplePos x="0" y="0"/>
                <wp:positionH relativeFrom="margin">
                  <wp:align>center</wp:align>
                </wp:positionH>
                <wp:positionV relativeFrom="paragraph">
                  <wp:posOffset>3286125</wp:posOffset>
                </wp:positionV>
                <wp:extent cx="3426460" cy="635"/>
                <wp:effectExtent l="0" t="0" r="2540" b="5080"/>
                <wp:wrapTopAndBottom/>
                <wp:docPr id="1" name="Textfeld 1"/>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079FD322" w14:textId="77777777" w:rsidR="00647559" w:rsidRPr="00A1732C"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6</w:t>
                            </w:r>
                            <w:r>
                              <w:rPr>
                                <w:noProof/>
                              </w:rPr>
                              <w:fldChar w:fldCharType="end"/>
                            </w:r>
                            <w:r>
                              <w:t>: Wireframes Fitnesskategorien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98B" id="Textfeld 1" o:spid="_x0000_s1034" type="#_x0000_t202" style="position:absolute;left:0;text-align:left;margin-left:0;margin-top:258.75pt;width:269.8pt;height:.05pt;z-index:251748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" stroked="f">
                <v:textbox style="mso-fit-shape-to-text:t" inset="0,0,0,0">
                  <w:txbxContent>
                    <w:p w14:paraId="079FD322" w14:textId="77777777" w:rsidR="00647559" w:rsidRPr="00A1732C"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6</w:t>
                      </w:r>
                      <w:r>
                        <w:rPr>
                          <w:noProof/>
                        </w:rPr>
                        <w:fldChar w:fldCharType="end"/>
                      </w:r>
                      <w:r>
                        <w:t>: Wireframes Fitnesskategorien</w:t>
                      </w:r>
                    </w:p>
                  </w:txbxContent>
                </v:textbox>
                <w10:wrap type="topAndBottom" anchorx="margin"/>
              </v:shape>
            </w:pict>
          </mc:Fallback>
        </mc:AlternateContent>
      </w:r>
      <w:r w:rsidRPr="00F73E36">
        <w:rPr>
          <w:b/>
        </w:rPr>
        <w:t xml:space="preserve">Einstellungen </w:t>
      </w:r>
    </w:p>
    <w:p w14:paraId="37B12860" w14:textId="77777777" w:rsidR="00647559" w:rsidRPr="00F73E36" w:rsidRDefault="00647559" w:rsidP="00647559">
      <w:r w:rsidRPr="00F73E36">
        <w:t>N</w:t>
      </w:r>
      <w:r>
        <w:t xml:space="preserve">ach der Auswahl der Fitnesskategorien werden eine Reihe von Einstellungen folgen. Dort werden den Benutzer nach seinen persönlichen Daten (zum Beispiel „Gewicht“, „Größe“) als auch Fragen zur Systemeinstellung (zum Beispiel „Möchtest du an dein Training erinnert werden?“) gefragt. Die Antworten der Fragen werden durch Schieberregler, Dropdowns und Buttons unterstützt. Einige Daten können optional eingetragen werden. Diese wurden mit einem kleinen Sternchen (*) vermerkt. An einigen Stellen kann der Benutzer auf ein Fragezeichen klicken, sodass er Hinweise und Tipps von der App erhält. Durch das vertikale Scrollen wird ein Screen erweitert. Die Angabe in den Einstellungen kann jederzeit vom Benutzer geändert werden. Nachdem der Benutzer die Daten eingetragen hat, kann er auf den Button „Weiter“ klicken. Darauf folgen weitere „Einstellungen“. Sobald alle Einstellungen ausgefüllt worden sind gelangt er auf „Einstufungstest“. </w:t>
      </w:r>
    </w:p>
    <w:p w14:paraId="2266C5C4" w14:textId="77777777" w:rsidR="00647559" w:rsidRDefault="00647559" w:rsidP="00647559">
      <w:pPr>
        <w:pStyle w:val="Listenabsatz"/>
      </w:pPr>
      <w:r>
        <w:rPr>
          <w:noProof/>
        </w:rPr>
        <w:lastRenderedPageBreak/>
        <w:drawing>
          <wp:anchor distT="0" distB="0" distL="114300" distR="114300" simplePos="0" relativeHeight="251743744" behindDoc="1" locked="0" layoutInCell="1" allowOverlap="1" wp14:anchorId="735A03E5" wp14:editId="5F54635F">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DB057" w14:textId="77777777" w:rsidR="00647559" w:rsidRDefault="00647559" w:rsidP="00647559">
      <w:r>
        <w:rPr>
          <w:noProof/>
        </w:rPr>
        <mc:AlternateContent>
          <mc:Choice Requires="wps">
            <w:drawing>
              <wp:anchor distT="0" distB="0" distL="114300" distR="114300" simplePos="0" relativeHeight="251749888" behindDoc="0" locked="0" layoutInCell="1" allowOverlap="1" wp14:anchorId="43752507" wp14:editId="001A5E81">
                <wp:simplePos x="0" y="0"/>
                <wp:positionH relativeFrom="page">
                  <wp:posOffset>506095</wp:posOffset>
                </wp:positionH>
                <wp:positionV relativeFrom="paragraph">
                  <wp:posOffset>7625715</wp:posOffset>
                </wp:positionV>
                <wp:extent cx="5362575" cy="635"/>
                <wp:effectExtent l="0" t="0" r="9525" b="5080"/>
                <wp:wrapTopAndBottom/>
                <wp:docPr id="53" name="Textfeld 53"/>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7CD822E2" w14:textId="77777777" w:rsidR="00647559" w:rsidRPr="00971DD4"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7</w:t>
                            </w:r>
                            <w:r>
                              <w:rPr>
                                <w:noProof/>
                              </w:rPr>
                              <w:fldChar w:fldCharType="end"/>
                            </w:r>
                            <w:r>
                              <w:t>: Wireframes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2507" id="Textfeld 53" o:spid="_x0000_s1035" type="#_x0000_t202" style="position:absolute;left:0;text-align:left;margin-left:39.85pt;margin-top:600.45pt;width:422.25pt;height:.05pt;z-index:2517498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UoMAIAAGY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" stroked="f">
                <v:textbox style="mso-fit-shape-to-text:t" inset="0,0,0,0">
                  <w:txbxContent>
                    <w:p w14:paraId="7CD822E2" w14:textId="77777777" w:rsidR="00647559" w:rsidRPr="00971DD4"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7</w:t>
                      </w:r>
                      <w:r>
                        <w:rPr>
                          <w:noProof/>
                        </w:rPr>
                        <w:fldChar w:fldCharType="end"/>
                      </w:r>
                      <w:r>
                        <w:t>: Wireframes Einstellungen</w:t>
                      </w:r>
                    </w:p>
                  </w:txbxContent>
                </v:textbox>
                <w10:wrap type="topAndBottom" anchorx="page"/>
              </v:shape>
            </w:pict>
          </mc:Fallback>
        </mc:AlternateContent>
      </w:r>
    </w:p>
    <w:p w14:paraId="1722E608" w14:textId="77777777" w:rsidR="00647559" w:rsidRDefault="00647559" w:rsidP="00647559"/>
    <w:p w14:paraId="30DF6E04" w14:textId="77777777" w:rsidR="00647559" w:rsidRDefault="00647559" w:rsidP="00647559"/>
    <w:p w14:paraId="068C5045" w14:textId="77777777" w:rsidR="00647559" w:rsidRDefault="00647559" w:rsidP="00647559"/>
    <w:p w14:paraId="4FF01F1D" w14:textId="77777777" w:rsidR="00647559" w:rsidRPr="003C1DC7" w:rsidRDefault="00647559" w:rsidP="00647559">
      <w:pPr>
        <w:rPr>
          <w:b/>
        </w:rPr>
      </w:pPr>
      <w:r w:rsidRPr="003C1DC7">
        <w:rPr>
          <w:b/>
        </w:rPr>
        <w:t>Einstufungstest</w:t>
      </w:r>
    </w:p>
    <w:p w14:paraId="49E67047" w14:textId="77777777" w:rsidR="00647559" w:rsidRDefault="00647559" w:rsidP="00647559">
      <w:r>
        <w:rPr>
          <w:noProof/>
        </w:rPr>
        <w:drawing>
          <wp:anchor distT="0" distB="0" distL="114300" distR="114300" simplePos="0" relativeHeight="251744768" behindDoc="0" locked="0" layoutInCell="1" allowOverlap="1" wp14:anchorId="0EA82FFE" wp14:editId="6545CE6F">
            <wp:simplePos x="0" y="0"/>
            <wp:positionH relativeFrom="margin">
              <wp:align>left</wp:align>
            </wp:positionH>
            <wp:positionV relativeFrom="paragraph">
              <wp:posOffset>3345180</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r>
        <w:t xml:space="preserve">Der Benutzer hat die Möglichkeit an einen Einstufungstest teilzunehmen. Der virtuelle Personaltrainer klärt den Benutzer darüber auf. Der Benutzer kann sich dann entscheiden, ob er den Einstufungstest „Starten“ oder ihn später oder gar nicht machen möchte „Skippen“. Wenn er den Test nicht durchführen möchte, gelangt der Benutzer auf das „Dashboard“. Möchte aber der Benutzer an den Test teilnehmen, gelangt er auf die nächste Seite des Einstufungstests. Dort befindet sich Video wie der Einstufungstest abläuft. Das Video kann ebenfalls auf „Vollmodus“ geschaut werden. Unterhalb des Videos werden Hinweise zur Ausführung der Übung in textueller Form genannt. Unter den Hinweisen werden Fragen zur persönlichen Einschätzung der jeweiligen ausgeführten Übung gestellt. Der Benutzer kann diese beantworten mit Hilfe eines Dropdows und eines Schieberegels. Durch den Button „Weiter“ erfolgt immer wieder eine andere Übung des Testes bis der Test vorbei ist. Daraufhin wird der Benutzer zum Dashboard weitergeleitet. </w:t>
      </w:r>
    </w:p>
    <w:p w14:paraId="286E3E58" w14:textId="77777777" w:rsidR="00647559" w:rsidRDefault="00647559" w:rsidP="00647559">
      <w:r>
        <w:rPr>
          <w:noProof/>
        </w:rPr>
        <mc:AlternateContent>
          <mc:Choice Requires="wps">
            <w:drawing>
              <wp:anchor distT="0" distB="0" distL="114300" distR="114300" simplePos="0" relativeHeight="251750912" behindDoc="0" locked="0" layoutInCell="1" allowOverlap="1" wp14:anchorId="420D5225" wp14:editId="7D2F435C">
                <wp:simplePos x="0" y="0"/>
                <wp:positionH relativeFrom="margin">
                  <wp:align>left</wp:align>
                </wp:positionH>
                <wp:positionV relativeFrom="paragraph">
                  <wp:posOffset>3391535</wp:posOffset>
                </wp:positionV>
                <wp:extent cx="5873115" cy="635"/>
                <wp:effectExtent l="0" t="0" r="0" b="5080"/>
                <wp:wrapTopAndBottom/>
                <wp:docPr id="56" name="Textfeld 56"/>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63CEC64B" w14:textId="77777777" w:rsidR="00647559" w:rsidRPr="002B1502"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8</w:t>
                            </w:r>
                            <w:r>
                              <w:rPr>
                                <w:noProof/>
                              </w:rPr>
                              <w:fldChar w:fldCharType="end"/>
                            </w:r>
                            <w:r>
                              <w:t>: Wireframes Einstufungstest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D5225" id="Textfeld 56" o:spid="_x0000_s1036" type="#_x0000_t202" style="position:absolute;left:0;text-align:left;margin-left:0;margin-top:267.05pt;width:462.45pt;height:.05pt;z-index:251750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" stroked="f">
                <v:textbox style="mso-fit-shape-to-text:t" inset="0,0,0,0">
                  <w:txbxContent>
                    <w:p w14:paraId="63CEC64B" w14:textId="77777777" w:rsidR="00647559" w:rsidRPr="002B1502"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8</w:t>
                      </w:r>
                      <w:r>
                        <w:rPr>
                          <w:noProof/>
                        </w:rPr>
                        <w:fldChar w:fldCharType="end"/>
                      </w:r>
                      <w:r>
                        <w:t>: Wireframes Einstufungstest</w:t>
                      </w:r>
                    </w:p>
                  </w:txbxContent>
                </v:textbox>
                <w10:wrap type="topAndBottom" anchorx="margin"/>
              </v:shape>
            </w:pict>
          </mc:Fallback>
        </mc:AlternateContent>
      </w:r>
    </w:p>
    <w:p w14:paraId="285A74AF" w14:textId="77777777" w:rsidR="00647559" w:rsidRDefault="00647559" w:rsidP="00647559">
      <w:pPr>
        <w:rPr>
          <w:b/>
        </w:rPr>
      </w:pPr>
      <w:r w:rsidRPr="00E33F3A">
        <w:rPr>
          <w:b/>
        </w:rPr>
        <w:t>Dashboard</w:t>
      </w:r>
    </w:p>
    <w:p w14:paraId="313B38B0" w14:textId="77777777" w:rsidR="00647559" w:rsidRDefault="00647559" w:rsidP="00647559">
      <w:r w:rsidRPr="00E33F3A">
        <w:t>Auf dem</w:t>
      </w:r>
      <w:r>
        <w:t xml:space="preserve"> Dashboard werden alle wichtigen Daten veranschaulicht wie zum Beispiel „Zielkategorie“, „Fortschritt“, „Level“ und die „Häufigkeit“. Einige angezeigten Dat</w:t>
      </w:r>
      <w:bookmarkStart w:id="78" w:name="_GoBack"/>
      <w:bookmarkEnd w:id="78"/>
      <w:r>
        <w:t xml:space="preserve">en kann der Benutzer sich aus der Statistikauswahl zusammenstellen, zum Beispiel „Gesamte Schritte“, „Aktuelles Gewicht“. Durch den Button „mehr Details“ </w:t>
      </w:r>
      <w:r>
        <w:lastRenderedPageBreak/>
        <w:t xml:space="preserve">gelangt der Benutzer auf die „Statistiken“. Der Button „ZUM WORKOUT“ führt das System den Benutzer auf sein persönliches Training „Mein PersonalTraining“. </w:t>
      </w:r>
    </w:p>
    <w:p w14:paraId="47FA8CFB" w14:textId="77777777" w:rsidR="00647559" w:rsidRDefault="00647559" w:rsidP="00647559"/>
    <w:p w14:paraId="71FF593D" w14:textId="77777777" w:rsidR="00647559" w:rsidRPr="00E33F3A" w:rsidRDefault="00647559" w:rsidP="00647559">
      <w:r>
        <w:t>WIREFRAMES SKIZZE</w:t>
      </w:r>
    </w:p>
    <w:p w14:paraId="6C0F741D" w14:textId="77777777" w:rsidR="00647559" w:rsidRDefault="00647559" w:rsidP="00647559"/>
    <w:p w14:paraId="27E67F96" w14:textId="77777777" w:rsidR="00647559" w:rsidRDefault="00647559" w:rsidP="00647559">
      <w:pPr>
        <w:rPr>
          <w:b/>
        </w:rPr>
      </w:pPr>
      <w:r w:rsidRPr="00887FE0">
        <w:rPr>
          <w:b/>
        </w:rPr>
        <w:t xml:space="preserve">Statistiken </w:t>
      </w:r>
    </w:p>
    <w:p w14:paraId="50B96B7E" w14:textId="77777777" w:rsidR="00647559" w:rsidRPr="00887FE0" w:rsidRDefault="00647559" w:rsidP="00647559">
      <w:r w:rsidRPr="00887FE0">
        <w:rPr>
          <w:b/>
          <w:noProof/>
        </w:rPr>
        <w:drawing>
          <wp:anchor distT="0" distB="0" distL="114300" distR="114300" simplePos="0" relativeHeight="251745792" behindDoc="0" locked="0" layoutInCell="1" allowOverlap="1" wp14:anchorId="0BB82F59" wp14:editId="33FD2CD8">
            <wp:simplePos x="0" y="0"/>
            <wp:positionH relativeFrom="margin">
              <wp:posOffset>-329565</wp:posOffset>
            </wp:positionH>
            <wp:positionV relativeFrom="paragraph">
              <wp:posOffset>1316355</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7FE0">
        <w:t xml:space="preserve">Es </w:t>
      </w:r>
      <w:r>
        <w:t xml:space="preserve">werden alle Statistiken angezeigt, die der Benutzer sich in der „Auswahl“ der Statistiken ausgesucht hat. In der Auswahl befinden sich alle Statistiken, die das System zur Verfügung stellt. Alle ausgewählten Statistiken werden untereinander aufgelistet, sodass durch vertikales „scrollen“ erweitert wird. Mit Hilfe des Buttons „Zurück“ gelangt der Benutzer auf sein Dashboard. </w:t>
      </w:r>
    </w:p>
    <w:p w14:paraId="745D9DFB" w14:textId="77777777" w:rsidR="00647559" w:rsidRPr="00887FE0" w:rsidRDefault="00647559" w:rsidP="00647559">
      <w:pPr>
        <w:rPr>
          <w:b/>
        </w:rPr>
      </w:pPr>
      <w:r>
        <w:rPr>
          <w:noProof/>
        </w:rPr>
        <mc:AlternateContent>
          <mc:Choice Requires="wps">
            <w:drawing>
              <wp:anchor distT="0" distB="0" distL="114300" distR="114300" simplePos="0" relativeHeight="251751936" behindDoc="0" locked="0" layoutInCell="1" allowOverlap="1" wp14:anchorId="12AE2733" wp14:editId="3E228301">
                <wp:simplePos x="0" y="0"/>
                <wp:positionH relativeFrom="column">
                  <wp:posOffset>-220980</wp:posOffset>
                </wp:positionH>
                <wp:positionV relativeFrom="paragraph">
                  <wp:posOffset>3749675</wp:posOffset>
                </wp:positionV>
                <wp:extent cx="5913755" cy="635"/>
                <wp:effectExtent l="0" t="0" r="0" b="0"/>
                <wp:wrapTopAndBottom/>
                <wp:docPr id="57" name="Textfeld 57"/>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14:paraId="46DE81DC" w14:textId="77777777" w:rsidR="00647559" w:rsidRPr="000531B7"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9</w:t>
                            </w:r>
                            <w:r>
                              <w:rPr>
                                <w:noProof/>
                              </w:rPr>
                              <w:fldChar w:fldCharType="end"/>
                            </w:r>
                            <w:r>
                              <w:t>: Wireframes Statistiken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2733" id="Textfeld 57" o:spid="_x0000_s1037" type="#_x0000_t202" style="position:absolute;left:0;text-align:left;margin-left:-17.4pt;margin-top:295.25pt;width:465.6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GvMAIAAGY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" stroked="f">
                <v:textbox style="mso-fit-shape-to-text:t" inset="0,0,0,0">
                  <w:txbxContent>
                    <w:p w14:paraId="46DE81DC" w14:textId="77777777" w:rsidR="00647559" w:rsidRPr="000531B7"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9</w:t>
                      </w:r>
                      <w:r>
                        <w:rPr>
                          <w:noProof/>
                        </w:rPr>
                        <w:fldChar w:fldCharType="end"/>
                      </w:r>
                      <w:r>
                        <w:t>: Wireframes Statistiken</w:t>
                      </w:r>
                    </w:p>
                  </w:txbxContent>
                </v:textbox>
                <w10:wrap type="topAndBottom"/>
              </v:shape>
            </w:pict>
          </mc:Fallback>
        </mc:AlternateContent>
      </w:r>
    </w:p>
    <w:p w14:paraId="4682A4E3" w14:textId="77777777" w:rsidR="00647559" w:rsidRDefault="00647559" w:rsidP="00647559">
      <w:pPr>
        <w:rPr>
          <w:b/>
        </w:rPr>
      </w:pPr>
      <w:r w:rsidRPr="00CB0D2D">
        <w:rPr>
          <w:b/>
        </w:rPr>
        <w:t>Mein PersonalWorkout</w:t>
      </w:r>
    </w:p>
    <w:p w14:paraId="1CFC784D" w14:textId="77777777" w:rsidR="00647559" w:rsidRPr="00CB0D2D" w:rsidRDefault="00647559" w:rsidP="00647559">
      <w:r w:rsidRPr="00CB0D2D">
        <w:t xml:space="preserve">Alle </w:t>
      </w:r>
      <w:r>
        <w:t xml:space="preserve">Übungen des Workouts werden auf „Mein PersonalWorkout“ mit Namen angezeigt. Die erledigten Übungen werden mit einem Häkchen gekennzeichnet. Die „optionalen Übungen“ kann der Benutzer manuell aus einer vorgegeben Liste mit allen Übungen sich aussuchen, in dem er auf das „+“-Zeichen klickt. Beim Anklicken des Fragezeichens bekommt der Benutzer einen Hinweis. </w:t>
      </w:r>
    </w:p>
    <w:p w14:paraId="1C9FE1AA" w14:textId="77777777" w:rsidR="00647559" w:rsidRDefault="00647559" w:rsidP="00647559"/>
    <w:p w14:paraId="3CA0F95F" w14:textId="77777777" w:rsidR="00647559" w:rsidRDefault="00647559" w:rsidP="00647559">
      <w:pPr>
        <w:keepNext/>
      </w:pPr>
      <w:r>
        <w:rPr>
          <w:noProof/>
        </w:rPr>
        <w:drawing>
          <wp:inline distT="0" distB="0" distL="0" distR="0" wp14:anchorId="4D088F09" wp14:editId="5C6425A8">
            <wp:extent cx="5219700" cy="3456006"/>
            <wp:effectExtent l="0" t="0" r="0" b="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456006"/>
                    </a:xfrm>
                    <a:prstGeom prst="rect">
                      <a:avLst/>
                    </a:prstGeom>
                    <a:noFill/>
                    <a:ln>
                      <a:noFill/>
                    </a:ln>
                  </pic:spPr>
                </pic:pic>
              </a:graphicData>
            </a:graphic>
          </wp:inline>
        </w:drawing>
      </w:r>
    </w:p>
    <w:p w14:paraId="068B7759" w14:textId="77777777" w:rsidR="00647559" w:rsidRDefault="00647559" w:rsidP="00647559">
      <w:pPr>
        <w:pStyle w:val="Beschriftung"/>
        <w:jc w:val="both"/>
      </w:pPr>
      <w:r>
        <w:t xml:space="preserve">Abbildung </w:t>
      </w:r>
      <w:r>
        <w:fldChar w:fldCharType="begin"/>
      </w:r>
      <w:r>
        <w:instrText xml:space="preserve"> SEQ Abbildung \* ARABIC </w:instrText>
      </w:r>
      <w:r>
        <w:fldChar w:fldCharType="separate"/>
      </w:r>
      <w:r>
        <w:rPr>
          <w:noProof/>
        </w:rPr>
        <w:t>11</w:t>
      </w:r>
      <w:r>
        <w:rPr>
          <w:noProof/>
        </w:rPr>
        <w:fldChar w:fldCharType="end"/>
      </w:r>
      <w:r>
        <w:t>: Wireframes Mein PersonalWorkout</w:t>
      </w:r>
    </w:p>
    <w:p w14:paraId="2F6E4FE6" w14:textId="77777777" w:rsidR="00647559" w:rsidRDefault="00647559" w:rsidP="00647559"/>
    <w:p w14:paraId="35FBF7BB" w14:textId="77777777" w:rsidR="00647559" w:rsidRDefault="00647559" w:rsidP="00647559">
      <w:pPr>
        <w:rPr>
          <w:b/>
        </w:rPr>
      </w:pPr>
      <w:r w:rsidRPr="00EB2A5C">
        <w:rPr>
          <w:b/>
        </w:rPr>
        <w:t>Übung</w:t>
      </w:r>
    </w:p>
    <w:p w14:paraId="1E5B9E39" w14:textId="77777777" w:rsidR="00647559" w:rsidRPr="00EB2A5C" w:rsidRDefault="00647559" w:rsidP="00647559">
      <w:pPr>
        <w:rPr>
          <w:b/>
        </w:rPr>
      </w:pPr>
      <w:r w:rsidRPr="00EB2A5C">
        <w:t xml:space="preserve">Eine Übung </w:t>
      </w:r>
      <w:r>
        <w:t xml:space="preserve">wird durch ein Video und drei weitere Kategorien unterstützt, die als TabList dargestellt sind: „Planvorgabe“, „Ausführungen“ und „Muskulatur“. Die Kategorien „Planvorgabe“ und „Ausführungen“ werden in textueller Form beschrieben.  Die Kategorie „Muskulatur“ wird mit Hilfe eines Bildes, worauf die beanspruchten Partien bei der Ausführung der Übungen gekennzeichnet worden sind, dargestellt. </w:t>
      </w:r>
      <w:r>
        <w:rPr>
          <w:noProof/>
        </w:rPr>
        <w:t xml:space="preserve">Zusätzlich werden die beanspruchteten Partien nochmal in textueller Form erwähnt. </w:t>
      </w:r>
    </w:p>
    <w:p w14:paraId="3BD1A9A7" w14:textId="77777777" w:rsidR="00647559" w:rsidRPr="00EB2A5C" w:rsidRDefault="00647559" w:rsidP="00647559"/>
    <w:p w14:paraId="7566474D" w14:textId="696DB040" w:rsidR="00647559" w:rsidRDefault="00647559" w:rsidP="00647559">
      <w:pPr>
        <w:rPr>
          <w:noProof/>
        </w:rPr>
      </w:pPr>
      <w:r>
        <w:rPr>
          <w:noProof/>
        </w:rPr>
        <w:lastRenderedPageBreak/>
        <w:drawing>
          <wp:anchor distT="0" distB="0" distL="114300" distR="114300" simplePos="0" relativeHeight="251746816" behindDoc="0" locked="0" layoutInCell="1" allowOverlap="1" wp14:anchorId="090592A0" wp14:editId="35D6A984">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20A1B" w14:textId="5FDAE6F2" w:rsidR="00FC6B93" w:rsidRPr="00E93DA6" w:rsidRDefault="00647559" w:rsidP="00647559">
      <w:pPr>
        <w:spacing w:before="0" w:after="0" w:line="240" w:lineRule="auto"/>
        <w:jc w:val="left"/>
        <w:rPr>
          <w:noProof/>
        </w:rPr>
      </w:pPr>
      <w:r>
        <w:rPr>
          <w:noProof/>
        </w:rPr>
        <mc:AlternateContent>
          <mc:Choice Requires="wps">
            <w:drawing>
              <wp:anchor distT="0" distB="0" distL="114300" distR="114300" simplePos="0" relativeHeight="251752960" behindDoc="0" locked="0" layoutInCell="1" allowOverlap="1" wp14:anchorId="0731F8EF" wp14:editId="2327A358">
                <wp:simplePos x="0" y="0"/>
                <wp:positionH relativeFrom="column">
                  <wp:posOffset>32385</wp:posOffset>
                </wp:positionH>
                <wp:positionV relativeFrom="paragraph">
                  <wp:posOffset>4277360</wp:posOffset>
                </wp:positionV>
                <wp:extent cx="582549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825490" cy="635"/>
                        </a:xfrm>
                        <a:prstGeom prst="rect">
                          <a:avLst/>
                        </a:prstGeom>
                        <a:solidFill>
                          <a:prstClr val="white"/>
                        </a:solidFill>
                        <a:ln>
                          <a:noFill/>
                        </a:ln>
                      </wps:spPr>
                      <wps:txbx>
                        <w:txbxContent>
                          <w:p w14:paraId="72CD891A" w14:textId="77777777" w:rsidR="00647559" w:rsidRPr="00DB1C5B"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12</w:t>
                            </w:r>
                            <w:r>
                              <w:rPr>
                                <w:noProof/>
                              </w:rPr>
                              <w:fldChar w:fldCharType="end"/>
                            </w:r>
                            <w:r>
                              <w:t>: Wireframes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1F8EF" id="Textfeld 58" o:spid="_x0000_s1038" type="#_x0000_t202" style="position:absolute;margin-left:2.55pt;margin-top:336.8pt;width:458.7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4LLwIAAGYEAAAOAAAAZHJzL2Uyb0RvYy54bWysVFFv2yAQfp+0/4B4X5xkS9V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" stroked="f">
                <v:textbox style="mso-fit-shape-to-text:t" inset="0,0,0,0">
                  <w:txbxContent>
                    <w:p w14:paraId="72CD891A" w14:textId="77777777" w:rsidR="00647559" w:rsidRPr="00DB1C5B" w:rsidRDefault="00647559" w:rsidP="00647559">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12</w:t>
                      </w:r>
                      <w:r>
                        <w:rPr>
                          <w:noProof/>
                        </w:rPr>
                        <w:fldChar w:fldCharType="end"/>
                      </w:r>
                      <w:r>
                        <w:t>: Wireframes Übung</w:t>
                      </w:r>
                    </w:p>
                  </w:txbxContent>
                </v:textbox>
                <w10:wrap type="topAndBottom"/>
              </v:shape>
            </w:pict>
          </mc:Fallback>
        </mc:AlternateContent>
      </w:r>
      <w:r w:rsidR="00FC6B93">
        <w:rPr>
          <w:noProof/>
        </w:rPr>
        <mc:AlternateContent>
          <mc:Choice Requires="wps">
            <w:drawing>
              <wp:anchor distT="0" distB="0" distL="114300" distR="114300" simplePos="0" relativeHeight="251727360" behindDoc="0" locked="0" layoutInCell="1" allowOverlap="1" wp14:anchorId="3ABA7F8E" wp14:editId="65C44F63">
                <wp:simplePos x="0" y="0"/>
                <wp:positionH relativeFrom="column">
                  <wp:posOffset>676275</wp:posOffset>
                </wp:positionH>
                <wp:positionV relativeFrom="paragraph">
                  <wp:posOffset>3559810</wp:posOffset>
                </wp:positionV>
                <wp:extent cx="3705225" cy="337820"/>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337820"/>
                        </a:xfrm>
                        <a:prstGeom prst="rect">
                          <a:avLst/>
                        </a:prstGeom>
                        <a:solidFill>
                          <a:prstClr val="white"/>
                        </a:solidFill>
                        <a:ln>
                          <a:noFill/>
                        </a:ln>
                      </wps:spPr>
                      <wps:txbx>
                        <w:txbxContent>
                          <w:p w14:paraId="02F8FD67" w14:textId="106FC9B1" w:rsidR="0069346A" w:rsidRPr="00362925" w:rsidRDefault="0069346A" w:rsidP="00362925">
                            <w:pPr>
                              <w:pStyle w:val="Beschriftung"/>
                            </w:pPr>
                            <w:bookmarkStart w:id="79" w:name="_Toc490941419"/>
                            <w:r>
                              <w:t xml:space="preserve">Abbildung </w:t>
                            </w:r>
                            <w:r w:rsidR="004B61CA">
                              <w:fldChar w:fldCharType="begin"/>
                            </w:r>
                            <w:r w:rsidR="004B61CA">
                              <w:instrText xml:space="preserve"> SEQ Abbildung \* ARABIC </w:instrText>
                            </w:r>
                            <w:r w:rsidR="004B61CA">
                              <w:fldChar w:fldCharType="separate"/>
                            </w:r>
                            <w:r>
                              <w:rPr>
                                <w:noProof/>
                              </w:rPr>
                              <w:t>5</w:t>
                            </w:r>
                            <w:r w:rsidR="004B61CA">
                              <w:rPr>
                                <w:noProof/>
                              </w:rPr>
                              <w:fldChar w:fldCharType="end"/>
                            </w:r>
                            <w:r>
                              <w:t xml:space="preserve"> Aufmachung und Start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ABA7F8E" id="Textfeld 5" o:spid="_x0000_s1033" type="#_x0000_t202" style="position:absolute;left:0;text-align:left;margin-left:53.25pt;margin-top:280.3pt;width:291.75pt;height:26.6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" stroked="f">
                <v:textbox style="mso-fit-shape-to-text:t" inset="0,0,0,0">
                  <w:txbxContent>
                    <w:p w14:paraId="02F8FD67" w14:textId="106FC9B1" w:rsidR="0069346A" w:rsidRPr="00362925" w:rsidRDefault="0069346A" w:rsidP="00362925">
                      <w:pPr>
                        <w:pStyle w:val="Beschriftung"/>
                      </w:pPr>
                      <w:bookmarkStart w:id="83" w:name="_Toc490941419"/>
                      <w:r>
                        <w:t xml:space="preserve">Abbildung </w:t>
                      </w:r>
                      <w:fldSimple w:instr=" SEQ Abbildung \* ARABIC ">
                        <w:r>
                          <w:rPr>
                            <w:noProof/>
                          </w:rPr>
                          <w:t>5</w:t>
                        </w:r>
                      </w:fldSimple>
                      <w:r>
                        <w:t xml:space="preserve"> Aufmachung und Start</w:t>
                      </w:r>
                      <w:bookmarkEnd w:id="83"/>
                    </w:p>
                  </w:txbxContent>
                </v:textbox>
                <w10:wrap type="topAndBottom"/>
              </v:shape>
            </w:pict>
          </mc:Fallback>
        </mc:AlternateContent>
      </w:r>
    </w:p>
    <w:p w14:paraId="6E0DAAEF" w14:textId="77777777" w:rsidR="00FC6B93" w:rsidRPr="00FC6B93" w:rsidRDefault="00FC6B93" w:rsidP="00FC6B93"/>
    <w:p w14:paraId="20E68821" w14:textId="55EF1E68" w:rsidR="00B97F58" w:rsidRPr="00B97F58" w:rsidRDefault="008B63CD" w:rsidP="00B97F58">
      <w:pPr>
        <w:pStyle w:val="berschrift3"/>
      </w:pPr>
      <w:bookmarkStart w:id="80" w:name="_Toc490941515"/>
      <w:r>
        <w:t>Mock-Ups</w:t>
      </w:r>
      <w:bookmarkEnd w:id="76"/>
      <w:bookmarkEnd w:id="80"/>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w:t>
      </w:r>
      <w:r>
        <w:lastRenderedPageBreak/>
        <w:t xml:space="preserve">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81" w:name="_CTVP00182817a3d74134b03be3ad0fbde4d30f9"/>
      <w:r>
        <w:t>(eBusiness-Lotse 2015, S. 11, 22, 24)</w:t>
      </w:r>
      <w:bookmarkEnd w:id="81"/>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drawing>
          <wp:anchor distT="0" distB="0" distL="114300" distR="114300" simplePos="0" relativeHeight="251667968" behindDoc="0" locked="0" layoutInCell="1" allowOverlap="1" wp14:anchorId="6AB9FA31" wp14:editId="022107D9">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34">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r w:rsidR="00EC44FD" w:rsidRPr="00874484">
        <w:rPr>
          <w:b/>
          <w:color w:val="000000" w:themeColor="text1"/>
        </w:rPr>
        <w:t>Authenti</w:t>
      </w:r>
      <w:r w:rsidR="00EC44FD">
        <w:rPr>
          <w:b/>
          <w:color w:val="000000" w:themeColor="text1"/>
        </w:rPr>
        <w:t>fic</w:t>
      </w:r>
      <w:r w:rsidR="00EC44FD" w:rsidRPr="00874484">
        <w:rPr>
          <w:b/>
          <w:color w:val="000000" w:themeColor="text1"/>
        </w:rPr>
        <w:t>ation</w:t>
      </w:r>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82" w:name="_CTVP001d3e8c588623645a580eb827f7770d92a"/>
      <w:r w:rsidR="00E82C93">
        <w:rPr>
          <w:color w:val="000000" w:themeColor="text1"/>
        </w:rPr>
        <w:t>(Apple)</w:t>
      </w:r>
      <w:bookmarkEnd w:id="82"/>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0016" behindDoc="0" locked="0" layoutInCell="1" allowOverlap="1" wp14:anchorId="2FCDF723" wp14:editId="4836D12B">
                <wp:simplePos x="0" y="0"/>
                <wp:positionH relativeFrom="column">
                  <wp:posOffset>3503295</wp:posOffset>
                </wp:positionH>
                <wp:positionV relativeFrom="paragraph">
                  <wp:posOffset>-1905</wp:posOffset>
                </wp:positionV>
                <wp:extent cx="2228850" cy="33782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337820"/>
                        </a:xfrm>
                        <a:prstGeom prst="rect">
                          <a:avLst/>
                        </a:prstGeom>
                        <a:solidFill>
                          <a:prstClr val="white"/>
                        </a:solidFill>
                        <a:ln>
                          <a:noFill/>
                        </a:ln>
                      </wps:spPr>
                      <wps:txbx>
                        <w:txbxContent>
                          <w:p w14:paraId="257C6F92" w14:textId="2690FF5F" w:rsidR="0069346A" w:rsidRPr="005A469E" w:rsidRDefault="0069346A" w:rsidP="00885112">
                            <w:pPr>
                              <w:pStyle w:val="Beschriftung"/>
                              <w:rPr>
                                <w:rFonts w:eastAsia="Times"/>
                                <w:noProof/>
                                <w:color w:val="000000" w:themeColor="text1"/>
                                <w:sz w:val="20"/>
                              </w:rPr>
                            </w:pPr>
                            <w:bookmarkStart w:id="83" w:name="_Toc490941420"/>
                            <w:r>
                              <w:t xml:space="preserve">Abbildung </w:t>
                            </w:r>
                            <w:r w:rsidR="004B61CA">
                              <w:fldChar w:fldCharType="begin"/>
                            </w:r>
                            <w:r w:rsidR="004B61CA">
                              <w:instrText xml:space="preserve"> SEQ Abbildung \* ARABIC </w:instrText>
                            </w:r>
                            <w:r w:rsidR="004B61CA">
                              <w:fldChar w:fldCharType="separate"/>
                            </w:r>
                            <w:r>
                              <w:rPr>
                                <w:noProof/>
                              </w:rPr>
                              <w:t>6</w:t>
                            </w:r>
                            <w:r w:rsidR="004B61CA">
                              <w:rPr>
                                <w:noProof/>
                              </w:rPr>
                              <w:fldChar w:fldCharType="end"/>
                            </w:r>
                            <w:r>
                              <w:t>: Authenfication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FCDF723" id="Textfeld 14" o:spid="_x0000_s1034" type="#_x0000_t202" style="position:absolute;left:0;text-align:left;margin-left:275.85pt;margin-top:-.1pt;width:175.5pt;height:26.6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" stroked="f">
                <v:textbox style="mso-fit-shape-to-text:t" inset="0,0,0,0">
                  <w:txbxContent>
                    <w:p w14:paraId="257C6F92" w14:textId="2690FF5F" w:rsidR="0069346A" w:rsidRPr="005A469E" w:rsidRDefault="0069346A" w:rsidP="00885112">
                      <w:pPr>
                        <w:pStyle w:val="Beschriftung"/>
                        <w:rPr>
                          <w:rFonts w:eastAsia="Times"/>
                          <w:noProof/>
                          <w:color w:val="000000" w:themeColor="text1"/>
                          <w:sz w:val="20"/>
                        </w:rPr>
                      </w:pPr>
                      <w:bookmarkStart w:id="88" w:name="_Toc490941420"/>
                      <w:r>
                        <w:t xml:space="preserve">Abbildung </w:t>
                      </w:r>
                      <w:fldSimple w:instr=" SEQ Abbildung \* ARABIC ">
                        <w:r>
                          <w:rPr>
                            <w:noProof/>
                          </w:rPr>
                          <w:t>6</w:t>
                        </w:r>
                      </w:fldSimple>
                      <w:r>
                        <w:t>: Authenfication</w:t>
                      </w:r>
                      <w:bookmarkEnd w:id="88"/>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lastRenderedPageBreak/>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r w:rsidR="00231A62">
        <w:rPr>
          <w:color w:val="000000" w:themeColor="text1"/>
        </w:rPr>
        <w:t xml:space="preserve">Pickers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Continue-Taste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84" w:name="_CTVP0013fb5fd60d9654b72806f10d093d50902"/>
      <w:r w:rsidR="00B94E13">
        <w:rPr>
          <w:color w:val="000000" w:themeColor="text1"/>
        </w:rPr>
        <w:t>(Apple)</w:t>
      </w:r>
      <w:bookmarkEnd w:id="84"/>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drawing>
          <wp:anchor distT="0" distB="0" distL="114300" distR="114300" simplePos="0" relativeHeight="251671040" behindDoc="0" locked="0" layoutInCell="1" allowOverlap="1" wp14:anchorId="09BEF801" wp14:editId="7A034772">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85" w:name="_CTVP0016a1a317cde044f5084b8b2e49e9bd5e8"/>
      <w:r>
        <w:rPr>
          <w:color w:val="000000" w:themeColor="text1"/>
        </w:rPr>
        <w:t>(Apple)</w:t>
      </w:r>
      <w:bookmarkEnd w:id="85"/>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73088" behindDoc="0" locked="0" layoutInCell="1" allowOverlap="1" wp14:anchorId="4E06941E" wp14:editId="6AD8D5AD">
                <wp:simplePos x="0" y="0"/>
                <wp:positionH relativeFrom="margin">
                  <wp:align>center</wp:align>
                </wp:positionH>
                <wp:positionV relativeFrom="paragraph">
                  <wp:posOffset>2499995</wp:posOffset>
                </wp:positionV>
                <wp:extent cx="2590800" cy="337820"/>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337820"/>
                        </a:xfrm>
                        <a:prstGeom prst="rect">
                          <a:avLst/>
                        </a:prstGeom>
                        <a:solidFill>
                          <a:prstClr val="white"/>
                        </a:solidFill>
                        <a:ln>
                          <a:noFill/>
                        </a:ln>
                      </wps:spPr>
                      <wps:txbx>
                        <w:txbxContent>
                          <w:p w14:paraId="3B2FC58E" w14:textId="1B71E7D1" w:rsidR="0069346A" w:rsidRPr="00FC5624" w:rsidRDefault="0069346A" w:rsidP="006F0E89">
                            <w:pPr>
                              <w:pStyle w:val="Beschriftung"/>
                              <w:rPr>
                                <w:rFonts w:eastAsia="Times"/>
                                <w:noProof/>
                                <w:color w:val="000000" w:themeColor="text1"/>
                                <w:sz w:val="20"/>
                              </w:rPr>
                            </w:pPr>
                            <w:bookmarkStart w:id="86" w:name="_Toc490941421"/>
                            <w:r>
                              <w:t xml:space="preserve">Abbildung </w:t>
                            </w:r>
                            <w:r w:rsidR="004B61CA">
                              <w:fldChar w:fldCharType="begin"/>
                            </w:r>
                            <w:r w:rsidR="004B61CA">
                              <w:instrText xml:space="preserve"> SEQ Abbildung \* ARABIC </w:instrText>
                            </w:r>
                            <w:r w:rsidR="004B61CA">
                              <w:fldChar w:fldCharType="separate"/>
                            </w:r>
                            <w:r>
                              <w:rPr>
                                <w:noProof/>
                              </w:rPr>
                              <w:t>7</w:t>
                            </w:r>
                            <w:r w:rsidR="004B61CA">
                              <w:rPr>
                                <w:noProof/>
                              </w:rPr>
                              <w:fldChar w:fldCharType="end"/>
                            </w:r>
                            <w:r>
                              <w:t>: iOS Feedback</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E06941E" id="Textfeld 23" o:spid="_x0000_s1035" type="#_x0000_t202" style="position:absolute;left:0;text-align:left;margin-left:0;margin-top:196.85pt;width:204pt;height:26.6pt;z-index:25167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" stroked="f">
                <v:textbox style="mso-fit-shape-to-text:t" inset="0,0,0,0">
                  <w:txbxContent>
                    <w:p w14:paraId="3B2FC58E" w14:textId="1B71E7D1" w:rsidR="0069346A" w:rsidRPr="00FC5624" w:rsidRDefault="0069346A" w:rsidP="006F0E89">
                      <w:pPr>
                        <w:pStyle w:val="Beschriftung"/>
                        <w:rPr>
                          <w:rFonts w:eastAsia="Times"/>
                          <w:noProof/>
                          <w:color w:val="000000" w:themeColor="text1"/>
                          <w:sz w:val="20"/>
                        </w:rPr>
                      </w:pPr>
                      <w:bookmarkStart w:id="92" w:name="_Toc490941421"/>
                      <w:r>
                        <w:t xml:space="preserve">Abbildung </w:t>
                      </w:r>
                      <w:fldSimple w:instr=" SEQ Abbildung \* ARABIC ">
                        <w:r>
                          <w:rPr>
                            <w:noProof/>
                          </w:rPr>
                          <w:t>7</w:t>
                        </w:r>
                      </w:fldSimple>
                      <w:r>
                        <w:t>: iOS Feedback</w:t>
                      </w:r>
                      <w:bookmarkEnd w:id="92"/>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lastRenderedPageBreak/>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Daher sollten die Branding</w:t>
      </w:r>
      <w:r w:rsidR="006F0E89">
        <w:rPr>
          <w:color w:val="000000" w:themeColor="text1"/>
        </w:rPr>
        <w:t>s</w:t>
      </w:r>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nutzer Feedback zu geben und 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74112" behindDoc="0" locked="0" layoutInCell="1" allowOverlap="1" wp14:anchorId="00FE7166" wp14:editId="1B8A3208">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76160" behindDoc="0" locked="0" layoutInCell="1" allowOverlap="1" wp14:anchorId="7FF52BDF" wp14:editId="1FAE0AD7">
                <wp:simplePos x="0" y="0"/>
                <wp:positionH relativeFrom="column">
                  <wp:posOffset>188595</wp:posOffset>
                </wp:positionH>
                <wp:positionV relativeFrom="paragraph">
                  <wp:posOffset>1935480</wp:posOffset>
                </wp:positionV>
                <wp:extent cx="5219700" cy="337820"/>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5462A32D" w14:textId="45A4DF29" w:rsidR="0069346A" w:rsidRPr="001F68F4" w:rsidRDefault="0069346A" w:rsidP="00DC7D2C">
                            <w:pPr>
                              <w:pStyle w:val="Beschriftung"/>
                              <w:rPr>
                                <w:rFonts w:eastAsia="Times"/>
                                <w:color w:val="000000" w:themeColor="text1"/>
                                <w:sz w:val="20"/>
                              </w:rPr>
                            </w:pPr>
                            <w:bookmarkStart w:id="87" w:name="_Toc490941422"/>
                            <w:r>
                              <w:t xml:space="preserve">Abbildung </w:t>
                            </w:r>
                            <w:r w:rsidR="004B61CA">
                              <w:fldChar w:fldCharType="begin"/>
                            </w:r>
                            <w:r w:rsidR="004B61CA">
                              <w:instrText xml:space="preserve"> SEQ Abbildung \* ARABIC </w:instrText>
                            </w:r>
                            <w:r w:rsidR="004B61CA">
                              <w:fldChar w:fldCharType="separate"/>
                            </w:r>
                            <w:r>
                              <w:rPr>
                                <w:noProof/>
                              </w:rPr>
                              <w:t>8</w:t>
                            </w:r>
                            <w:r w:rsidR="004B61CA">
                              <w:rPr>
                                <w:noProof/>
                              </w:rPr>
                              <w:fldChar w:fldCharType="end"/>
                            </w:r>
                            <w:r>
                              <w:t>: Color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7FF52BDF" id="Textfeld 25" o:spid="_x0000_s1036" type="#_x0000_t202" style="position:absolute;left:0;text-align:left;margin-left:14.85pt;margin-top:152.4pt;width:411pt;height:26.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" stroked="f">
                <v:textbox style="mso-fit-shape-to-text:t" inset="0,0,0,0">
                  <w:txbxContent>
                    <w:p w14:paraId="5462A32D" w14:textId="45A4DF29" w:rsidR="0069346A" w:rsidRPr="001F68F4" w:rsidRDefault="0069346A" w:rsidP="00DC7D2C">
                      <w:pPr>
                        <w:pStyle w:val="Beschriftung"/>
                        <w:rPr>
                          <w:rFonts w:eastAsia="Times"/>
                          <w:color w:val="000000" w:themeColor="text1"/>
                          <w:sz w:val="20"/>
                        </w:rPr>
                      </w:pPr>
                      <w:bookmarkStart w:id="94" w:name="_Toc490941422"/>
                      <w:r>
                        <w:t xml:space="preserve">Abbildung </w:t>
                      </w:r>
                      <w:fldSimple w:instr=" SEQ Abbildung \* ARABIC ">
                        <w:r>
                          <w:rPr>
                            <w:noProof/>
                          </w:rPr>
                          <w:t>8</w:t>
                        </w:r>
                      </w:fldSimple>
                      <w:r>
                        <w:t>: Color</w:t>
                      </w:r>
                      <w:bookmarkEnd w:id="94"/>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79232" behindDoc="0" locked="0" layoutInCell="1" allowOverlap="1" wp14:anchorId="1D17D0B9" wp14:editId="72E29AD7">
                <wp:simplePos x="0" y="0"/>
                <wp:positionH relativeFrom="column">
                  <wp:posOffset>1522095</wp:posOffset>
                </wp:positionH>
                <wp:positionV relativeFrom="paragraph">
                  <wp:posOffset>4318000</wp:posOffset>
                </wp:positionV>
                <wp:extent cx="2581275" cy="52260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522605"/>
                        </a:xfrm>
                        <a:prstGeom prst="rect">
                          <a:avLst/>
                        </a:prstGeom>
                        <a:solidFill>
                          <a:prstClr val="white"/>
                        </a:solidFill>
                        <a:ln>
                          <a:noFill/>
                        </a:ln>
                      </wps:spPr>
                      <wps:txbx>
                        <w:txbxContent>
                          <w:p w14:paraId="38AB1DF4" w14:textId="7394BA30" w:rsidR="0069346A" w:rsidRPr="00552B27" w:rsidRDefault="0069346A" w:rsidP="005B445D">
                            <w:pPr>
                              <w:pStyle w:val="Beschriftung"/>
                              <w:rPr>
                                <w:rFonts w:eastAsia="Times"/>
                                <w:noProof/>
                                <w:color w:val="000000" w:themeColor="text1"/>
                                <w:sz w:val="20"/>
                              </w:rPr>
                            </w:pPr>
                            <w:bookmarkStart w:id="88" w:name="_Toc490941423"/>
                            <w:r>
                              <w:t xml:space="preserve">Abbildung </w:t>
                            </w:r>
                            <w:r w:rsidR="004B61CA">
                              <w:fldChar w:fldCharType="begin"/>
                            </w:r>
                            <w:r w:rsidR="004B61CA">
                              <w:instrText xml:space="preserve"> SEQ Abbildung \* ARABIC </w:instrText>
                            </w:r>
                            <w:r w:rsidR="004B61CA">
                              <w:fldChar w:fldCharType="separate"/>
                            </w:r>
                            <w:r>
                              <w:rPr>
                                <w:noProof/>
                              </w:rPr>
                              <w:t>9</w:t>
                            </w:r>
                            <w:r w:rsidR="004B61CA">
                              <w:rPr>
                                <w:noProof/>
                              </w:rPr>
                              <w:fldChar w:fldCharType="end"/>
                            </w:r>
                            <w:r>
                              <w:t>:Interaktive und Nicht-Interaktive Farben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D17D0B9" id="Textfeld 27" o:spid="_x0000_s1037" type="#_x0000_t202" style="position:absolute;left:0;text-align:left;margin-left:119.85pt;margin-top:340pt;width:203.25pt;height:41.1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" stroked="f">
                <v:textbox style="mso-fit-shape-to-text:t" inset="0,0,0,0">
                  <w:txbxContent>
                    <w:p w14:paraId="38AB1DF4" w14:textId="7394BA30" w:rsidR="0069346A" w:rsidRPr="00552B27" w:rsidRDefault="0069346A" w:rsidP="005B445D">
                      <w:pPr>
                        <w:pStyle w:val="Beschriftung"/>
                        <w:rPr>
                          <w:rFonts w:eastAsia="Times"/>
                          <w:noProof/>
                          <w:color w:val="000000" w:themeColor="text1"/>
                          <w:sz w:val="20"/>
                        </w:rPr>
                      </w:pPr>
                      <w:bookmarkStart w:id="96" w:name="_Toc490941423"/>
                      <w:r>
                        <w:t xml:space="preserve">Abbildung </w:t>
                      </w:r>
                      <w:fldSimple w:instr=" SEQ Abbildung \* ARABIC ">
                        <w:r>
                          <w:rPr>
                            <w:noProof/>
                          </w:rPr>
                          <w:t>9</w:t>
                        </w:r>
                      </w:fldSimple>
                      <w:r>
                        <w:t>:Interaktive und Nicht-Interaktive Farben</w:t>
                      </w:r>
                      <w:bookmarkEnd w:id="96"/>
                    </w:p>
                  </w:txbxContent>
                </v:textbox>
                <w10:wrap type="topAndBottom"/>
              </v:shape>
            </w:pict>
          </mc:Fallback>
        </mc:AlternateContent>
      </w:r>
      <w:r>
        <w:rPr>
          <w:noProof/>
          <w:color w:val="000000" w:themeColor="text1"/>
        </w:rPr>
        <w:drawing>
          <wp:anchor distT="0" distB="0" distL="114300" distR="114300" simplePos="0" relativeHeight="251677184" behindDoc="0" locked="0" layoutInCell="1" allowOverlap="1" wp14:anchorId="0CCC0556" wp14:editId="7A5B27E8">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w:t>
      </w:r>
      <w:r w:rsidR="00610BDB">
        <w:rPr>
          <w:color w:val="000000" w:themeColor="text1"/>
        </w:rPr>
        <w:lastRenderedPageBreak/>
        <w:t xml:space="preserve">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89" w:name="_CTVP001b1a25f52b8eb4be3a6cc2ef0afa6ab30"/>
      <w:r w:rsidR="00BE7045">
        <w:rPr>
          <w:color w:val="000000" w:themeColor="text1"/>
        </w:rPr>
        <w:t>(Apple)</w:t>
      </w:r>
      <w:bookmarkEnd w:id="89"/>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82304" behindDoc="0" locked="0" layoutInCell="1" allowOverlap="1" wp14:anchorId="227FD816" wp14:editId="1616EE96">
                <wp:simplePos x="0" y="0"/>
                <wp:positionH relativeFrom="column">
                  <wp:posOffset>645795</wp:posOffset>
                </wp:positionH>
                <wp:positionV relativeFrom="paragraph">
                  <wp:posOffset>4850130</wp:posOffset>
                </wp:positionV>
                <wp:extent cx="4295775" cy="33782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337820"/>
                        </a:xfrm>
                        <a:prstGeom prst="rect">
                          <a:avLst/>
                        </a:prstGeom>
                        <a:solidFill>
                          <a:prstClr val="white"/>
                        </a:solidFill>
                        <a:ln>
                          <a:noFill/>
                        </a:ln>
                      </wps:spPr>
                      <wps:txbx>
                        <w:txbxContent>
                          <w:p w14:paraId="188F3D35" w14:textId="09F37A3C" w:rsidR="0069346A" w:rsidRPr="00512D54" w:rsidRDefault="0069346A" w:rsidP="006A2426">
                            <w:pPr>
                              <w:pStyle w:val="Beschriftung"/>
                              <w:rPr>
                                <w:rFonts w:eastAsia="Times"/>
                                <w:noProof/>
                                <w:color w:val="000000" w:themeColor="text1"/>
                                <w:sz w:val="20"/>
                              </w:rPr>
                            </w:pPr>
                            <w:bookmarkStart w:id="90" w:name="_Toc490941424"/>
                            <w:r>
                              <w:t xml:space="preserve">Abbildung </w:t>
                            </w:r>
                            <w:r w:rsidR="004B61CA">
                              <w:fldChar w:fldCharType="begin"/>
                            </w:r>
                            <w:r w:rsidR="004B61CA">
                              <w:instrText xml:space="preserve"> SEQ Abbildung \* ARAB</w:instrText>
                            </w:r>
                            <w:r w:rsidR="004B61CA">
                              <w:instrText xml:space="preserve">IC </w:instrText>
                            </w:r>
                            <w:r w:rsidR="004B61CA">
                              <w:fldChar w:fldCharType="separate"/>
                            </w:r>
                            <w:r>
                              <w:rPr>
                                <w:noProof/>
                              </w:rPr>
                              <w:t>10</w:t>
                            </w:r>
                            <w:r w:rsidR="004B61CA">
                              <w:rPr>
                                <w:noProof/>
                              </w:rPr>
                              <w:fldChar w:fldCharType="end"/>
                            </w:r>
                            <w:r>
                              <w:t xml:space="preserve"> Layouts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27FD816" id="Textfeld 29" o:spid="_x0000_s1038" type="#_x0000_t202" style="position:absolute;left:0;text-align:left;margin-left:50.85pt;margin-top:381.9pt;width:338.25pt;height:26.6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" stroked="f">
                <v:textbox style="mso-fit-shape-to-text:t" inset="0,0,0,0">
                  <w:txbxContent>
                    <w:p w14:paraId="188F3D35" w14:textId="09F37A3C" w:rsidR="0069346A" w:rsidRPr="00512D54" w:rsidRDefault="0069346A" w:rsidP="006A2426">
                      <w:pPr>
                        <w:pStyle w:val="Beschriftung"/>
                        <w:rPr>
                          <w:rFonts w:eastAsia="Times"/>
                          <w:noProof/>
                          <w:color w:val="000000" w:themeColor="text1"/>
                          <w:sz w:val="20"/>
                        </w:rPr>
                      </w:pPr>
                      <w:bookmarkStart w:id="99" w:name="_Toc490941424"/>
                      <w:r>
                        <w:t xml:space="preserve">Abbildung </w:t>
                      </w:r>
                      <w:fldSimple w:instr=" SEQ Abbildung \* ARABIC ">
                        <w:r>
                          <w:rPr>
                            <w:noProof/>
                          </w:rPr>
                          <w:t>10</w:t>
                        </w:r>
                      </w:fldSimple>
                      <w:r>
                        <w:t xml:space="preserve"> Layouts</w:t>
                      </w:r>
                      <w:bookmarkEnd w:id="99"/>
                    </w:p>
                  </w:txbxContent>
                </v:textbox>
                <w10:wrap type="topAndBottom"/>
              </v:shape>
            </w:pict>
          </mc:Fallback>
        </mc:AlternateContent>
      </w:r>
      <w:r>
        <w:rPr>
          <w:b/>
          <w:noProof/>
          <w:color w:val="000000" w:themeColor="text1"/>
        </w:rPr>
        <w:drawing>
          <wp:anchor distT="0" distB="0" distL="114300" distR="114300" simplePos="0" relativeHeight="251680256" behindDoc="0" locked="0" layoutInCell="1" allowOverlap="1" wp14:anchorId="6B4C6E81" wp14:editId="08CBBB59">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38">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w:t>
      </w:r>
      <w:r w:rsidR="0022750A">
        <w:rPr>
          <w:color w:val="000000" w:themeColor="text1"/>
        </w:rPr>
        <w:lastRenderedPageBreak/>
        <w:t>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Durch die Anordnung kann der Überblick besser beibehalten werden und dadurch wirkt die App ordentlicher und organisierter. Daher sollte der Abstand für interaktive 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91" w:name="_CTVP00176c18e4bcdd0470b9ceb1b787dd350c2"/>
      <w:r w:rsidR="00BE7045">
        <w:rPr>
          <w:color w:val="000000" w:themeColor="text1"/>
        </w:rPr>
        <w:t>(Apple)</w:t>
      </w:r>
      <w:bookmarkEnd w:id="91"/>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85376" behindDoc="0" locked="0" layoutInCell="1" allowOverlap="1" wp14:anchorId="2EE52703" wp14:editId="0ADF0A6B">
                <wp:simplePos x="0" y="0"/>
                <wp:positionH relativeFrom="column">
                  <wp:posOffset>340995</wp:posOffset>
                </wp:positionH>
                <wp:positionV relativeFrom="paragraph">
                  <wp:posOffset>3746500</wp:posOffset>
                </wp:positionV>
                <wp:extent cx="5219700" cy="33782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337820"/>
                        </a:xfrm>
                        <a:prstGeom prst="rect">
                          <a:avLst/>
                        </a:prstGeom>
                        <a:solidFill>
                          <a:prstClr val="white"/>
                        </a:solidFill>
                        <a:ln>
                          <a:noFill/>
                        </a:ln>
                      </wps:spPr>
                      <wps:txbx>
                        <w:txbxContent>
                          <w:p w14:paraId="748FB7AB" w14:textId="25D4EE2A" w:rsidR="0069346A" w:rsidRPr="00881CD3" w:rsidRDefault="0069346A" w:rsidP="00881CD3">
                            <w:pPr>
                              <w:pStyle w:val="Beschriftung"/>
                            </w:pPr>
                            <w:bookmarkStart w:id="92" w:name="_Toc490941425"/>
                            <w:r>
                              <w:t xml:space="preserve">Abbildung </w:t>
                            </w:r>
                            <w:r w:rsidR="004B61CA">
                              <w:fldChar w:fldCharType="begin"/>
                            </w:r>
                            <w:r w:rsidR="004B61CA">
                              <w:instrText xml:space="preserve"> SEQ Abbildung \* ARABIC </w:instrText>
                            </w:r>
                            <w:r w:rsidR="004B61CA">
                              <w:fldChar w:fldCharType="separate"/>
                            </w:r>
                            <w:r>
                              <w:rPr>
                                <w:noProof/>
                              </w:rPr>
                              <w:t>11</w:t>
                            </w:r>
                            <w:r w:rsidR="004B61CA">
                              <w:rPr>
                                <w:noProof/>
                              </w:rPr>
                              <w:fldChar w:fldCharType="end"/>
                            </w:r>
                            <w:r>
                              <w:t>: IOS Text Styles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EE52703" id="Textfeld 31" o:spid="_x0000_s1039" type="#_x0000_t202" style="position:absolute;left:0;text-align:left;margin-left:26.85pt;margin-top:295pt;width:411pt;height:26.6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" stroked="f">
                <v:textbox style="mso-fit-shape-to-text:t" inset="0,0,0,0">
                  <w:txbxContent>
                    <w:p w14:paraId="748FB7AB" w14:textId="25D4EE2A" w:rsidR="0069346A" w:rsidRPr="00881CD3" w:rsidRDefault="0069346A" w:rsidP="00881CD3">
                      <w:pPr>
                        <w:pStyle w:val="Beschriftung"/>
                      </w:pPr>
                      <w:bookmarkStart w:id="102" w:name="_Toc490941425"/>
                      <w:r>
                        <w:t xml:space="preserve">Abbildung </w:t>
                      </w:r>
                      <w:fldSimple w:instr=" SEQ Abbildung \* ARABIC ">
                        <w:r>
                          <w:rPr>
                            <w:noProof/>
                          </w:rPr>
                          <w:t>11</w:t>
                        </w:r>
                      </w:fldSimple>
                      <w:r>
                        <w:t>: IOS Text Styles</w:t>
                      </w:r>
                      <w:bookmarkEnd w:id="102"/>
                    </w:p>
                  </w:txbxContent>
                </v:textbox>
                <w10:wrap type="topAndBottom"/>
              </v:shape>
            </w:pict>
          </mc:Fallback>
        </mc:AlternateContent>
      </w:r>
      <w:r w:rsidR="00E22781">
        <w:rPr>
          <w:b/>
          <w:noProof/>
          <w:color w:val="000000" w:themeColor="text1"/>
        </w:rPr>
        <w:drawing>
          <wp:anchor distT="0" distB="0" distL="114300" distR="114300" simplePos="0" relativeHeight="251683328" behindDoc="0" locked="0" layoutInCell="1" allowOverlap="1" wp14:anchorId="712098AC" wp14:editId="299F707B">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39">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r w:rsidR="00AF2DCA" w:rsidRPr="00AF2DCA">
        <w:rPr>
          <w:b/>
          <w:color w:val="000000" w:themeColor="text1"/>
        </w:rPr>
        <w:t xml:space="preserve">Typography: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r w:rsidR="00194688">
        <w:rPr>
          <w:color w:val="000000" w:themeColor="text1"/>
        </w:rPr>
        <w:t>Textst</w:t>
      </w:r>
      <w:r w:rsidR="002B4982">
        <w:rPr>
          <w:color w:val="000000" w:themeColor="text1"/>
        </w:rPr>
        <w:t>il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86400" behindDoc="0" locked="0" layoutInCell="1" allowOverlap="1" wp14:anchorId="34FCB4AB" wp14:editId="64AAEEB5">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0">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88448" behindDoc="0" locked="0" layoutInCell="1" allowOverlap="1" wp14:anchorId="367D462B" wp14:editId="0C946F4C">
                <wp:simplePos x="0" y="0"/>
                <wp:positionH relativeFrom="column">
                  <wp:posOffset>140970</wp:posOffset>
                </wp:positionH>
                <wp:positionV relativeFrom="paragraph">
                  <wp:posOffset>2882900</wp:posOffset>
                </wp:positionV>
                <wp:extent cx="5200650" cy="33782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337820"/>
                        </a:xfrm>
                        <a:prstGeom prst="rect">
                          <a:avLst/>
                        </a:prstGeom>
                        <a:solidFill>
                          <a:prstClr val="white"/>
                        </a:solidFill>
                        <a:ln>
                          <a:noFill/>
                        </a:ln>
                      </wps:spPr>
                      <wps:txbx>
                        <w:txbxContent>
                          <w:p w14:paraId="7B23D205" w14:textId="1E7EA053" w:rsidR="0069346A" w:rsidRPr="0086010C" w:rsidRDefault="0069346A" w:rsidP="001D7244">
                            <w:pPr>
                              <w:pStyle w:val="Beschriftung"/>
                              <w:rPr>
                                <w:rFonts w:eastAsia="Times"/>
                                <w:noProof/>
                                <w:color w:val="000000" w:themeColor="text1"/>
                                <w:sz w:val="20"/>
                              </w:rPr>
                            </w:pPr>
                            <w:bookmarkStart w:id="93" w:name="_Toc490941426"/>
                            <w:r>
                              <w:t xml:space="preserve">Abbildung </w:t>
                            </w:r>
                            <w:r w:rsidR="004B61CA">
                              <w:fldChar w:fldCharType="begin"/>
                            </w:r>
                            <w:r w:rsidR="004B61CA">
                              <w:instrText xml:space="preserve"> SEQ Abbildung \* ARABIC </w:instrText>
                            </w:r>
                            <w:r w:rsidR="004B61CA">
                              <w:fldChar w:fldCharType="separate"/>
                            </w:r>
                            <w:r>
                              <w:rPr>
                                <w:noProof/>
                              </w:rPr>
                              <w:t>12</w:t>
                            </w:r>
                            <w:r w:rsidR="004B61CA">
                              <w:rPr>
                                <w:noProof/>
                              </w:rPr>
                              <w:fldChar w:fldCharType="end"/>
                            </w:r>
                            <w:r>
                              <w:t xml:space="preserve"> Dynamic Typ</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67D462B" id="Textfeld 33" o:spid="_x0000_s1040" type="#_x0000_t202" style="position:absolute;left:0;text-align:left;margin-left:11.1pt;margin-top:227pt;width:409.5pt;height:26.6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" stroked="f">
                <v:textbox style="mso-fit-shape-to-text:t" inset="0,0,0,0">
                  <w:txbxContent>
                    <w:p w14:paraId="7B23D205" w14:textId="1E7EA053" w:rsidR="0069346A" w:rsidRPr="0086010C" w:rsidRDefault="0069346A" w:rsidP="001D7244">
                      <w:pPr>
                        <w:pStyle w:val="Beschriftung"/>
                        <w:rPr>
                          <w:rFonts w:eastAsia="Times"/>
                          <w:noProof/>
                          <w:color w:val="000000" w:themeColor="text1"/>
                          <w:sz w:val="20"/>
                        </w:rPr>
                      </w:pPr>
                      <w:bookmarkStart w:id="104" w:name="_Toc490941426"/>
                      <w:r>
                        <w:t xml:space="preserve">Abbildung </w:t>
                      </w:r>
                      <w:fldSimple w:instr=" SEQ Abbildung \* ARABIC ">
                        <w:r>
                          <w:rPr>
                            <w:noProof/>
                          </w:rPr>
                          <w:t>12</w:t>
                        </w:r>
                      </w:fldSimple>
                      <w:r>
                        <w:t xml:space="preserve"> Dynamic Typ</w:t>
                      </w:r>
                      <w:bookmarkEnd w:id="104"/>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Icons and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94" w:name="_CTVP0018bdb7a7491a644079bfea55425810cd8"/>
      <w:r w:rsidR="00682036">
        <w:rPr>
          <w:color w:val="000000" w:themeColor="text1"/>
        </w:rPr>
        <w:t>(Apple)</w:t>
      </w:r>
      <w:bookmarkEnd w:id="94"/>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693568" behindDoc="0" locked="0" layoutInCell="1" allowOverlap="1" wp14:anchorId="41FFE085" wp14:editId="357E6C69">
                <wp:simplePos x="0" y="0"/>
                <wp:positionH relativeFrom="column">
                  <wp:posOffset>1598295</wp:posOffset>
                </wp:positionH>
                <wp:positionV relativeFrom="paragraph">
                  <wp:posOffset>5420360</wp:posOffset>
                </wp:positionV>
                <wp:extent cx="2400300" cy="38417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384175"/>
                        </a:xfrm>
                        <a:prstGeom prst="rect">
                          <a:avLst/>
                        </a:prstGeom>
                        <a:solidFill>
                          <a:prstClr val="white"/>
                        </a:solidFill>
                        <a:ln>
                          <a:noFill/>
                        </a:ln>
                      </wps:spPr>
                      <wps:txbx>
                        <w:txbxContent>
                          <w:p w14:paraId="49C03968" w14:textId="6FF1C5EB" w:rsidR="0069346A" w:rsidRPr="009776FB" w:rsidRDefault="0069346A"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1FFE085" id="Textfeld 39" o:spid="_x0000_s1041" type="#_x0000_t202" style="position:absolute;left:0;text-align:left;margin-left:125.85pt;margin-top:426.8pt;width:189pt;height:30.2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" stroked="f">
                <v:textbox style="mso-fit-shape-to-text:t" inset="0,0,0,0">
                  <w:txbxContent>
                    <w:p w14:paraId="49C03968" w14:textId="6FF1C5EB" w:rsidR="0069346A" w:rsidRPr="009776FB" w:rsidRDefault="0069346A"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691520" behindDoc="0" locked="0" layoutInCell="1" allowOverlap="1" wp14:anchorId="1AF4BAAD" wp14:editId="4E11BBA8">
                <wp:simplePos x="0" y="0"/>
                <wp:positionH relativeFrom="column">
                  <wp:posOffset>1493520</wp:posOffset>
                </wp:positionH>
                <wp:positionV relativeFrom="paragraph">
                  <wp:posOffset>3713480</wp:posOffset>
                </wp:positionV>
                <wp:extent cx="2400300" cy="337820"/>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BDB5DAB" w14:textId="7235EFCF" w:rsidR="0069346A" w:rsidRPr="002728A8" w:rsidRDefault="0069346A" w:rsidP="00664451">
                            <w:pPr>
                              <w:pStyle w:val="Beschriftung"/>
                              <w:rPr>
                                <w:rFonts w:eastAsia="Times"/>
                                <w:noProof/>
                                <w:color w:val="000000" w:themeColor="text1"/>
                                <w:sz w:val="20"/>
                              </w:rPr>
                            </w:pPr>
                            <w:bookmarkStart w:id="95" w:name="_Toc490941427"/>
                            <w:r>
                              <w:t xml:space="preserve">Abbildung </w:t>
                            </w:r>
                            <w:r w:rsidR="004B61CA">
                              <w:fldChar w:fldCharType="begin"/>
                            </w:r>
                            <w:r w:rsidR="004B61CA">
                              <w:instrText xml:space="preserve"> SEQ Abbildung \* ARABIC </w:instrText>
                            </w:r>
                            <w:r w:rsidR="004B61CA">
                              <w:fldChar w:fldCharType="separate"/>
                            </w:r>
                            <w:r>
                              <w:rPr>
                                <w:noProof/>
                              </w:rPr>
                              <w:t>13</w:t>
                            </w:r>
                            <w:r w:rsidR="004B61CA">
                              <w:rPr>
                                <w:noProof/>
                              </w:rPr>
                              <w:fldChar w:fldCharType="end"/>
                            </w:r>
                            <w:r>
                              <w:t xml:space="preserve"> Scroll Views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AF4BAAD" id="Textfeld 38" o:spid="_x0000_s1042" type="#_x0000_t202" style="position:absolute;left:0;text-align:left;margin-left:117.6pt;margin-top:292.4pt;width:189pt;height:26.6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" stroked="f">
                <v:textbox style="mso-fit-shape-to-text:t" inset="0,0,0,0">
                  <w:txbxContent>
                    <w:p w14:paraId="1BDB5DAB" w14:textId="7235EFCF" w:rsidR="0069346A" w:rsidRPr="002728A8" w:rsidRDefault="0069346A" w:rsidP="00664451">
                      <w:pPr>
                        <w:pStyle w:val="Beschriftung"/>
                        <w:rPr>
                          <w:rFonts w:eastAsia="Times"/>
                          <w:noProof/>
                          <w:color w:val="000000" w:themeColor="text1"/>
                          <w:sz w:val="20"/>
                        </w:rPr>
                      </w:pPr>
                      <w:bookmarkStart w:id="107" w:name="_Toc490941427"/>
                      <w:r>
                        <w:t xml:space="preserve">Abbildung </w:t>
                      </w:r>
                      <w:fldSimple w:instr=" SEQ Abbildung \* ARABIC ">
                        <w:r>
                          <w:rPr>
                            <w:noProof/>
                          </w:rPr>
                          <w:t>13</w:t>
                        </w:r>
                      </w:fldSimple>
                      <w:r>
                        <w:t xml:space="preserve"> Scroll Views</w:t>
                      </w:r>
                      <w:bookmarkEnd w:id="107"/>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1958E8C3">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bookmarkStart w:id="96" w:name="_Toc490941428"/>
      <w:r>
        <w:t xml:space="preserve">Abbildung </w:t>
      </w:r>
      <w:r w:rsidR="004B61CA">
        <w:fldChar w:fldCharType="begin"/>
      </w:r>
      <w:r w:rsidR="004B61CA">
        <w:instrText xml:space="preserve"> SEQ Abbildung \* ARABIC </w:instrText>
      </w:r>
      <w:r w:rsidR="004B61CA">
        <w:fldChar w:fldCharType="separate"/>
      </w:r>
      <w:r w:rsidR="0095535F">
        <w:rPr>
          <w:noProof/>
        </w:rPr>
        <w:t>14</w:t>
      </w:r>
      <w:r w:rsidR="004B61CA">
        <w:rPr>
          <w:noProof/>
        </w:rPr>
        <w:fldChar w:fldCharType="end"/>
      </w:r>
      <w:r>
        <w:t xml:space="preserve"> Beispiele System Icons</w:t>
      </w:r>
      <w:bookmarkEnd w:id="96"/>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97" w:name="_CTVP001be49fd724cff43d598d59d67668e6aa8"/>
      <w:r w:rsidR="00664451">
        <w:rPr>
          <w:color w:val="000000" w:themeColor="text1"/>
        </w:rPr>
        <w:t>(Apple)</w:t>
      </w:r>
      <w:bookmarkEnd w:id="97"/>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98" w:name="_CTVP001664f12cc214e4aa3a1a5742166660a10"/>
      <w:r w:rsidR="00664451">
        <w:rPr>
          <w:color w:val="000000" w:themeColor="text1"/>
        </w:rPr>
        <w:t>(Apple)</w:t>
      </w:r>
      <w:bookmarkEnd w:id="98"/>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697664" behindDoc="0" locked="0" layoutInCell="1" allowOverlap="1" wp14:anchorId="4C62C76C" wp14:editId="02E63452">
                <wp:simplePos x="0" y="0"/>
                <wp:positionH relativeFrom="column">
                  <wp:posOffset>1447800</wp:posOffset>
                </wp:positionH>
                <wp:positionV relativeFrom="paragraph">
                  <wp:posOffset>3853180</wp:posOffset>
                </wp:positionV>
                <wp:extent cx="2400300" cy="337820"/>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337820"/>
                        </a:xfrm>
                        <a:prstGeom prst="rect">
                          <a:avLst/>
                        </a:prstGeom>
                        <a:solidFill>
                          <a:prstClr val="white"/>
                        </a:solidFill>
                        <a:ln>
                          <a:noFill/>
                        </a:ln>
                      </wps:spPr>
                      <wps:txbx>
                        <w:txbxContent>
                          <w:p w14:paraId="1154F416" w14:textId="16A82863" w:rsidR="0069346A" w:rsidRPr="00F11547" w:rsidRDefault="0069346A" w:rsidP="00664451">
                            <w:pPr>
                              <w:pStyle w:val="Beschriftung"/>
                              <w:rPr>
                                <w:rFonts w:eastAsia="Times"/>
                                <w:noProof/>
                                <w:color w:val="000000" w:themeColor="text1"/>
                                <w:sz w:val="20"/>
                              </w:rPr>
                            </w:pPr>
                            <w:bookmarkStart w:id="99" w:name="_Toc490941429"/>
                            <w:r>
                              <w:t xml:space="preserve">Abbildung </w:t>
                            </w:r>
                            <w:r w:rsidR="004B61CA">
                              <w:fldChar w:fldCharType="begin"/>
                            </w:r>
                            <w:r w:rsidR="004B61CA">
                              <w:instrText xml:space="preserve"> SEQ Abbildung \* ARABIC </w:instrText>
                            </w:r>
                            <w:r w:rsidR="004B61CA">
                              <w:fldChar w:fldCharType="separate"/>
                            </w:r>
                            <w:r>
                              <w:rPr>
                                <w:noProof/>
                              </w:rPr>
                              <w:t>15</w:t>
                            </w:r>
                            <w:r w:rsidR="004B61CA">
                              <w:rPr>
                                <w:noProof/>
                              </w:rPr>
                              <w:fldChar w:fldCharType="end"/>
                            </w:r>
                            <w:r>
                              <w:t xml:space="preserve"> Scroll Views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C62C76C" id="Textfeld 40" o:spid="_x0000_s1043" type="#_x0000_t202" style="position:absolute;left:0;text-align:left;margin-left:114pt;margin-top:303.4pt;width:189pt;height:26.6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" stroked="f">
                <v:textbox style="mso-fit-shape-to-text:t" inset="0,0,0,0">
                  <w:txbxContent>
                    <w:p w14:paraId="1154F416" w14:textId="16A82863" w:rsidR="0069346A" w:rsidRPr="00F11547" w:rsidRDefault="0069346A" w:rsidP="00664451">
                      <w:pPr>
                        <w:pStyle w:val="Beschriftung"/>
                        <w:rPr>
                          <w:rFonts w:eastAsia="Times"/>
                          <w:noProof/>
                          <w:color w:val="000000" w:themeColor="text1"/>
                          <w:sz w:val="20"/>
                        </w:rPr>
                      </w:pPr>
                      <w:bookmarkStart w:id="112" w:name="_Toc490941429"/>
                      <w:r>
                        <w:t xml:space="preserve">Abbildung </w:t>
                      </w:r>
                      <w:fldSimple w:instr=" SEQ Abbildung \* ARABIC ">
                        <w:r>
                          <w:rPr>
                            <w:noProof/>
                          </w:rPr>
                          <w:t>15</w:t>
                        </w:r>
                      </w:fldSimple>
                      <w:r>
                        <w:t xml:space="preserve"> Scroll Views</w:t>
                      </w:r>
                      <w:bookmarkEnd w:id="112"/>
                    </w:p>
                  </w:txbxContent>
                </v:textbox>
                <w10:wrap type="topAndBottom"/>
              </v:shape>
            </w:pict>
          </mc:Fallback>
        </mc:AlternateContent>
      </w:r>
      <w:r>
        <w:rPr>
          <w:b/>
          <w:noProof/>
          <w:color w:val="000000" w:themeColor="text1"/>
        </w:rPr>
        <w:drawing>
          <wp:anchor distT="0" distB="0" distL="114300" distR="114300" simplePos="0" relativeHeight="251695616" behindDoc="0" locked="0" layoutInCell="1" allowOverlap="1" wp14:anchorId="14D7257D" wp14:editId="5471D919">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2">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100" w:name="_CTVP001fbde207a031240c9b4951168b25cede5"/>
      <w:r w:rsidR="00826F87">
        <w:rPr>
          <w:color w:val="000000" w:themeColor="text1"/>
        </w:rPr>
        <w:t>(Apple)</w:t>
      </w:r>
      <w:bookmarkEnd w:id="100"/>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101" w:name="_CTVP001ddad6d93a0a74687b542830875edc170"/>
      <w:r w:rsidR="00F23CC0">
        <w:rPr>
          <w:color w:val="000000" w:themeColor="text1"/>
        </w:rPr>
        <w:t>(Apple)</w:t>
      </w:r>
      <w:bookmarkEnd w:id="101"/>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Sie initiieren app-spezifische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Disclosure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102" w:name="_CTVP001faa00d078b9b405b82545f906d588a07"/>
      <w:r w:rsidR="00F23CC0">
        <w:rPr>
          <w:color w:val="000000" w:themeColor="text1"/>
        </w:rPr>
        <w:t>(Apple)</w:t>
      </w:r>
      <w:bookmarkEnd w:id="102"/>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Onescreen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0736" behindDoc="0" locked="0" layoutInCell="1" allowOverlap="1" wp14:anchorId="60A48A1E" wp14:editId="2EA26D7A">
                <wp:simplePos x="0" y="0"/>
                <wp:positionH relativeFrom="column">
                  <wp:posOffset>1408430</wp:posOffset>
                </wp:positionH>
                <wp:positionV relativeFrom="paragraph">
                  <wp:posOffset>2419350</wp:posOffset>
                </wp:positionV>
                <wp:extent cx="2562225" cy="33782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337820"/>
                        </a:xfrm>
                        <a:prstGeom prst="rect">
                          <a:avLst/>
                        </a:prstGeom>
                        <a:solidFill>
                          <a:prstClr val="white"/>
                        </a:solidFill>
                        <a:ln>
                          <a:noFill/>
                        </a:ln>
                      </wps:spPr>
                      <wps:txbx>
                        <w:txbxContent>
                          <w:p w14:paraId="507F0D97" w14:textId="78282FE9" w:rsidR="0069346A" w:rsidRPr="004F49EF" w:rsidRDefault="0069346A" w:rsidP="00F23CC0">
                            <w:pPr>
                              <w:pStyle w:val="Beschriftung"/>
                              <w:rPr>
                                <w:rFonts w:eastAsia="Times"/>
                                <w:noProof/>
                                <w:color w:val="000000" w:themeColor="text1"/>
                                <w:sz w:val="20"/>
                              </w:rPr>
                            </w:pPr>
                            <w:bookmarkStart w:id="103" w:name="_Toc490941430"/>
                            <w:r>
                              <w:t xml:space="preserve">Abbildung </w:t>
                            </w:r>
                            <w:r w:rsidR="004B61CA">
                              <w:fldChar w:fldCharType="begin"/>
                            </w:r>
                            <w:r w:rsidR="004B61CA">
                              <w:instrText xml:space="preserve"> SEQ Abbildung \* ARABIC </w:instrText>
                            </w:r>
                            <w:r w:rsidR="004B61CA">
                              <w:fldChar w:fldCharType="separate"/>
                            </w:r>
                            <w:r>
                              <w:rPr>
                                <w:noProof/>
                              </w:rPr>
                              <w:t>16</w:t>
                            </w:r>
                            <w:r w:rsidR="004B61CA">
                              <w:rPr>
                                <w:noProof/>
                              </w:rPr>
                              <w:fldChar w:fldCharType="end"/>
                            </w:r>
                            <w:r>
                              <w:t xml:space="preserve"> Beispiel Label</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60A48A1E" id="Textfeld 42" o:spid="_x0000_s1044" type="#_x0000_t202" style="position:absolute;left:0;text-align:left;margin-left:110.9pt;margin-top:190.5pt;width:201.75pt;height:26.6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" stroked="f">
                <v:textbox style="mso-fit-shape-to-text:t" inset="0,0,0,0">
                  <w:txbxContent>
                    <w:p w14:paraId="507F0D97" w14:textId="78282FE9" w:rsidR="0069346A" w:rsidRPr="004F49EF" w:rsidRDefault="0069346A" w:rsidP="00F23CC0">
                      <w:pPr>
                        <w:pStyle w:val="Beschriftung"/>
                        <w:rPr>
                          <w:rFonts w:eastAsia="Times"/>
                          <w:noProof/>
                          <w:color w:val="000000" w:themeColor="text1"/>
                          <w:sz w:val="20"/>
                        </w:rPr>
                      </w:pPr>
                      <w:bookmarkStart w:id="117" w:name="_Toc490941430"/>
                      <w:r>
                        <w:t xml:space="preserve">Abbildung </w:t>
                      </w:r>
                      <w:fldSimple w:instr=" SEQ Abbildung \* ARABIC ">
                        <w:r>
                          <w:rPr>
                            <w:noProof/>
                          </w:rPr>
                          <w:t>16</w:t>
                        </w:r>
                      </w:fldSimple>
                      <w:r>
                        <w:t xml:space="preserve"> Beispiel Label</w:t>
                      </w:r>
                      <w:bookmarkEnd w:id="117"/>
                    </w:p>
                  </w:txbxContent>
                </v:textbox>
                <w10:wrap type="topAndBottom"/>
              </v:shape>
            </w:pict>
          </mc:Fallback>
        </mc:AlternateContent>
      </w:r>
      <w:r>
        <w:rPr>
          <w:noProof/>
          <w:color w:val="000000" w:themeColor="text1"/>
        </w:rPr>
        <w:drawing>
          <wp:anchor distT="0" distB="0" distL="114300" distR="114300" simplePos="0" relativeHeight="251698688" behindDoc="0" locked="0" layoutInCell="1" allowOverlap="1" wp14:anchorId="4D912672" wp14:editId="284EA030">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3">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r w:rsidRPr="00865ABB">
        <w:rPr>
          <w:b/>
          <w:color w:val="000000" w:themeColor="text1"/>
        </w:rPr>
        <w:t xml:space="preserve">Pickers: </w:t>
      </w:r>
      <w:r w:rsidRPr="00865ABB">
        <w:rPr>
          <w:color w:val="000000" w:themeColor="text1"/>
        </w:rPr>
        <w:t>Ein Picke</w:t>
      </w:r>
      <w:r>
        <w:rPr>
          <w:color w:val="000000" w:themeColor="text1"/>
        </w:rPr>
        <w:t>r enthält eine od</w:t>
      </w:r>
      <w:r w:rsidR="001C4159">
        <w:rPr>
          <w:color w:val="000000" w:themeColor="text1"/>
        </w:rPr>
        <w:t>er mehrere scrollbare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Picker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Pickers ist etwa die Höhe von fünfzeiligen </w:t>
      </w:r>
      <w:r>
        <w:rPr>
          <w:color w:val="000000" w:themeColor="text1"/>
        </w:rPr>
        <w:t xml:space="preserve">Listenwerten. </w:t>
      </w:r>
      <w:r w:rsidR="001C4159">
        <w:rPr>
          <w:color w:val="000000" w:themeColor="text1"/>
        </w:rPr>
        <w:t xml:space="preserve">Die Breite des Pickers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104" w:name="_CTVP001b3c264ae66c641c2975e83121c445f63"/>
      <w:r w:rsidR="00173893">
        <w:rPr>
          <w:color w:val="000000" w:themeColor="text1"/>
        </w:rPr>
        <w:t>(Apple)</w:t>
      </w:r>
      <w:bookmarkEnd w:id="104"/>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01760" behindDoc="0" locked="0" layoutInCell="1" allowOverlap="1" wp14:anchorId="21C8651C" wp14:editId="6B64141F">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44">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r w:rsidR="00865ABB">
        <w:rPr>
          <w:b/>
          <w:color w:val="000000" w:themeColor="text1"/>
        </w:rPr>
        <w:t xml:space="preserve">Sliders: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03808" behindDoc="0" locked="0" layoutInCell="1" allowOverlap="1" wp14:anchorId="2F7D0170" wp14:editId="7964DC6C">
                <wp:simplePos x="0" y="0"/>
                <wp:positionH relativeFrom="column">
                  <wp:posOffset>1537970</wp:posOffset>
                </wp:positionH>
                <wp:positionV relativeFrom="paragraph">
                  <wp:posOffset>2369185</wp:posOffset>
                </wp:positionV>
                <wp:extent cx="2505075" cy="337820"/>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337820"/>
                        </a:xfrm>
                        <a:prstGeom prst="rect">
                          <a:avLst/>
                        </a:prstGeom>
                        <a:solidFill>
                          <a:prstClr val="white"/>
                        </a:solidFill>
                        <a:ln>
                          <a:noFill/>
                        </a:ln>
                      </wps:spPr>
                      <wps:txbx>
                        <w:txbxContent>
                          <w:p w14:paraId="2962757F" w14:textId="725EEB62" w:rsidR="0069346A" w:rsidRPr="000331E6" w:rsidRDefault="0069346A" w:rsidP="00173893">
                            <w:pPr>
                              <w:pStyle w:val="Beschriftung"/>
                              <w:rPr>
                                <w:rFonts w:eastAsia="Times"/>
                                <w:noProof/>
                                <w:color w:val="000000" w:themeColor="text1"/>
                                <w:sz w:val="20"/>
                              </w:rPr>
                            </w:pPr>
                            <w:bookmarkStart w:id="105" w:name="_Toc490941431"/>
                            <w:r>
                              <w:t xml:space="preserve">Abbildung </w:t>
                            </w:r>
                            <w:r w:rsidR="004B61CA">
                              <w:fldChar w:fldCharType="begin"/>
                            </w:r>
                            <w:r w:rsidR="004B61CA">
                              <w:instrText xml:space="preserve"> SEQ Abbildung \* ARABIC </w:instrText>
                            </w:r>
                            <w:r w:rsidR="004B61CA">
                              <w:fldChar w:fldCharType="separate"/>
                            </w:r>
                            <w:r>
                              <w:rPr>
                                <w:noProof/>
                              </w:rPr>
                              <w:t>17</w:t>
                            </w:r>
                            <w:r w:rsidR="004B61CA">
                              <w:rPr>
                                <w:noProof/>
                              </w:rPr>
                              <w:fldChar w:fldCharType="end"/>
                            </w:r>
                            <w:r>
                              <w:t xml:space="preserve"> Beispiel Sliders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F7D0170" id="Textfeld 44" o:spid="_x0000_s1045" type="#_x0000_t202" style="position:absolute;left:0;text-align:left;margin-left:121.1pt;margin-top:186.55pt;width:197.25pt;height:26.6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" stroked="f">
                <v:textbox style="mso-fit-shape-to-text:t" inset="0,0,0,0">
                  <w:txbxContent>
                    <w:p w14:paraId="2962757F" w14:textId="725EEB62" w:rsidR="0069346A" w:rsidRPr="000331E6" w:rsidRDefault="0069346A" w:rsidP="00173893">
                      <w:pPr>
                        <w:pStyle w:val="Beschriftung"/>
                        <w:rPr>
                          <w:rFonts w:eastAsia="Times"/>
                          <w:noProof/>
                          <w:color w:val="000000" w:themeColor="text1"/>
                          <w:sz w:val="20"/>
                        </w:rPr>
                      </w:pPr>
                      <w:bookmarkStart w:id="120" w:name="_Toc490941431"/>
                      <w:r>
                        <w:t xml:space="preserve">Abbildung </w:t>
                      </w:r>
                      <w:fldSimple w:instr=" SEQ Abbildung \* ARABIC ">
                        <w:r>
                          <w:rPr>
                            <w:noProof/>
                          </w:rPr>
                          <w:t>17</w:t>
                        </w:r>
                      </w:fldSimple>
                      <w:r>
                        <w:t xml:space="preserve"> Beispiel Sliders</w:t>
                      </w:r>
                      <w:bookmarkEnd w:id="120"/>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06880" behindDoc="0" locked="0" layoutInCell="1" allowOverlap="1" wp14:anchorId="104E0C69" wp14:editId="2D69227B">
                <wp:simplePos x="0" y="0"/>
                <wp:positionH relativeFrom="column">
                  <wp:posOffset>1504315</wp:posOffset>
                </wp:positionH>
                <wp:positionV relativeFrom="paragraph">
                  <wp:posOffset>6184900</wp:posOffset>
                </wp:positionV>
                <wp:extent cx="2571750" cy="337820"/>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337820"/>
                        </a:xfrm>
                        <a:prstGeom prst="rect">
                          <a:avLst/>
                        </a:prstGeom>
                        <a:solidFill>
                          <a:prstClr val="white"/>
                        </a:solidFill>
                        <a:ln>
                          <a:noFill/>
                        </a:ln>
                      </wps:spPr>
                      <wps:txbx>
                        <w:txbxContent>
                          <w:p w14:paraId="002F4B43" w14:textId="65BA0D0D" w:rsidR="0069346A" w:rsidRPr="007448B2" w:rsidRDefault="0069346A" w:rsidP="00173893">
                            <w:pPr>
                              <w:pStyle w:val="Beschriftung"/>
                              <w:rPr>
                                <w:rFonts w:eastAsia="Times"/>
                                <w:noProof/>
                                <w:color w:val="000000" w:themeColor="text1"/>
                                <w:sz w:val="20"/>
                              </w:rPr>
                            </w:pPr>
                            <w:bookmarkStart w:id="106" w:name="_Toc490941432"/>
                            <w:r>
                              <w:t xml:space="preserve">Abbildung </w:t>
                            </w:r>
                            <w:r w:rsidR="004B61CA">
                              <w:fldChar w:fldCharType="begin"/>
                            </w:r>
                            <w:r w:rsidR="004B61CA">
                              <w:instrText xml:space="preserve"> SEQ Abbildung \* ARABIC </w:instrText>
                            </w:r>
                            <w:r w:rsidR="004B61CA">
                              <w:fldChar w:fldCharType="separate"/>
                            </w:r>
                            <w:r>
                              <w:rPr>
                                <w:noProof/>
                              </w:rPr>
                              <w:t>18</w:t>
                            </w:r>
                            <w:r w:rsidR="004B61CA">
                              <w:rPr>
                                <w:noProof/>
                              </w:rPr>
                              <w:fldChar w:fldCharType="end"/>
                            </w:r>
                            <w:r>
                              <w:t xml:space="preserve"> Steppers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04E0C69" id="Textfeld 46" o:spid="_x0000_s1046" type="#_x0000_t202" style="position:absolute;left:0;text-align:left;margin-left:118.45pt;margin-top:487pt;width:202.5pt;height:26.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" stroked="f">
                <v:textbox style="mso-fit-shape-to-text:t" inset="0,0,0,0">
                  <w:txbxContent>
                    <w:p w14:paraId="002F4B43" w14:textId="65BA0D0D" w:rsidR="0069346A" w:rsidRPr="007448B2" w:rsidRDefault="0069346A" w:rsidP="00173893">
                      <w:pPr>
                        <w:pStyle w:val="Beschriftung"/>
                        <w:rPr>
                          <w:rFonts w:eastAsia="Times"/>
                          <w:noProof/>
                          <w:color w:val="000000" w:themeColor="text1"/>
                          <w:sz w:val="20"/>
                        </w:rPr>
                      </w:pPr>
                      <w:bookmarkStart w:id="122" w:name="_Toc490941432"/>
                      <w:r>
                        <w:t xml:space="preserve">Abbildung </w:t>
                      </w:r>
                      <w:fldSimple w:instr=" SEQ Abbildung \* ARABIC ">
                        <w:r>
                          <w:rPr>
                            <w:noProof/>
                          </w:rPr>
                          <w:t>18</w:t>
                        </w:r>
                      </w:fldSimple>
                      <w:r>
                        <w:t xml:space="preserve"> Steppers</w:t>
                      </w:r>
                      <w:bookmarkEnd w:id="122"/>
                    </w:p>
                  </w:txbxContent>
                </v:textbox>
                <w10:wrap type="topAndBottom"/>
              </v:shape>
            </w:pict>
          </mc:Fallback>
        </mc:AlternateContent>
      </w:r>
      <w:r>
        <w:rPr>
          <w:noProof/>
          <w:color w:val="000000" w:themeColor="text1"/>
        </w:rPr>
        <w:drawing>
          <wp:anchor distT="0" distB="0" distL="114300" distR="114300" simplePos="0" relativeHeight="251704832" behindDoc="0" locked="0" layoutInCell="1" allowOverlap="1" wp14:anchorId="4D0AEADA" wp14:editId="355C9D47">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45">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107" w:name="_CTVP001cfd9e5d386ed42899b363713296cd0b9"/>
      <w:r w:rsidR="00C958E0">
        <w:rPr>
          <w:color w:val="000000" w:themeColor="text1"/>
        </w:rPr>
        <w:t>(Apple)</w:t>
      </w:r>
      <w:bookmarkEnd w:id="107"/>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775CC9A4" wp14:editId="3D0A8968">
                <wp:simplePos x="0" y="0"/>
                <wp:positionH relativeFrom="column">
                  <wp:posOffset>1622425</wp:posOffset>
                </wp:positionH>
                <wp:positionV relativeFrom="paragraph">
                  <wp:posOffset>2290445</wp:posOffset>
                </wp:positionV>
                <wp:extent cx="2495550" cy="337820"/>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337820"/>
                        </a:xfrm>
                        <a:prstGeom prst="rect">
                          <a:avLst/>
                        </a:prstGeom>
                        <a:solidFill>
                          <a:prstClr val="white"/>
                        </a:solidFill>
                        <a:ln>
                          <a:noFill/>
                        </a:ln>
                      </wps:spPr>
                      <wps:txbx>
                        <w:txbxContent>
                          <w:p w14:paraId="2C852982" w14:textId="6C5A80C2" w:rsidR="0069346A" w:rsidRPr="009714D6" w:rsidRDefault="0069346A" w:rsidP="0020682C">
                            <w:pPr>
                              <w:pStyle w:val="Beschriftung"/>
                              <w:rPr>
                                <w:rFonts w:eastAsia="Times"/>
                                <w:noProof/>
                                <w:color w:val="000000" w:themeColor="text1"/>
                                <w:sz w:val="20"/>
                              </w:rPr>
                            </w:pPr>
                            <w:bookmarkStart w:id="108" w:name="_Toc490941433"/>
                            <w:r>
                              <w:t xml:space="preserve">Abbildung </w:t>
                            </w:r>
                            <w:r w:rsidR="004B61CA">
                              <w:fldChar w:fldCharType="begin"/>
                            </w:r>
                            <w:r w:rsidR="004B61CA">
                              <w:instrText xml:space="preserve"> SEQ Abbildung \* ARABIC </w:instrText>
                            </w:r>
                            <w:r w:rsidR="004B61CA">
                              <w:fldChar w:fldCharType="separate"/>
                            </w:r>
                            <w:r>
                              <w:rPr>
                                <w:noProof/>
                              </w:rPr>
                              <w:t>19</w:t>
                            </w:r>
                            <w:r w:rsidR="004B61CA">
                              <w:rPr>
                                <w:noProof/>
                              </w:rPr>
                              <w:fldChar w:fldCharType="end"/>
                            </w:r>
                            <w:r>
                              <w:t xml:space="preserve"> Beispiel Switches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775CC9A4" id="Textfeld 48" o:spid="_x0000_s1047" type="#_x0000_t202" style="position:absolute;left:0;text-align:left;margin-left:127.75pt;margin-top:180.35pt;width:196.5pt;height:26.6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" stroked="f">
                <v:textbox style="mso-fit-shape-to-text:t" inset="0,0,0,0">
                  <w:txbxContent>
                    <w:p w14:paraId="2C852982" w14:textId="6C5A80C2" w:rsidR="0069346A" w:rsidRPr="009714D6" w:rsidRDefault="0069346A" w:rsidP="0020682C">
                      <w:pPr>
                        <w:pStyle w:val="Beschriftung"/>
                        <w:rPr>
                          <w:rFonts w:eastAsia="Times"/>
                          <w:noProof/>
                          <w:color w:val="000000" w:themeColor="text1"/>
                          <w:sz w:val="20"/>
                        </w:rPr>
                      </w:pPr>
                      <w:bookmarkStart w:id="125" w:name="_Toc490941433"/>
                      <w:r>
                        <w:t xml:space="preserve">Abbildung </w:t>
                      </w:r>
                      <w:fldSimple w:instr=" SEQ Abbildung \* ARABIC ">
                        <w:r>
                          <w:rPr>
                            <w:noProof/>
                          </w:rPr>
                          <w:t>19</w:t>
                        </w:r>
                      </w:fldSimple>
                      <w:r>
                        <w:t xml:space="preserve"> Beispiel Switches</w:t>
                      </w:r>
                      <w:bookmarkEnd w:id="125"/>
                    </w:p>
                  </w:txbxContent>
                </v:textbox>
                <w10:wrap type="topAndBottom"/>
              </v:shape>
            </w:pict>
          </mc:Fallback>
        </mc:AlternateContent>
      </w:r>
      <w:r>
        <w:rPr>
          <w:b/>
          <w:noProof/>
          <w:color w:val="000000" w:themeColor="text1"/>
        </w:rPr>
        <w:drawing>
          <wp:anchor distT="0" distB="0" distL="114300" distR="114300" simplePos="0" relativeHeight="251707904" behindDoc="0" locked="0" layoutInCell="1" allowOverlap="1" wp14:anchorId="3316B281" wp14:editId="584621B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46">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Swichtes die zugehörigen Schnittstellenelemente verwalten können,</w:t>
      </w:r>
      <w:r w:rsidR="0020682C">
        <w:rPr>
          <w:color w:val="000000" w:themeColor="text1"/>
        </w:rPr>
        <w:t xml:space="preserve"> da </w:t>
      </w:r>
      <w:r w:rsidR="00216FE1">
        <w:rPr>
          <w:color w:val="000000" w:themeColor="text1"/>
        </w:rPr>
        <w:t xml:space="preserve"> zum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13024" behindDoc="0" locked="0" layoutInCell="1" allowOverlap="1" wp14:anchorId="415C0A86" wp14:editId="15892A07">
                <wp:simplePos x="0" y="0"/>
                <wp:positionH relativeFrom="column">
                  <wp:posOffset>1456690</wp:posOffset>
                </wp:positionH>
                <wp:positionV relativeFrom="paragraph">
                  <wp:posOffset>4406900</wp:posOffset>
                </wp:positionV>
                <wp:extent cx="2476500" cy="33782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337820"/>
                        </a:xfrm>
                        <a:prstGeom prst="rect">
                          <a:avLst/>
                        </a:prstGeom>
                        <a:solidFill>
                          <a:prstClr val="white"/>
                        </a:solidFill>
                        <a:ln>
                          <a:noFill/>
                        </a:ln>
                      </wps:spPr>
                      <wps:txbx>
                        <w:txbxContent>
                          <w:p w14:paraId="21CE969B" w14:textId="1BE9019C" w:rsidR="0069346A" w:rsidRPr="000D044A" w:rsidRDefault="0069346A" w:rsidP="00234D2F">
                            <w:pPr>
                              <w:pStyle w:val="Beschriftung"/>
                              <w:rPr>
                                <w:rFonts w:eastAsia="Times"/>
                                <w:noProof/>
                                <w:sz w:val="20"/>
                              </w:rPr>
                            </w:pPr>
                            <w:bookmarkStart w:id="109" w:name="_Toc490941434"/>
                            <w:r>
                              <w:t xml:space="preserve">Abbildung </w:t>
                            </w:r>
                            <w:r w:rsidR="004B61CA">
                              <w:fldChar w:fldCharType="begin"/>
                            </w:r>
                            <w:r w:rsidR="004B61CA">
                              <w:instrText xml:space="preserve"> SEQ Abbildung \* ARABIC </w:instrText>
                            </w:r>
                            <w:r w:rsidR="004B61CA">
                              <w:fldChar w:fldCharType="separate"/>
                            </w:r>
                            <w:r>
                              <w:rPr>
                                <w:noProof/>
                              </w:rPr>
                              <w:t>20</w:t>
                            </w:r>
                            <w:r w:rsidR="004B61CA">
                              <w:rPr>
                                <w:noProof/>
                              </w:rPr>
                              <w:fldChar w:fldCharType="end"/>
                            </w:r>
                            <w:r>
                              <w:t xml:space="preserve"> Text Fields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15C0A86" id="Textfeld 50" o:spid="_x0000_s1048" type="#_x0000_t202" style="position:absolute;left:0;text-align:left;margin-left:114.7pt;margin-top:347pt;width:195pt;height:26.6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" stroked="f">
                <v:textbox style="mso-fit-shape-to-text:t" inset="0,0,0,0">
                  <w:txbxContent>
                    <w:p w14:paraId="21CE969B" w14:textId="1BE9019C" w:rsidR="0069346A" w:rsidRPr="000D044A" w:rsidRDefault="0069346A" w:rsidP="00234D2F">
                      <w:pPr>
                        <w:pStyle w:val="Beschriftung"/>
                        <w:rPr>
                          <w:rFonts w:eastAsia="Times"/>
                          <w:noProof/>
                          <w:sz w:val="20"/>
                        </w:rPr>
                      </w:pPr>
                      <w:bookmarkStart w:id="127" w:name="_Toc490941434"/>
                      <w:r>
                        <w:t xml:space="preserve">Abbildung </w:t>
                      </w:r>
                      <w:fldSimple w:instr=" SEQ Abbildung \* ARABIC ">
                        <w:r>
                          <w:rPr>
                            <w:noProof/>
                          </w:rPr>
                          <w:t>20</w:t>
                        </w:r>
                      </w:fldSimple>
                      <w:r>
                        <w:t xml:space="preserve"> Text Fields</w:t>
                      </w:r>
                      <w:bookmarkEnd w:id="127"/>
                    </w:p>
                  </w:txbxContent>
                </v:textbox>
                <w10:wrap type="topAndBottom"/>
              </v:shape>
            </w:pict>
          </mc:Fallback>
        </mc:AlternateContent>
      </w:r>
      <w:r>
        <w:rPr>
          <w:noProof/>
        </w:rPr>
        <w:drawing>
          <wp:anchor distT="0" distB="0" distL="114300" distR="114300" simplePos="0" relativeHeight="251710976" behindDoc="0" locked="0" layoutInCell="1" allowOverlap="1" wp14:anchorId="69F54D1A" wp14:editId="4A1E0444">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47">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4A4ADC0E" w14:textId="77777777" w:rsidR="00F238B1" w:rsidRDefault="00F238B1" w:rsidP="00F238B1">
      <w:r>
        <w:t xml:space="preserve">Auf Basis der Wireframes und den iOS Guidelines wurden die Mockups erstellt. Es wurden folgende Mockups ausgesucht, wobei die Transformation von Wireframes mit der Berücksichtigung der Guidelines in Mockups am besten zu verdeutlichen sind. Dazu wurde das Tool </w:t>
      </w:r>
      <w:hyperlink r:id="rId48" w:history="1">
        <w:r w:rsidRPr="00533898">
          <w:rPr>
            <w:rStyle w:val="Hyperlink"/>
          </w:rPr>
          <w:t>www.proto.io</w:t>
        </w:r>
      </w:hyperlink>
      <w:r>
        <w:t xml:space="preserve"> genutzt. </w:t>
      </w:r>
    </w:p>
    <w:p w14:paraId="34E8DD81" w14:textId="77777777" w:rsidR="00F238B1" w:rsidRDefault="00F238B1" w:rsidP="00F238B1"/>
    <w:p w14:paraId="64865E3A" w14:textId="77777777" w:rsidR="00F238B1" w:rsidRDefault="00F238B1" w:rsidP="00F238B1">
      <w:r>
        <w:rPr>
          <w:noProof/>
        </w:rPr>
        <w:lastRenderedPageBreak/>
        <w:drawing>
          <wp:anchor distT="0" distB="0" distL="114300" distR="114300" simplePos="0" relativeHeight="251755008" behindDoc="0" locked="0" layoutInCell="1" allowOverlap="1" wp14:anchorId="62A970EA" wp14:editId="195DB8D2">
            <wp:simplePos x="0" y="0"/>
            <wp:positionH relativeFrom="margin">
              <wp:posOffset>3205480</wp:posOffset>
            </wp:positionH>
            <wp:positionV relativeFrom="paragraph">
              <wp:posOffset>391795</wp:posOffset>
            </wp:positionV>
            <wp:extent cx="2534285" cy="4319905"/>
            <wp:effectExtent l="0" t="0" r="0" b="444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unch_Screen.PNG"/>
                    <pic:cNvPicPr/>
                  </pic:nvPicPr>
                  <pic:blipFill>
                    <a:blip r:embed="rId49">
                      <a:extLst>
                        <a:ext uri="{28A0092B-C50C-407E-A947-70E740481C1C}">
                          <a14:useLocalDpi xmlns:a14="http://schemas.microsoft.com/office/drawing/2010/main" val="0"/>
                        </a:ext>
                      </a:extLst>
                    </a:blip>
                    <a:stretch>
                      <a:fillRect/>
                    </a:stretch>
                  </pic:blipFill>
                  <pic:spPr>
                    <a:xfrm>
                      <a:off x="0" y="0"/>
                      <a:ext cx="2534285" cy="4319905"/>
                    </a:xfrm>
                    <a:prstGeom prst="rect">
                      <a:avLst/>
                    </a:prstGeom>
                  </pic:spPr>
                </pic:pic>
              </a:graphicData>
            </a:graphic>
          </wp:anchor>
        </w:drawing>
      </w:r>
      <w:r>
        <w:t xml:space="preserve">Zu Beginn öffnet sich sich der Startbildschirm. Der Startbildschirm hat eine wichtige Bedeutung, um den Wartevorgang der funktionsfähigen App zu beschleunigen. Der Startscreen muss nicht besonders künstlerisch durchdacht sein, sondern nur seinen Zweck erfüllen (s. Launchscreen). </w:t>
      </w:r>
    </w:p>
    <w:p w14:paraId="11D9B209" w14:textId="77777777" w:rsidR="00F238B1" w:rsidRDefault="00F238B1" w:rsidP="00F238B1">
      <w:r>
        <w:rPr>
          <w:noProof/>
        </w:rPr>
        <mc:AlternateContent>
          <mc:Choice Requires="wps">
            <w:drawing>
              <wp:anchor distT="0" distB="0" distL="114300" distR="114300" simplePos="0" relativeHeight="251756032" behindDoc="0" locked="0" layoutInCell="1" allowOverlap="1" wp14:anchorId="3B8814C6" wp14:editId="6E91CA84">
                <wp:simplePos x="0" y="0"/>
                <wp:positionH relativeFrom="margin">
                  <wp:posOffset>3241040</wp:posOffset>
                </wp:positionH>
                <wp:positionV relativeFrom="paragraph">
                  <wp:posOffset>3479165</wp:posOffset>
                </wp:positionV>
                <wp:extent cx="2534285" cy="635"/>
                <wp:effectExtent l="0" t="0" r="0" b="5080"/>
                <wp:wrapSquare wrapText="bothSides"/>
                <wp:docPr id="6" name="Textfeld 6"/>
                <wp:cNvGraphicFramePr/>
                <a:graphic xmlns:a="http://schemas.openxmlformats.org/drawingml/2006/main">
                  <a:graphicData uri="http://schemas.microsoft.com/office/word/2010/wordprocessingShape">
                    <wps:wsp>
                      <wps:cNvSpPr txBox="1"/>
                      <wps:spPr>
                        <a:xfrm>
                          <a:off x="0" y="0"/>
                          <a:ext cx="2534285" cy="635"/>
                        </a:xfrm>
                        <a:prstGeom prst="rect">
                          <a:avLst/>
                        </a:prstGeom>
                        <a:solidFill>
                          <a:prstClr val="white"/>
                        </a:solidFill>
                        <a:ln>
                          <a:noFill/>
                        </a:ln>
                      </wps:spPr>
                      <wps:txbx>
                        <w:txbxContent>
                          <w:p w14:paraId="1B54D8F6" w14:textId="77777777" w:rsidR="00F238B1" w:rsidRPr="008D3EF0" w:rsidRDefault="00F238B1" w:rsidP="00F238B1">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28</w:t>
                            </w:r>
                            <w:r>
                              <w:fldChar w:fldCharType="end"/>
                            </w:r>
                            <w:r>
                              <w:t>: Mockups Launch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814C6" id="Textfeld 6" o:spid="_x0000_s1055" type="#_x0000_t202" style="position:absolute;left:0;text-align:left;margin-left:255.2pt;margin-top:273.95pt;width:199.55pt;height:.05pt;z-index:251756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" stroked="f">
                <v:textbox style="mso-fit-shape-to-text:t" inset="0,0,0,0">
                  <w:txbxContent>
                    <w:p w14:paraId="1B54D8F6" w14:textId="77777777" w:rsidR="00F238B1" w:rsidRPr="008D3EF0" w:rsidRDefault="00F238B1" w:rsidP="00F238B1">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28</w:t>
                      </w:r>
                      <w:r>
                        <w:fldChar w:fldCharType="end"/>
                      </w:r>
                      <w:r>
                        <w:t>: Mockups Launch Screen</w:t>
                      </w:r>
                    </w:p>
                  </w:txbxContent>
                </v:textbox>
                <w10:wrap type="square" anchorx="margin"/>
              </v:shape>
            </w:pict>
          </mc:Fallback>
        </mc:AlternateContent>
      </w:r>
      <w:r>
        <w:t xml:space="preserve">Der Startbildschirm ist in einem kräftigen Lila mit dem App-Logo in weis (s. Abbildung 28). Das App-Logo ist eine Figur, die die Hauptrolle der App ist. Denn die Figur ist der Personaltrainer und begleitet den Benutzer während der Nutzung. Allerdings wurde auf den Wireframes die Figur mit einem Schriftzug dargestellt (s. Abbildung 5), die auf Grund von der Empfehlung der iOS Guidelines weggelassen worden ist (s. Launchscreen). Die Farbe Lila ist die Hauptfarbe der App, die sie sich zu einem gut auf hellen als auch auf dunklen Hintergründen anpassbar aber auch mehr Virtualität in die App bringt. Deshalb wurde auch entschieden, dass die lila ebenfalls die Interaktionsfarbe stellt, dich zum Beispiel immer auf Buttons wiederfinden (s. Abbildung 29). Die Figur ist auf dem Bilderschirm weiß, das hat den Grund, dass die Farbe zu der beschränkten Farbpallete angehört und das weiß sich hier besonders gut mit der Hintergrundfarbe kombinierbar ist. Die Farbpallete werden durch die Abbildungen 29 und 30 besonders deutlich. Es handelt es sich um die Farben: Schwarz, Grau, Dunkel Lila, helles Lila und weiß, weil sie gut mit dem Hintergrund harmonieren. Der Startbildschirm ähnelt dem ersten Bildschirm, um mögliche Verwirrung zu vermeiden (s. Launchscreen). Aus diesem Grund ist wieder der „Personaltrainer" mit bereits bekannten Farben. </w:t>
      </w:r>
    </w:p>
    <w:p w14:paraId="678FCA60" w14:textId="77777777" w:rsidR="00F238B1" w:rsidRDefault="00F238B1" w:rsidP="00F238B1"/>
    <w:p w14:paraId="1253AD2E" w14:textId="77777777" w:rsidR="00F238B1" w:rsidRDefault="00F238B1" w:rsidP="00F238B1">
      <w:r>
        <w:t xml:space="preserve">Auf dem Hintergrund ist ein Strand mit einem blauen Himmeln zu sehen zieht sich durch die ganze App (s. QUELLE) Denn laut Statistiken fühlen sich Menschen wohler, wenn sie draußen in der freien Natur Sport machen (s.QUELLE). Zusätzlich assoziieren einige Menschen einen Strand mit Bikinifigur. Sodass der Benutzer </w:t>
      </w:r>
      <w:r>
        <w:lastRenderedPageBreak/>
        <w:t xml:space="preserve">dazu motiviert wird sich mehr zu bewegen </w:t>
      </w:r>
      <w:r>
        <w:rPr>
          <w:b/>
          <w:noProof/>
        </w:rPr>
        <w:drawing>
          <wp:anchor distT="0" distB="0" distL="114300" distR="114300" simplePos="0" relativeHeight="251757056" behindDoc="1" locked="0" layoutInCell="1" allowOverlap="1" wp14:anchorId="6A131AF1" wp14:editId="79FD8C74">
            <wp:simplePos x="0" y="0"/>
            <wp:positionH relativeFrom="column">
              <wp:posOffset>3333115</wp:posOffset>
            </wp:positionH>
            <wp:positionV relativeFrom="paragraph">
              <wp:posOffset>0</wp:posOffset>
            </wp:positionV>
            <wp:extent cx="2671445" cy="4763770"/>
            <wp:effectExtent l="0" t="0" r="0" b="0"/>
            <wp:wrapTight wrapText="bothSides">
              <wp:wrapPolygon edited="0">
                <wp:start x="0" y="0"/>
                <wp:lineTo x="0" y="21508"/>
                <wp:lineTo x="21410" y="21508"/>
                <wp:lineTo x="2141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ste Bildschirm.PNG"/>
                    <pic:cNvPicPr/>
                  </pic:nvPicPr>
                  <pic:blipFill>
                    <a:blip r:embed="rId50">
                      <a:extLst>
                        <a:ext uri="{28A0092B-C50C-407E-A947-70E740481C1C}">
                          <a14:useLocalDpi xmlns:a14="http://schemas.microsoft.com/office/drawing/2010/main" val="0"/>
                        </a:ext>
                      </a:extLst>
                    </a:blip>
                    <a:stretch>
                      <a:fillRect/>
                    </a:stretch>
                  </pic:blipFill>
                  <pic:spPr>
                    <a:xfrm>
                      <a:off x="0" y="0"/>
                      <a:ext cx="2671445" cy="4763770"/>
                    </a:xfrm>
                    <a:prstGeom prst="rect">
                      <a:avLst/>
                    </a:prstGeom>
                  </pic:spPr>
                </pic:pic>
              </a:graphicData>
            </a:graphic>
            <wp14:sizeRelH relativeFrom="margin">
              <wp14:pctWidth>0</wp14:pctWidth>
            </wp14:sizeRelH>
            <wp14:sizeRelV relativeFrom="margin">
              <wp14:pctHeight>0</wp14:pctHeight>
            </wp14:sizeRelV>
          </wp:anchor>
        </w:drawing>
      </w:r>
      <w:r>
        <w:t xml:space="preserve">und sogar auch in der Natur aktiv zu sein und so die App aktiv genutzt wird.  Weiterhin sollen die hellen Farben und den Anschein auf Sonne den Benutzer ebenfalls motivieren aktiv zu bleiben. Die von iOS vergebener Navigationsbar und Statusbar wurden berücksichtigt (s. Navigationsbar und Statusbar). Die Navigationsbar wurde durch Symbole erweitert. (s. Abbildung 30). Im Gegensatz zu den Wireframes wird statt einem Button „Weiter“ dies in der Navigationsbar integriert, denn der Benutzer ist mit den Symbolen, z.B. „Pfeil“ und „Zahnrad“ bereits vertraut und dies entspricht den iOS Richtlinien. </w:t>
      </w:r>
    </w:p>
    <w:p w14:paraId="2F276B32" w14:textId="77777777" w:rsidR="00F238B1" w:rsidRDefault="00F238B1" w:rsidP="00F238B1">
      <w:r>
        <w:rPr>
          <w:noProof/>
        </w:rPr>
        <mc:AlternateContent>
          <mc:Choice Requires="wps">
            <w:drawing>
              <wp:anchor distT="0" distB="0" distL="114300" distR="114300" simplePos="0" relativeHeight="251759104" behindDoc="1" locked="0" layoutInCell="1" allowOverlap="1" wp14:anchorId="0F02367B" wp14:editId="3E1F0352">
                <wp:simplePos x="0" y="0"/>
                <wp:positionH relativeFrom="column">
                  <wp:posOffset>3350260</wp:posOffset>
                </wp:positionH>
                <wp:positionV relativeFrom="paragraph">
                  <wp:posOffset>1399540</wp:posOffset>
                </wp:positionV>
                <wp:extent cx="2671445" cy="635"/>
                <wp:effectExtent l="0" t="0" r="0" b="0"/>
                <wp:wrapTight wrapText="bothSides">
                  <wp:wrapPolygon edited="0">
                    <wp:start x="0" y="0"/>
                    <wp:lineTo x="0" y="21600"/>
                    <wp:lineTo x="21600" y="21600"/>
                    <wp:lineTo x="21600" y="0"/>
                  </wp:wrapPolygon>
                </wp:wrapTight>
                <wp:docPr id="59" name="Textfeld 59"/>
                <wp:cNvGraphicFramePr/>
                <a:graphic xmlns:a="http://schemas.openxmlformats.org/drawingml/2006/main">
                  <a:graphicData uri="http://schemas.microsoft.com/office/word/2010/wordprocessingShape">
                    <wps:wsp>
                      <wps:cNvSpPr txBox="1"/>
                      <wps:spPr>
                        <a:xfrm>
                          <a:off x="0" y="0"/>
                          <a:ext cx="2671445" cy="635"/>
                        </a:xfrm>
                        <a:prstGeom prst="rect">
                          <a:avLst/>
                        </a:prstGeom>
                        <a:solidFill>
                          <a:prstClr val="white"/>
                        </a:solidFill>
                        <a:ln>
                          <a:noFill/>
                        </a:ln>
                      </wps:spPr>
                      <wps:txbx>
                        <w:txbxContent>
                          <w:p w14:paraId="1B925664" w14:textId="77777777" w:rsidR="00F238B1" w:rsidRPr="00455860" w:rsidRDefault="00F238B1" w:rsidP="00F238B1">
                            <w:pPr>
                              <w:pStyle w:val="Beschriftung"/>
                              <w:rPr>
                                <w:rFonts w:eastAsia="Times"/>
                                <w:sz w:val="20"/>
                              </w:rPr>
                            </w:pPr>
                            <w:r>
                              <w:t xml:space="preserve">Abbildung </w:t>
                            </w:r>
                            <w:r>
                              <w:fldChar w:fldCharType="begin"/>
                            </w:r>
                            <w:r>
                              <w:instrText xml:space="preserve"> SEQ Abbildung \* ARABIC </w:instrText>
                            </w:r>
                            <w:r>
                              <w:fldChar w:fldCharType="separate"/>
                            </w:r>
                            <w:r>
                              <w:rPr>
                                <w:noProof/>
                              </w:rPr>
                              <w:t>29</w:t>
                            </w:r>
                            <w:r>
                              <w:fldChar w:fldCharType="end"/>
                            </w:r>
                            <w:r>
                              <w:t>: Mockups</w:t>
                            </w:r>
                            <w:r>
                              <w:rPr>
                                <w:noProof/>
                              </w:rPr>
                              <w:t xml:space="preserve"> Willkommen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2367B" id="Textfeld 59" o:spid="_x0000_s1056" type="#_x0000_t202" style="position:absolute;left:0;text-align:left;margin-left:263.8pt;margin-top:110.2pt;width:210.35pt;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" stroked="f">
                <v:textbox style="mso-fit-shape-to-text:t" inset="0,0,0,0">
                  <w:txbxContent>
                    <w:p w14:paraId="1B925664" w14:textId="77777777" w:rsidR="00F238B1" w:rsidRPr="00455860" w:rsidRDefault="00F238B1" w:rsidP="00F238B1">
                      <w:pPr>
                        <w:pStyle w:val="Beschriftung"/>
                        <w:rPr>
                          <w:rFonts w:eastAsia="Times"/>
                          <w:sz w:val="20"/>
                        </w:rPr>
                      </w:pPr>
                      <w:r>
                        <w:t xml:space="preserve">Abbildung </w:t>
                      </w:r>
                      <w:r>
                        <w:fldChar w:fldCharType="begin"/>
                      </w:r>
                      <w:r>
                        <w:instrText xml:space="preserve"> SEQ Abbildung \* ARABIC </w:instrText>
                      </w:r>
                      <w:r>
                        <w:fldChar w:fldCharType="separate"/>
                      </w:r>
                      <w:r>
                        <w:rPr>
                          <w:noProof/>
                        </w:rPr>
                        <w:t>29</w:t>
                      </w:r>
                      <w:r>
                        <w:fldChar w:fldCharType="end"/>
                      </w:r>
                      <w:r>
                        <w:t>: Mockups</w:t>
                      </w:r>
                      <w:r>
                        <w:rPr>
                          <w:noProof/>
                        </w:rPr>
                        <w:t xml:space="preserve"> Willkommen</w:t>
                      </w:r>
                    </w:p>
                  </w:txbxContent>
                </v:textbox>
                <w10:wrap type="tight"/>
              </v:shape>
            </w:pict>
          </mc:Fallback>
        </mc:AlternateContent>
      </w:r>
      <w:r>
        <w:t xml:space="preserve">Eine weitere wichtige Richtlinie von iOS ist die Schriftfarbe und die Schriftart. Empfohlen wir Schriftfarbe schwarz. (s. Typograhy). Allerdings passt schwarz nicht zu dem restlichen Design und das Gesamtbild harmonieren soll, wurde ein dunkles grau ausgewählt. Sodass die Information gut lesbar ist. Auf lila Buttons ist die Schriftfarbe Weiß, dadurch ist die Schrift besser leserlich und klar. Die benutzte Schriftart ist in der App </w:t>
      </w:r>
      <w:r w:rsidRPr="00194688">
        <w:rPr>
          <w:color w:val="000000" w:themeColor="text1"/>
        </w:rPr>
        <w:t>Sa</w:t>
      </w:r>
      <w:r>
        <w:rPr>
          <w:color w:val="000000" w:themeColor="text1"/>
        </w:rPr>
        <w:t xml:space="preserve">n Francisco (SF), weil diese auch in den iOS Richtlinien empfohlen wurde (s. Typography). </w:t>
      </w:r>
      <w:r>
        <w:t xml:space="preserve">Die Sprechblasen von dem Personaltrainer sollen die individuellen Förderung demonstrieren als wäre der Personaltrainer persönlich für die Benutzer da. Es wurde bewiesen, dass den meisten Menschen wichtig ist, dass sie beim Sport gut und individuell beraten werden. Der Personaltrainer stellt über die ganze App fragen nach persönlichen Daten, Systemeinstellungen etc. Es wird immer nur nach einer geringen Menge an Informationen gefragt, um den Prozess nicht zu verlangsamen (s. Data Entry). Durch zum Beispiel Schiebereger, Pickers, Checkboxen, Tabellen und Textfelder kann dem Benutzer der Benutzer eine Antwort auf die Fragen erleichtern und Zeit sparen (s. Abbildung 29, 30, 31). Sodass der Benutzer nicht entmutigt wird die App weiterhin zu benutzen. Der Benutzer wird dazu aufgefordert seinen Vornamen in das Textfeld einzugeben. Den Vornamen nur einzugeben, ist besonders sinnvoll, da der Anmeldevorgang so schnell und einfach gestaltet werden soll. Außerdem ist es wichtig, den Benutzer nicht zu verpflichten bevor er sich die App angeschaut hat (s.Authenfication). Durch die Abfrage des Vornamens wirkt die App invidueller. </w:t>
      </w:r>
      <w:r>
        <w:lastRenderedPageBreak/>
        <w:t xml:space="preserve">Zusätzlich ist es wichtig, die eingegeben Daten sofort zu überprüfen bevor der Benutzer auf die nächste Seite gelangt, sodass eine spätere Frustration durch späteres Korrigieren vermieden werden kann (s. Entry). </w:t>
      </w:r>
    </w:p>
    <w:p w14:paraId="16481A75" w14:textId="77777777" w:rsidR="00F238B1" w:rsidRDefault="00F238B1" w:rsidP="00F238B1">
      <w:r>
        <w:rPr>
          <w:noProof/>
        </w:rPr>
        <w:drawing>
          <wp:anchor distT="0" distB="0" distL="114300" distR="114300" simplePos="0" relativeHeight="251760128" behindDoc="1" locked="0" layoutInCell="1" allowOverlap="1" wp14:anchorId="476AC930" wp14:editId="66B521CF">
            <wp:simplePos x="0" y="0"/>
            <wp:positionH relativeFrom="column">
              <wp:posOffset>2953385</wp:posOffset>
            </wp:positionH>
            <wp:positionV relativeFrom="paragraph">
              <wp:posOffset>1270</wp:posOffset>
            </wp:positionV>
            <wp:extent cx="2754630" cy="5153660"/>
            <wp:effectExtent l="0" t="0" r="7620" b="8890"/>
            <wp:wrapTight wrapText="bothSides">
              <wp:wrapPolygon edited="0">
                <wp:start x="0" y="0"/>
                <wp:lineTo x="0" y="21557"/>
                <wp:lineTo x="21510" y="21557"/>
                <wp:lineTo x="21510"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shboard.PNG"/>
                    <pic:cNvPicPr/>
                  </pic:nvPicPr>
                  <pic:blipFill>
                    <a:blip r:embed="rId51">
                      <a:extLst>
                        <a:ext uri="{28A0092B-C50C-407E-A947-70E740481C1C}">
                          <a14:useLocalDpi xmlns:a14="http://schemas.microsoft.com/office/drawing/2010/main" val="0"/>
                        </a:ext>
                      </a:extLst>
                    </a:blip>
                    <a:stretch>
                      <a:fillRect/>
                    </a:stretch>
                  </pic:blipFill>
                  <pic:spPr>
                    <a:xfrm>
                      <a:off x="0" y="0"/>
                      <a:ext cx="2754630" cy="5153660"/>
                    </a:xfrm>
                    <a:prstGeom prst="rect">
                      <a:avLst/>
                    </a:prstGeom>
                  </pic:spPr>
                </pic:pic>
              </a:graphicData>
            </a:graphic>
            <wp14:sizeRelH relativeFrom="margin">
              <wp14:pctWidth>0</wp14:pctWidth>
            </wp14:sizeRelH>
            <wp14:sizeRelV relativeFrom="margin">
              <wp14:pctHeight>0</wp14:pctHeight>
            </wp14:sizeRelV>
          </wp:anchor>
        </w:drawing>
      </w:r>
      <w:r w:rsidRPr="00803216">
        <w:rPr>
          <w:noProof/>
        </w:rPr>
        <w:drawing>
          <wp:anchor distT="0" distB="0" distL="114300" distR="114300" simplePos="0" relativeHeight="251758080" behindDoc="1" locked="0" layoutInCell="1" allowOverlap="1" wp14:anchorId="4DDEE734" wp14:editId="7B588A08">
            <wp:simplePos x="0" y="0"/>
            <wp:positionH relativeFrom="column">
              <wp:posOffset>-420370</wp:posOffset>
            </wp:positionH>
            <wp:positionV relativeFrom="paragraph">
              <wp:posOffset>57785</wp:posOffset>
            </wp:positionV>
            <wp:extent cx="2683510" cy="5017135"/>
            <wp:effectExtent l="0" t="0" r="2540" b="0"/>
            <wp:wrapTight wrapText="bothSides">
              <wp:wrapPolygon edited="0">
                <wp:start x="0" y="0"/>
                <wp:lineTo x="0" y="21488"/>
                <wp:lineTo x="21467" y="21488"/>
                <wp:lineTo x="2146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instellungen.PNG"/>
                    <pic:cNvPicPr/>
                  </pic:nvPicPr>
                  <pic:blipFill>
                    <a:blip r:embed="rId52">
                      <a:extLst>
                        <a:ext uri="{28A0092B-C50C-407E-A947-70E740481C1C}">
                          <a14:useLocalDpi xmlns:a14="http://schemas.microsoft.com/office/drawing/2010/main" val="0"/>
                        </a:ext>
                      </a:extLst>
                    </a:blip>
                    <a:stretch>
                      <a:fillRect/>
                    </a:stretch>
                  </pic:blipFill>
                  <pic:spPr>
                    <a:xfrm>
                      <a:off x="0" y="0"/>
                      <a:ext cx="2683510" cy="5017135"/>
                    </a:xfrm>
                    <a:prstGeom prst="rect">
                      <a:avLst/>
                    </a:prstGeom>
                  </pic:spPr>
                </pic:pic>
              </a:graphicData>
            </a:graphic>
            <wp14:sizeRelH relativeFrom="margin">
              <wp14:pctWidth>0</wp14:pctWidth>
            </wp14:sizeRelH>
            <wp14:sizeRelV relativeFrom="margin">
              <wp14:pctHeight>0</wp14:pctHeight>
            </wp14:sizeRelV>
          </wp:anchor>
        </w:drawing>
      </w:r>
    </w:p>
    <w:p w14:paraId="672BC44E" w14:textId="77777777" w:rsidR="00F238B1" w:rsidRDefault="00F238B1" w:rsidP="00F238B1"/>
    <w:p w14:paraId="1516E152" w14:textId="77777777" w:rsidR="00F238B1" w:rsidRDefault="00F238B1" w:rsidP="00F238B1">
      <w:pPr>
        <w:pStyle w:val="Listenabsatz"/>
      </w:pPr>
    </w:p>
    <w:p w14:paraId="29CEB95E" w14:textId="77777777" w:rsidR="00F238B1" w:rsidRDefault="00F238B1" w:rsidP="00F238B1">
      <w:pPr>
        <w:pStyle w:val="Listenabsatz"/>
      </w:pPr>
    </w:p>
    <w:p w14:paraId="7AAA15EC" w14:textId="77777777" w:rsidR="00F238B1" w:rsidRPr="00CB50D1" w:rsidRDefault="00F238B1" w:rsidP="00F238B1">
      <w:pPr>
        <w:jc w:val="left"/>
        <w:rPr>
          <w:b/>
        </w:rPr>
      </w:pPr>
      <w:r w:rsidRPr="00831A8F">
        <w:rPr>
          <w:b/>
        </w:rPr>
        <w:t xml:space="preserve"> </w:t>
      </w:r>
      <w:r>
        <w:t xml:space="preserve"> </w:t>
      </w:r>
    </w:p>
    <w:p w14:paraId="6A180993" w14:textId="77777777" w:rsidR="00F238B1" w:rsidRPr="00803216" w:rsidRDefault="00F238B1" w:rsidP="00F238B1"/>
    <w:p w14:paraId="37343C92" w14:textId="77777777" w:rsidR="00F238B1" w:rsidRDefault="00F238B1" w:rsidP="00F238B1">
      <w:pPr>
        <w:pStyle w:val="Listenabsatz"/>
      </w:pPr>
    </w:p>
    <w:p w14:paraId="6A0483A7" w14:textId="77777777" w:rsidR="00F238B1" w:rsidRDefault="00F238B1" w:rsidP="00F238B1">
      <w:pPr>
        <w:pStyle w:val="Listenabsatz"/>
      </w:pPr>
    </w:p>
    <w:p w14:paraId="4A3B9CF9" w14:textId="77777777" w:rsidR="00F238B1" w:rsidRDefault="00F238B1" w:rsidP="00F238B1">
      <w:pPr>
        <w:pStyle w:val="Listenabsatz"/>
      </w:pPr>
    </w:p>
    <w:p w14:paraId="6C01C73C" w14:textId="77777777" w:rsidR="00F238B1" w:rsidRDefault="00F238B1" w:rsidP="00F238B1">
      <w:pPr>
        <w:pStyle w:val="Listenabsatz"/>
      </w:pPr>
    </w:p>
    <w:p w14:paraId="1B452D47" w14:textId="77777777" w:rsidR="00F238B1" w:rsidRDefault="00F238B1" w:rsidP="00F238B1">
      <w:pPr>
        <w:pStyle w:val="Listenabsatz"/>
      </w:pPr>
    </w:p>
    <w:p w14:paraId="47E6C699" w14:textId="77777777" w:rsidR="00F238B1" w:rsidRDefault="00F238B1" w:rsidP="00F238B1">
      <w:pPr>
        <w:pStyle w:val="Listenabsatz"/>
      </w:pPr>
    </w:p>
    <w:p w14:paraId="7B5DB232" w14:textId="77777777" w:rsidR="00F238B1" w:rsidRDefault="00F238B1" w:rsidP="00F238B1">
      <w:pPr>
        <w:pStyle w:val="Listenabsatz"/>
      </w:pPr>
    </w:p>
    <w:p w14:paraId="548A2777" w14:textId="77777777" w:rsidR="00F238B1" w:rsidRDefault="00F238B1" w:rsidP="00F238B1">
      <w:pPr>
        <w:pStyle w:val="Listenabsatz"/>
      </w:pPr>
    </w:p>
    <w:p w14:paraId="5318F172" w14:textId="77777777" w:rsidR="00F238B1" w:rsidRDefault="00F238B1" w:rsidP="00F238B1">
      <w:pPr>
        <w:pStyle w:val="Listenabsatz"/>
      </w:pPr>
    </w:p>
    <w:p w14:paraId="7EF38DDC" w14:textId="77777777" w:rsidR="00F238B1" w:rsidRDefault="00F238B1" w:rsidP="00F238B1">
      <w:pPr>
        <w:pStyle w:val="Listenabsatz"/>
      </w:pPr>
    </w:p>
    <w:p w14:paraId="60961CE4" w14:textId="77777777" w:rsidR="00F238B1" w:rsidRDefault="00F238B1" w:rsidP="00F238B1">
      <w:pPr>
        <w:pStyle w:val="Listenabsatz"/>
      </w:pPr>
    </w:p>
    <w:p w14:paraId="79DF4D49" w14:textId="77777777" w:rsidR="00F238B1" w:rsidRDefault="00F238B1" w:rsidP="00F238B1">
      <w:pPr>
        <w:pStyle w:val="Listenabsatz"/>
      </w:pPr>
    </w:p>
    <w:p w14:paraId="06A4F065" w14:textId="77777777" w:rsidR="00F238B1" w:rsidRDefault="00F238B1" w:rsidP="00F238B1">
      <w:pPr>
        <w:pStyle w:val="Listenabsatz"/>
      </w:pPr>
    </w:p>
    <w:p w14:paraId="00A70460" w14:textId="77777777" w:rsidR="00F238B1" w:rsidRDefault="00F238B1" w:rsidP="00F238B1">
      <w:pPr>
        <w:pStyle w:val="Listenabsatz"/>
      </w:pPr>
    </w:p>
    <w:p w14:paraId="225F7466" w14:textId="77777777" w:rsidR="00F238B1" w:rsidRDefault="00F238B1" w:rsidP="00F238B1">
      <w:pPr>
        <w:pStyle w:val="Listenabsatz"/>
      </w:pPr>
      <w:r>
        <w:rPr>
          <w:noProof/>
        </w:rPr>
        <mc:AlternateContent>
          <mc:Choice Requires="wps">
            <w:drawing>
              <wp:anchor distT="0" distB="0" distL="114300" distR="114300" simplePos="0" relativeHeight="251761152" behindDoc="1" locked="0" layoutInCell="1" allowOverlap="1" wp14:anchorId="0EB45470" wp14:editId="37180629">
                <wp:simplePos x="0" y="0"/>
                <wp:positionH relativeFrom="column">
                  <wp:posOffset>-444500</wp:posOffset>
                </wp:positionH>
                <wp:positionV relativeFrom="paragraph">
                  <wp:posOffset>118745</wp:posOffset>
                </wp:positionV>
                <wp:extent cx="2683510" cy="635"/>
                <wp:effectExtent l="0" t="0" r="2540" b="5080"/>
                <wp:wrapTight wrapText="bothSides">
                  <wp:wrapPolygon edited="0">
                    <wp:start x="0" y="0"/>
                    <wp:lineTo x="0" y="20707"/>
                    <wp:lineTo x="21467" y="20707"/>
                    <wp:lineTo x="21467"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694FECBD" w14:textId="77777777" w:rsidR="00F238B1" w:rsidRPr="005B730E" w:rsidRDefault="00F238B1" w:rsidP="00F238B1">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31</w:t>
                            </w:r>
                            <w:r>
                              <w:fldChar w:fldCharType="end"/>
                            </w:r>
                            <w:r>
                              <w:t>: Mockups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5470" id="Textfeld 60" o:spid="_x0000_s1057" type="#_x0000_t202" style="position:absolute;left:0;text-align:left;margin-left:-35pt;margin-top:9.35pt;width:211.3pt;height:.0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" stroked="f">
                <v:textbox style="mso-fit-shape-to-text:t" inset="0,0,0,0">
                  <w:txbxContent>
                    <w:p w14:paraId="694FECBD" w14:textId="77777777" w:rsidR="00F238B1" w:rsidRPr="005B730E" w:rsidRDefault="00F238B1" w:rsidP="00F238B1">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31</w:t>
                      </w:r>
                      <w:r>
                        <w:fldChar w:fldCharType="end"/>
                      </w:r>
                      <w:r>
                        <w:t>: Mockups Einstellungen</w:t>
                      </w:r>
                    </w:p>
                  </w:txbxContent>
                </v:textbox>
                <w10:wrap type="tight"/>
              </v:shape>
            </w:pict>
          </mc:Fallback>
        </mc:AlternateContent>
      </w:r>
      <w:r>
        <w:rPr>
          <w:noProof/>
        </w:rPr>
        <mc:AlternateContent>
          <mc:Choice Requires="wps">
            <w:drawing>
              <wp:anchor distT="0" distB="0" distL="114300" distR="114300" simplePos="0" relativeHeight="251762176" behindDoc="1" locked="0" layoutInCell="1" allowOverlap="1" wp14:anchorId="2FB11296" wp14:editId="3722C71B">
                <wp:simplePos x="0" y="0"/>
                <wp:positionH relativeFrom="column">
                  <wp:posOffset>2927985</wp:posOffset>
                </wp:positionH>
                <wp:positionV relativeFrom="paragraph">
                  <wp:posOffset>116840</wp:posOffset>
                </wp:positionV>
                <wp:extent cx="2726690" cy="635"/>
                <wp:effectExtent l="0" t="0" r="0" b="0"/>
                <wp:wrapTight wrapText="bothSides">
                  <wp:wrapPolygon edited="0">
                    <wp:start x="0" y="0"/>
                    <wp:lineTo x="0" y="21600"/>
                    <wp:lineTo x="21600" y="21600"/>
                    <wp:lineTo x="21600" y="0"/>
                  </wp:wrapPolygon>
                </wp:wrapTight>
                <wp:docPr id="61" name="Textfeld 61"/>
                <wp:cNvGraphicFramePr/>
                <a:graphic xmlns:a="http://schemas.openxmlformats.org/drawingml/2006/main">
                  <a:graphicData uri="http://schemas.microsoft.com/office/word/2010/wordprocessingShape">
                    <wps:wsp>
                      <wps:cNvSpPr txBox="1"/>
                      <wps:spPr>
                        <a:xfrm>
                          <a:off x="0" y="0"/>
                          <a:ext cx="2726690" cy="635"/>
                        </a:xfrm>
                        <a:prstGeom prst="rect">
                          <a:avLst/>
                        </a:prstGeom>
                        <a:solidFill>
                          <a:prstClr val="white"/>
                        </a:solidFill>
                        <a:ln>
                          <a:noFill/>
                        </a:ln>
                      </wps:spPr>
                      <wps:txbx>
                        <w:txbxContent>
                          <w:p w14:paraId="5E78FB8E" w14:textId="77777777" w:rsidR="00F238B1" w:rsidRPr="00411EE4" w:rsidRDefault="00F238B1" w:rsidP="00F238B1">
                            <w:pPr>
                              <w:pStyle w:val="Beschriftung"/>
                              <w:rPr>
                                <w:rFonts w:eastAsia="Times"/>
                                <w:noProof/>
                                <w:sz w:val="20"/>
                              </w:rPr>
                            </w:pPr>
                            <w:r>
                              <w:t>Abbildung 31: Mockups Mein PersonalFit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296" id="Textfeld 61" o:spid="_x0000_s1058" type="#_x0000_t202" style="position:absolute;left:0;text-align:left;margin-left:230.55pt;margin-top:9.2pt;width:214.7pt;height:.0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" stroked="f">
                <v:textbox style="mso-fit-shape-to-text:t" inset="0,0,0,0">
                  <w:txbxContent>
                    <w:p w14:paraId="5E78FB8E" w14:textId="77777777" w:rsidR="00F238B1" w:rsidRPr="00411EE4" w:rsidRDefault="00F238B1" w:rsidP="00F238B1">
                      <w:pPr>
                        <w:pStyle w:val="Beschriftung"/>
                        <w:rPr>
                          <w:rFonts w:eastAsia="Times"/>
                          <w:noProof/>
                          <w:sz w:val="20"/>
                        </w:rPr>
                      </w:pPr>
                      <w:r>
                        <w:t>Abbildung 31: Mockups Mein PersonalFit</w:t>
                      </w:r>
                    </w:p>
                  </w:txbxContent>
                </v:textbox>
                <w10:wrap type="tight"/>
              </v:shape>
            </w:pict>
          </mc:Fallback>
        </mc:AlternateContent>
      </w:r>
    </w:p>
    <w:p w14:paraId="43013643" w14:textId="77777777" w:rsidR="00F238B1" w:rsidRDefault="00F238B1" w:rsidP="00F238B1"/>
    <w:p w14:paraId="208B7914" w14:textId="77777777" w:rsidR="00F238B1" w:rsidRDefault="00F238B1" w:rsidP="00F238B1">
      <w:r>
        <w:t xml:space="preserve">Die Abbildung 31 veranschaulicht eine Scroll-Ansicht, um weitere Inhalte zu erweitern und die wichtigsten Informationen auf einem Screen zu haben. (s. Screen-View) </w:t>
      </w:r>
    </w:p>
    <w:p w14:paraId="21B0B010" w14:textId="77777777" w:rsidR="00F238B1" w:rsidRDefault="00F238B1" w:rsidP="00F238B1">
      <w:r>
        <w:t xml:space="preserve">Insgesamt haben die iOS Richtlinien dabei geholfen aus den vorherigen Entwürfen eine realitätsnahe Version der zu entwickelnden App zu entwerfen. Einige Richtlinien wurden nicht mehr verwendet, da es auf Grund des Programms nicht visualisierbar war. </w:t>
      </w:r>
    </w:p>
    <w:p w14:paraId="125F0758" w14:textId="77777777" w:rsidR="00F238B1" w:rsidRDefault="00F238B1" w:rsidP="00F238B1">
      <w:r>
        <w:t xml:space="preserve">SCHLUSS:  </w:t>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110" w:name="_Toc490142091"/>
      <w:bookmarkStart w:id="111" w:name="_Toc490941516"/>
      <w:r>
        <w:lastRenderedPageBreak/>
        <w:t>SWOT-Analyse</w:t>
      </w:r>
      <w:bookmarkEnd w:id="110"/>
      <w:bookmarkEnd w:id="111"/>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12" w:name="_Toc490142092"/>
      <w:r>
        <w:br w:type="page"/>
      </w:r>
    </w:p>
    <w:p w14:paraId="4CF7555A" w14:textId="77777777" w:rsidR="00E93DA6" w:rsidRDefault="00E93DA6" w:rsidP="00E93DA6">
      <w:pPr>
        <w:pStyle w:val="berschrift1"/>
        <w:keepLines/>
        <w:pageBreakBefore w:val="0"/>
        <w:spacing w:before="480" w:after="0" w:line="276" w:lineRule="auto"/>
      </w:pPr>
      <w:bookmarkStart w:id="113" w:name="_Toc490941517"/>
      <w:r>
        <w:lastRenderedPageBreak/>
        <w:t>Zusammenfassung &amp; Fazit</w:t>
      </w:r>
      <w:bookmarkEnd w:id="112"/>
      <w:bookmarkEnd w:id="113"/>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114" w:name="_Toc490142093"/>
      <w:r>
        <w:br w:type="page"/>
      </w:r>
    </w:p>
    <w:p w14:paraId="1EB316E9" w14:textId="77777777" w:rsidR="00E93DA6" w:rsidRDefault="00E93DA6" w:rsidP="00E93DA6">
      <w:pPr>
        <w:pStyle w:val="berschrift1"/>
        <w:keepLines/>
        <w:pageBreakBefore w:val="0"/>
        <w:spacing w:before="480" w:after="0" w:line="276" w:lineRule="auto"/>
      </w:pPr>
      <w:bookmarkStart w:id="115" w:name="_Toc490941518"/>
      <w:r>
        <w:lastRenderedPageBreak/>
        <w:t>Ausblick</w:t>
      </w:r>
      <w:bookmarkEnd w:id="114"/>
      <w:bookmarkEnd w:id="115"/>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3"/>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116" w:name="_Toc490941519" w:displacedByCustomXml="next"/>
    <w:sdt>
      <w:sdtPr>
        <w:rPr>
          <w:b w:val="0"/>
          <w:kern w:val="0"/>
          <w:sz w:val="20"/>
        </w:rPr>
        <w:id w:val="1527137863"/>
        <w:docPartObj>
          <w:docPartGallery w:val="Bibliographies"/>
          <w:docPartUnique/>
        </w:docPartObj>
      </w:sdtPr>
      <w:sdtEndPr/>
      <w:sdtContent>
        <w:p w14:paraId="7E37A386" w14:textId="77777777" w:rsidR="00F139F6" w:rsidRDefault="00F139F6" w:rsidP="00042295">
          <w:pPr>
            <w:pStyle w:val="berschrift1"/>
            <w:numPr>
              <w:ilvl w:val="0"/>
              <w:numId w:val="0"/>
            </w:numPr>
          </w:pPr>
          <w:r>
            <w:t>Literaturverzeichnis</w:t>
          </w:r>
          <w:bookmarkEnd w:id="116"/>
        </w:p>
        <w:sdt>
          <w:sdtPr>
            <w:id w:val="111145805"/>
            <w:bibliography/>
          </w:sdtPr>
          <w:sdtEnd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4"/>
          <w:headerReference w:type="default" r:id="rId55"/>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117" w:name="_CTVBIBLIOGRAPHY1"/>
      <w:bookmarkStart w:id="118" w:name="_Toc490941520"/>
      <w:bookmarkEnd w:id="117"/>
      <w:r w:rsidR="00C958E0">
        <w:t>Literatur</w:t>
      </w:r>
      <w:bookmarkEnd w:id="118"/>
    </w:p>
    <w:p w14:paraId="25DA3B72" w14:textId="77777777" w:rsidR="00C958E0" w:rsidRDefault="00C958E0" w:rsidP="00C958E0">
      <w:pPr>
        <w:pStyle w:val="CitaviBibliographyEntry"/>
      </w:pPr>
      <w:bookmarkStart w:id="119"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120" w:name="_CTVL001e9bb54d0e7d6436aa94e9f3b942fbb29"/>
      <w:bookmarkEnd w:id="119"/>
      <w:r>
        <w:t>APP4U Mehrwete druch Apps im B2B and B2C</w:t>
      </w:r>
    </w:p>
    <w:p w14:paraId="2473BA38" w14:textId="77777777" w:rsidR="00C958E0" w:rsidRDefault="00C958E0" w:rsidP="00C958E0">
      <w:pPr>
        <w:pStyle w:val="CitaviBibliographyEntry"/>
      </w:pPr>
      <w:bookmarkStart w:id="121" w:name="_CTVL001cb29a7530701432a8fb99997f0e02f71"/>
      <w:bookmarkEnd w:id="120"/>
      <w:r>
        <w:t>Apple Human Interface Guideline; Color. https://developer.apple.com/ios/human-interface-guidelines/visual-design/color/</w:t>
      </w:r>
    </w:p>
    <w:p w14:paraId="378CCC16" w14:textId="77777777" w:rsidR="00C958E0" w:rsidRDefault="00C958E0" w:rsidP="00C958E0">
      <w:pPr>
        <w:pStyle w:val="CitaviBibliographyEntry"/>
      </w:pPr>
      <w:bookmarkStart w:id="122" w:name="_CTVL001ddfee237532c428682b24acf359da297"/>
      <w:bookmarkEnd w:id="121"/>
      <w:r>
        <w:t>Apple Human Interface Guideline; Maps. https://developer.apple.com/ios/human-interface-guidelines/ui-views/maps/</w:t>
      </w:r>
    </w:p>
    <w:p w14:paraId="4B6A0781" w14:textId="77777777" w:rsidR="00C958E0" w:rsidRDefault="00C958E0" w:rsidP="00C958E0">
      <w:pPr>
        <w:pStyle w:val="CitaviBibliographyEntry"/>
      </w:pPr>
      <w:bookmarkStart w:id="123" w:name="_CTVL001f5da0705cb014cbfa88660a31f61517e"/>
      <w:bookmarkEnd w:id="122"/>
      <w:r>
        <w:t>Apple Human Interface Guideline; Layout. https://developer.apple.com/ios/human-interface-guidelines/visual-design/layout/</w:t>
      </w:r>
    </w:p>
    <w:p w14:paraId="28BFF132" w14:textId="77777777" w:rsidR="00C958E0" w:rsidRDefault="00C958E0" w:rsidP="00C958E0">
      <w:pPr>
        <w:pStyle w:val="CitaviBibliographyEntry"/>
      </w:pPr>
      <w:bookmarkStart w:id="124" w:name="_CTVL00131abc41b9af54fa2b12b9ad3674d542a"/>
      <w:bookmarkEnd w:id="123"/>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25" w:name="_CTVL00129e7b02fb55f437488563365bc877bae"/>
      <w:bookmarkEnd w:id="124"/>
      <w:r>
        <w:t>Apple Human Interface Guidelines; Buttons. https://developer.apple.com/ios/human-interface-guidelines/ui-controls/buttons/</w:t>
      </w:r>
    </w:p>
    <w:p w14:paraId="59E2FD64" w14:textId="77777777" w:rsidR="00C958E0" w:rsidRDefault="00C958E0" w:rsidP="00C958E0">
      <w:pPr>
        <w:pStyle w:val="CitaviBibliographyEntry"/>
      </w:pPr>
      <w:bookmarkStart w:id="126" w:name="_CTVL001c63a325eeb66432c9e2f6d454dda0926"/>
      <w:bookmarkEnd w:id="125"/>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27" w:name="_CTVL001990334c20728477d8ea09e4e88913b60"/>
      <w:bookmarkEnd w:id="126"/>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28" w:name="_CTVL001618554380da84aae94a55d5670fa9869"/>
      <w:bookmarkEnd w:id="127"/>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29" w:name="_CTVL0010bcf3c5533ad4efca2d746a2fe177b58"/>
      <w:bookmarkEnd w:id="128"/>
      <w:r>
        <w:t>Apple Human Interface Guidlines; Text Views. https://developer.apple.com/ios/human-interface-guidelines/ui-views/text-views/</w:t>
      </w:r>
    </w:p>
    <w:p w14:paraId="009BC874" w14:textId="77777777" w:rsidR="00C958E0" w:rsidRDefault="00C958E0" w:rsidP="00C958E0">
      <w:pPr>
        <w:pStyle w:val="CitaviBibliographyEntry"/>
      </w:pPr>
      <w:bookmarkStart w:id="130" w:name="_CTVL0011d122c1649a344ac968adb5b3a8a95b6"/>
      <w:bookmarkEnd w:id="129"/>
      <w:r>
        <w:t>Apple Human Interface Guidlines; Pickers. https://developer.apple.com/ios/human-interface-guidelines/ui-controls/pickers/</w:t>
      </w:r>
    </w:p>
    <w:p w14:paraId="7516F0E8" w14:textId="77777777" w:rsidR="00C958E0" w:rsidRDefault="00C958E0" w:rsidP="00C958E0">
      <w:pPr>
        <w:pStyle w:val="CitaviBibliographyEntry"/>
      </w:pPr>
      <w:bookmarkStart w:id="131" w:name="_CTVL00108362fcac8094636acf0e3edec725f2c"/>
      <w:bookmarkEnd w:id="130"/>
      <w:r>
        <w:t>Apple Human Interface Guidlines; Tables. https://developer.apple.com/ios/human-interface-guidelines/ui-views/tables/</w:t>
      </w:r>
    </w:p>
    <w:p w14:paraId="5D1635A1" w14:textId="77777777" w:rsidR="00C958E0" w:rsidRDefault="00C958E0" w:rsidP="00C958E0">
      <w:pPr>
        <w:pStyle w:val="CitaviBibliographyEntry"/>
      </w:pPr>
      <w:bookmarkStart w:id="132" w:name="_CTVL001100728f92cf6462eaa939bb70b17fa8e"/>
      <w:bookmarkEnd w:id="131"/>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33" w:name="_CTVL001ce63a9bb5e6346728a4c72460eceb18c"/>
      <w:bookmarkEnd w:id="132"/>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34" w:name="_CTVL001e0c276f90190436ab924ebd1867572c0"/>
      <w:bookmarkEnd w:id="133"/>
      <w:r>
        <w:t>Barry W. Boehm*, Terence E. Gray, and Thomas Seewaldt PROTOTYPING VS. SPECIFYING: A MULTI-PROJECT EXPERIMENT</w:t>
      </w:r>
    </w:p>
    <w:p w14:paraId="27AD17E9" w14:textId="77777777" w:rsidR="00C958E0" w:rsidRDefault="00C958E0" w:rsidP="00C958E0">
      <w:pPr>
        <w:pStyle w:val="CitaviBibliographyEntry"/>
      </w:pPr>
      <w:bookmarkStart w:id="135" w:name="_CTVL001aa5f310742954e988ee35ec0d7f2c787"/>
      <w:bookmarkEnd w:id="134"/>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36" w:name="_CTVL001ec1b464a40b4403caeb1b639cea66c4c"/>
      <w:bookmarkEnd w:id="135"/>
      <w:r>
        <w:t>G. Pomberger, W. Pree, A. Stritzinger Methoden und Werkzeuge für das Prototyping und ihre Integration</w:t>
      </w:r>
    </w:p>
    <w:p w14:paraId="79527D1D" w14:textId="77777777" w:rsidR="00C958E0" w:rsidRDefault="00C958E0" w:rsidP="00C958E0">
      <w:pPr>
        <w:pStyle w:val="CitaviBibliographyEntry"/>
      </w:pPr>
      <w:bookmarkStart w:id="137" w:name="_CTVL0010d7af4abee12497b8ad5ec7491bee44d"/>
      <w:bookmarkEnd w:id="136"/>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38" w:name="_CTVL001c498b7e4aa28469b82ccafc37e5e9e2b"/>
      <w:bookmarkEnd w:id="137"/>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39" w:name="_CTVL001cabf49fc22aa48cba7e04fabf16f1a4f"/>
      <w:bookmarkEnd w:id="138"/>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40" w:name="_CTVL001a3cad71e6e854d00869fd483f6201c7a"/>
      <w:bookmarkEnd w:id="139"/>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41" w:name="_CTVL0019102ac03a9ba4518b552a06f2b421bcb"/>
      <w:bookmarkEnd w:id="140"/>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42" w:name="_CTVL0019e7959295dfb41f888b6e8a07183d01b"/>
      <w:bookmarkEnd w:id="141"/>
      <w:r>
        <w:t>Spitta T (1989) Software Engineering und Prototyping; Eine Konstruktionslehre für administrative Softwaresysteme. Springer, Berlin, Heidelberg</w:t>
      </w:r>
      <w:bookmarkEnd w:id="142"/>
    </w:p>
    <w:p w14:paraId="664A7A46" w14:textId="03FCCB68" w:rsidR="00E82C93" w:rsidRDefault="00E82C93" w:rsidP="00C958E0">
      <w:pPr>
        <w:pStyle w:val="CitaviBibliographyEntry"/>
      </w:pPr>
      <w:r>
        <w:fldChar w:fldCharType="end"/>
      </w:r>
    </w:p>
    <w:sectPr w:rsidR="00E82C93" w:rsidSect="00C42626">
      <w:headerReference w:type="default" r:id="rId56"/>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Kimngan Tran" w:date="2017-08-16T18:36:00Z" w:initials="KT">
    <w:p w14:paraId="07626F3E" w14:textId="66524E73" w:rsidR="0069346A" w:rsidRDefault="0069346A">
      <w:pPr>
        <w:pStyle w:val="Kommentartext"/>
      </w:pPr>
      <w:r>
        <w:rPr>
          <w:rStyle w:val="Kommentarzeichen"/>
        </w:rPr>
        <w:annotationRef/>
      </w:r>
      <w:r>
        <w:rPr>
          <w:noProof/>
        </w:rPr>
        <w:t xml:space="preserve">Muss ich noch bisschn mehr ausführen. </w:t>
      </w:r>
    </w:p>
  </w:comment>
  <w:comment w:id="42" w:author="Kimngan Tran" w:date="2017-08-05T23:49:00Z" w:initials="Kimngan T">
    <w:p w14:paraId="4FEDFF6D" w14:textId="77777777" w:rsidR="0069346A" w:rsidRDefault="0069346A" w:rsidP="008B63CD">
      <w:pPr>
        <w:pStyle w:val="Kommentartext"/>
      </w:pPr>
      <w:r>
        <w:rPr>
          <w:rStyle w:val="Kommentarzeichen"/>
        </w:rPr>
        <w:annotationRef/>
      </w:r>
      <w:r>
        <w:t>MHH?</w:t>
      </w:r>
    </w:p>
  </w:comment>
  <w:comment w:id="43" w:author="Kimngan Tran" w:date="2017-08-16T18:38:00Z" w:initials="KT">
    <w:p w14:paraId="3BD0D74A" w14:textId="55DFFBB0" w:rsidR="0069346A" w:rsidRDefault="0069346A">
      <w:pPr>
        <w:pStyle w:val="Kommentartext"/>
      </w:pPr>
      <w:r>
        <w:rPr>
          <w:rStyle w:val="Kommentarzeichen"/>
        </w:rPr>
        <w:annotationRef/>
      </w:r>
    </w:p>
  </w:comment>
  <w:comment w:id="44" w:author="Kimngan Tran" w:date="2017-08-16T18:38:00Z" w:initials="KT">
    <w:p w14:paraId="41368EF6" w14:textId="65173920" w:rsidR="0069346A" w:rsidRDefault="0069346A">
      <w:pPr>
        <w:pStyle w:val="Kommentartext"/>
      </w:pPr>
      <w:r>
        <w:rPr>
          <w:rStyle w:val="Kommentarzeichen"/>
        </w:rPr>
        <w:annotationRef/>
      </w:r>
      <w:r>
        <w:rPr>
          <w:noProof/>
        </w:rPr>
        <w:t xml:space="preserve">einzelne Anforderungen müssen noch beschrieben werden. Ich warte auf die User-Stories </w:t>
      </w:r>
    </w:p>
  </w:comment>
  <w:comment w:id="53" w:author="Microsoft Office-Anwender" w:date="2017-08-18T22:28:00Z" w:initials="Office">
    <w:p w14:paraId="22891F6C" w14:textId="77777777" w:rsidR="0069346A" w:rsidRDefault="0069346A"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69346A" w:rsidRDefault="0069346A" w:rsidP="0095535F">
      <w:pPr>
        <w:pStyle w:val="Kommentartext"/>
      </w:pPr>
      <w:r>
        <w:t>-Jerome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83CB0" w14:textId="77777777" w:rsidR="004B61CA" w:rsidRDefault="004B61CA">
      <w:r>
        <w:separator/>
      </w:r>
    </w:p>
    <w:p w14:paraId="758D0579" w14:textId="77777777" w:rsidR="004B61CA" w:rsidRDefault="004B61CA"/>
    <w:p w14:paraId="3E17F57C" w14:textId="77777777" w:rsidR="004B61CA" w:rsidRDefault="004B61CA"/>
    <w:p w14:paraId="383159B5" w14:textId="77777777" w:rsidR="004B61CA" w:rsidRDefault="004B61CA"/>
  </w:endnote>
  <w:endnote w:type="continuationSeparator" w:id="0">
    <w:p w14:paraId="5C328D77" w14:textId="77777777" w:rsidR="004B61CA" w:rsidRDefault="004B61CA">
      <w:r>
        <w:continuationSeparator/>
      </w:r>
    </w:p>
    <w:p w14:paraId="1A6A0704" w14:textId="77777777" w:rsidR="004B61CA" w:rsidRDefault="004B61CA"/>
    <w:p w14:paraId="709BF6CC" w14:textId="77777777" w:rsidR="004B61CA" w:rsidRDefault="004B61CA"/>
    <w:p w14:paraId="2A57E1DA" w14:textId="77777777" w:rsidR="004B61CA" w:rsidRDefault="004B6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47BED" w14:textId="77777777" w:rsidR="0069346A" w:rsidRDefault="0069346A">
    <w:pPr>
      <w:pStyle w:val="Fuzeile"/>
      <w:framePr w:wrap="around" w:vAnchor="text" w:hAnchor="margin" w:xAlign="right" w:y="1"/>
    </w:pPr>
    <w:r>
      <w:fldChar w:fldCharType="begin"/>
    </w:r>
    <w:r>
      <w:instrText xml:space="preserve">PAGE  </w:instrText>
    </w:r>
    <w:r>
      <w:fldChar w:fldCharType="end"/>
    </w:r>
  </w:p>
  <w:p w14:paraId="04B2F15E" w14:textId="77777777" w:rsidR="0069346A" w:rsidRDefault="0069346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AD8D" w14:textId="77777777" w:rsidR="0069346A" w:rsidRDefault="0069346A">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0F2B7" w14:textId="77777777" w:rsidR="0069346A" w:rsidRDefault="0069346A"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69346A" w:rsidRDefault="0069346A" w:rsidP="005109DF"/>
  <w:p w14:paraId="02C261F8" w14:textId="77777777" w:rsidR="0069346A" w:rsidRPr="005109DF" w:rsidRDefault="0069346A" w:rsidP="005109DF"/>
  <w:p w14:paraId="76350E47" w14:textId="77777777" w:rsidR="0069346A" w:rsidRDefault="0069346A" w:rsidP="00E23A21">
    <w:pPr>
      <w:pStyle w:val="DeckblattMetadatenStudent"/>
      <w:tabs>
        <w:tab w:val="left" w:pos="2127"/>
      </w:tabs>
      <w:ind w:left="1985" w:hanging="1985"/>
    </w:pPr>
    <w:r>
      <w:t xml:space="preserve">von: </w:t>
    </w:r>
    <w:r>
      <w:tab/>
      <w:t xml:space="preserve">Kim Ngan Tran, Njankou Tchotchie, </w:t>
    </w:r>
  </w:p>
  <w:p w14:paraId="6C71B9EC" w14:textId="77777777" w:rsidR="0069346A" w:rsidRDefault="0069346A" w:rsidP="00E23A21">
    <w:pPr>
      <w:pStyle w:val="DeckblattMetadatenStudent"/>
      <w:tabs>
        <w:tab w:val="left" w:pos="2127"/>
      </w:tabs>
      <w:ind w:left="1985" w:hanging="1985"/>
    </w:pPr>
    <w:r>
      <w:tab/>
      <w:t>Melanie Constantin, Jérôme Hubain</w:t>
    </w:r>
  </w:p>
  <w:p w14:paraId="61F67484" w14:textId="77777777" w:rsidR="0069346A" w:rsidRDefault="0069346A" w:rsidP="00794F50">
    <w:pPr>
      <w:pStyle w:val="DeckblattMetadatenStudent"/>
      <w:tabs>
        <w:tab w:val="left" w:pos="2127"/>
      </w:tabs>
      <w:ind w:left="1985" w:hanging="1985"/>
    </w:pPr>
  </w:p>
  <w:p w14:paraId="46E0C771" w14:textId="77777777" w:rsidR="0069346A" w:rsidRDefault="0069346A" w:rsidP="00E23A21">
    <w:pPr>
      <w:pStyle w:val="DeckblattMetadatenStudent"/>
      <w:tabs>
        <w:tab w:val="left" w:pos="2127"/>
      </w:tabs>
      <w:ind w:left="1985" w:hanging="1985"/>
    </w:pPr>
    <w:r w:rsidRPr="00914102">
      <w:t>Gutachter:</w:t>
    </w:r>
    <w:r w:rsidRPr="00914102">
      <w:tab/>
    </w:r>
    <w:r>
      <w:t>Prof. Dr. Stefan Eicker</w:t>
    </w:r>
  </w:p>
  <w:p w14:paraId="38500B93" w14:textId="77777777" w:rsidR="0069346A" w:rsidRDefault="0069346A" w:rsidP="00794F50">
    <w:pPr>
      <w:tabs>
        <w:tab w:val="left" w:pos="2127"/>
      </w:tabs>
      <w:ind w:left="1985" w:hanging="1985"/>
    </w:pPr>
  </w:p>
  <w:p w14:paraId="71D8D1DA" w14:textId="77777777" w:rsidR="0069346A" w:rsidRDefault="0069346A" w:rsidP="00794F50">
    <w:pPr>
      <w:tabs>
        <w:tab w:val="left" w:pos="2127"/>
      </w:tabs>
      <w:ind w:left="1985" w:hanging="1985"/>
    </w:pPr>
    <w:r>
      <w:t>Studiengang:</w:t>
    </w:r>
    <w:r>
      <w:tab/>
      <w:t>Bachelor-Studiengang Wirtschaftsinformatik &amp; Angewandte Informatik – Systems Engineering</w:t>
    </w:r>
  </w:p>
  <w:p w14:paraId="25F79507" w14:textId="77777777" w:rsidR="0069346A" w:rsidRPr="00914102" w:rsidRDefault="0069346A"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A197" w14:textId="77777777" w:rsidR="0069346A" w:rsidRDefault="006934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F6F1E" w14:textId="77777777" w:rsidR="0069346A" w:rsidRDefault="0069346A">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69346A" w:rsidRDefault="0069346A">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375E4" w14:textId="77777777" w:rsidR="004B61CA" w:rsidRDefault="004B61CA" w:rsidP="00106448">
      <w:pPr>
        <w:spacing w:before="60" w:after="60" w:line="240" w:lineRule="auto"/>
      </w:pPr>
      <w:r>
        <w:separator/>
      </w:r>
    </w:p>
  </w:footnote>
  <w:footnote w:type="continuationSeparator" w:id="0">
    <w:p w14:paraId="2D0F4350" w14:textId="77777777" w:rsidR="004B61CA" w:rsidRDefault="004B61CA">
      <w:r>
        <w:continuationSeparator/>
      </w:r>
    </w:p>
  </w:footnote>
  <w:footnote w:type="continuationNotice" w:id="1">
    <w:p w14:paraId="42132F21" w14:textId="77777777" w:rsidR="004B61CA" w:rsidRPr="00691AF3" w:rsidRDefault="004B61CA" w:rsidP="00691AF3">
      <w:pPr>
        <w:pStyle w:val="Fuzeil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0D6D9" w14:textId="77777777" w:rsidR="0069346A" w:rsidRDefault="0069346A">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6C6D3" w14:textId="024AC3D2" w:rsidR="0069346A" w:rsidRDefault="004B61CA">
    <w:pPr>
      <w:pStyle w:val="Kopfzeile"/>
      <w:pBdr>
        <w:bottom w:val="single" w:sz="6" w:space="1" w:color="auto"/>
      </w:pBdr>
      <w:tabs>
        <w:tab w:val="clear" w:pos="9072"/>
        <w:tab w:val="left" w:pos="6720"/>
        <w:tab w:val="right" w:pos="8222"/>
      </w:tabs>
    </w:pPr>
    <w:r>
      <w:fldChar w:fldCharType="begin"/>
    </w:r>
    <w:r>
      <w:instrText xml:space="preserve"> STYLEREF  "Überschrift 1 ohne Nummerierung"  \* MERGEFORMAT </w:instrText>
    </w:r>
    <w:r>
      <w:fldChar w:fldCharType="separate"/>
    </w:r>
    <w:r w:rsidR="00F238B1">
      <w:rPr>
        <w:noProof/>
      </w:rPr>
      <w:t>Tabellenverzeichnis</w:t>
    </w:r>
    <w:r>
      <w:rPr>
        <w:noProof/>
      </w:rPr>
      <w:fldChar w:fldCharType="end"/>
    </w:r>
    <w:r w:rsidR="0069346A">
      <w:tab/>
    </w:r>
    <w:r w:rsidR="0069346A">
      <w:tab/>
    </w:r>
    <w:r w:rsidR="0069346A">
      <w:fldChar w:fldCharType="begin"/>
    </w:r>
    <w:r w:rsidR="0069346A">
      <w:instrText xml:space="preserve"> PAGE </w:instrText>
    </w:r>
    <w:r w:rsidR="0069346A">
      <w:fldChar w:fldCharType="separate"/>
    </w:r>
    <w:r w:rsidR="00F238B1">
      <w:rPr>
        <w:noProof/>
      </w:rPr>
      <w:t>51</w:t>
    </w:r>
    <w:r w:rsidR="0069346A">
      <w:rPr>
        <w:noProof/>
      </w:rPr>
      <w:fldChar w:fldCharType="end"/>
    </w:r>
  </w:p>
  <w:p w14:paraId="7B0633FD" w14:textId="77777777" w:rsidR="0069346A" w:rsidRDefault="0069346A">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5417F" w14:textId="39B350F6" w:rsidR="0069346A" w:rsidRDefault="004B61CA">
    <w:pPr>
      <w:pStyle w:val="Kopfzeile"/>
      <w:pBdr>
        <w:bottom w:val="single" w:sz="6" w:space="1" w:color="auto"/>
      </w:pBdr>
      <w:tabs>
        <w:tab w:val="clear" w:pos="9072"/>
        <w:tab w:val="left" w:pos="6720"/>
        <w:tab w:val="right" w:pos="8222"/>
      </w:tabs>
    </w:pPr>
    <w:r>
      <w:fldChar w:fldCharType="begin"/>
    </w:r>
    <w:r>
      <w:instrText xml:space="preserve"> STYLEREF  "Überschrift 1 nicht im Verzeichnis"  \* MERGEFORMAT </w:instrText>
    </w:r>
    <w:r>
      <w:fldChar w:fldCharType="separate"/>
    </w:r>
    <w:r w:rsidR="00F238B1">
      <w:rPr>
        <w:noProof/>
      </w:rPr>
      <w:t>Eidesstattliche Versicherung</w:t>
    </w:r>
    <w:r>
      <w:rPr>
        <w:noProof/>
      </w:rPr>
      <w:fldChar w:fldCharType="end"/>
    </w:r>
    <w:r w:rsidR="0069346A">
      <w:tab/>
    </w:r>
    <w:r w:rsidR="0069346A">
      <w:tab/>
    </w:r>
    <w:r w:rsidR="0069346A">
      <w:fldChar w:fldCharType="begin"/>
    </w:r>
    <w:r w:rsidR="0069346A">
      <w:instrText xml:space="preserve"> PAGE </w:instrText>
    </w:r>
    <w:r w:rsidR="0069346A">
      <w:fldChar w:fldCharType="separate"/>
    </w:r>
    <w:r w:rsidR="00F238B1">
      <w:rPr>
        <w:noProof/>
      </w:rPr>
      <w:t>54</w:t>
    </w:r>
    <w:r w:rsidR="0069346A">
      <w:rPr>
        <w:noProof/>
      </w:rPr>
      <w:fldChar w:fldCharType="end"/>
    </w:r>
  </w:p>
  <w:p w14:paraId="704E8365" w14:textId="77777777" w:rsidR="0069346A" w:rsidRDefault="0069346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DA59F" w14:textId="63FC6BE5" w:rsidR="0069346A" w:rsidRDefault="0069346A"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647559">
      <w:rPr>
        <w:noProof/>
      </w:rPr>
      <w:t>II</w:t>
    </w:r>
    <w:r>
      <w:rPr>
        <w:noProof/>
      </w:rPr>
      <w:fldChar w:fldCharType="end"/>
    </w:r>
  </w:p>
  <w:p w14:paraId="2F47A040" w14:textId="77777777" w:rsidR="0069346A" w:rsidRDefault="0069346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DF62" w14:textId="49844FD2" w:rsidR="0069346A" w:rsidRDefault="0069346A"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647559">
      <w:rPr>
        <w:noProof/>
      </w:rPr>
      <w:t>III</w:t>
    </w:r>
    <w:r>
      <w:rPr>
        <w:noProof/>
      </w:rPr>
      <w:fldChar w:fldCharType="end"/>
    </w:r>
  </w:p>
  <w:p w14:paraId="6FF88911" w14:textId="77777777" w:rsidR="0069346A" w:rsidRDefault="0069346A">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FC3D" w14:textId="77777777" w:rsidR="0069346A" w:rsidRDefault="0069346A">
    <w:pPr>
      <w:pStyle w:val="Kopfzeile"/>
      <w:pBdr>
        <w:bottom w:val="single" w:sz="6" w:space="1" w:color="auto"/>
      </w:pBdr>
      <w:tabs>
        <w:tab w:val="clear" w:pos="9072"/>
        <w:tab w:val="left" w:pos="7000"/>
      </w:tabs>
    </w:pPr>
    <w:r>
      <w:tab/>
    </w:r>
  </w:p>
  <w:p w14:paraId="7CB98307" w14:textId="77777777" w:rsidR="0069346A" w:rsidRDefault="0069346A">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522CE" w14:textId="406CB2E3" w:rsidR="0069346A" w:rsidRDefault="0069346A"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647559">
      <w:rPr>
        <w:noProof/>
      </w:rPr>
      <w:t>IV</w:t>
    </w:r>
    <w:r>
      <w:rPr>
        <w:noProof/>
      </w:rPr>
      <w:fldChar w:fldCharType="end"/>
    </w:r>
  </w:p>
  <w:p w14:paraId="1F74DB75" w14:textId="77777777" w:rsidR="0069346A" w:rsidRDefault="006934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61649" w14:textId="2346387A" w:rsidR="0069346A" w:rsidRDefault="0069346A"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647559">
      <w:rPr>
        <w:noProof/>
      </w:rPr>
      <w:t>V</w:t>
    </w:r>
    <w:r>
      <w:rPr>
        <w:noProof/>
      </w:rPr>
      <w:fldChar w:fldCharType="end"/>
    </w:r>
  </w:p>
  <w:p w14:paraId="6BF1DB8A" w14:textId="77777777" w:rsidR="0069346A" w:rsidRDefault="0069346A">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4AD45" w14:textId="5EC2EDEC" w:rsidR="0069346A" w:rsidRDefault="0069346A"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4B7096">
      <w:rPr>
        <w:noProof/>
      </w:rPr>
      <w:t>VI</w:t>
    </w:r>
    <w:r>
      <w:rPr>
        <w:noProof/>
      </w:rPr>
      <w:fldChar w:fldCharType="end"/>
    </w:r>
  </w:p>
  <w:p w14:paraId="1697F90D" w14:textId="77777777" w:rsidR="0069346A" w:rsidRDefault="0069346A">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AA1" w14:textId="4CF6E762" w:rsidR="0069346A" w:rsidRDefault="004B61CA">
    <w:pPr>
      <w:pStyle w:val="Kopfzeile"/>
      <w:pBdr>
        <w:bottom w:val="single" w:sz="6" w:space="1" w:color="auto"/>
      </w:pBdr>
      <w:tabs>
        <w:tab w:val="clear" w:pos="9072"/>
        <w:tab w:val="left" w:pos="6720"/>
        <w:tab w:val="right" w:pos="8222"/>
      </w:tabs>
    </w:pPr>
    <w:r>
      <w:fldChar w:fldCharType="begin"/>
    </w:r>
    <w:r>
      <w:instrText xml:space="preserve"> STYLEREF  "Überschrift 1"  \* MERGEFORMAT </w:instrText>
    </w:r>
    <w:r>
      <w:fldChar w:fldCharType="separate"/>
    </w:r>
    <w:r w:rsidR="004B7096" w:rsidRPr="004B7096">
      <w:rPr>
        <w:b/>
        <w:bCs/>
        <w:noProof/>
      </w:rPr>
      <w:t>Projektübersicht</w:t>
    </w:r>
    <w:r>
      <w:rPr>
        <w:b/>
        <w:bCs/>
        <w:noProof/>
      </w:rPr>
      <w:fldChar w:fldCharType="end"/>
    </w:r>
    <w:r w:rsidR="0069346A">
      <w:tab/>
    </w:r>
    <w:r w:rsidR="0069346A">
      <w:tab/>
    </w:r>
    <w:r w:rsidR="0069346A">
      <w:fldChar w:fldCharType="begin"/>
    </w:r>
    <w:r w:rsidR="0069346A">
      <w:instrText xml:space="preserve"> PAGE </w:instrText>
    </w:r>
    <w:r w:rsidR="0069346A">
      <w:fldChar w:fldCharType="separate"/>
    </w:r>
    <w:r w:rsidR="004B7096">
      <w:rPr>
        <w:noProof/>
      </w:rPr>
      <w:t>29</w:t>
    </w:r>
    <w:r w:rsidR="0069346A">
      <w:rPr>
        <w:noProof/>
      </w:rPr>
      <w:fldChar w:fldCharType="end"/>
    </w:r>
  </w:p>
  <w:p w14:paraId="33082F83" w14:textId="77777777" w:rsidR="0069346A" w:rsidRDefault="0069346A">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B2D6" w14:textId="77777777" w:rsidR="0069346A" w:rsidRDefault="0069346A"/>
  <w:p w14:paraId="41039D26" w14:textId="77777777" w:rsidR="0069346A" w:rsidRDefault="00693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273588"/>
    <w:multiLevelType w:val="hybridMultilevel"/>
    <w:tmpl w:val="A2E0E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EE3991"/>
    <w:multiLevelType w:val="hybridMultilevel"/>
    <w:tmpl w:val="EBFCAED8"/>
    <w:lvl w:ilvl="0" w:tplc="24CE4EF0">
      <w:numFmt w:val="bullet"/>
      <w:lvlText w:val="-"/>
      <w:lvlJc w:val="left"/>
      <w:pPr>
        <w:ind w:left="720" w:hanging="360"/>
      </w:pPr>
      <w:rPr>
        <w:rFonts w:ascii="Verdana" w:eastAsia="Times"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20"/>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5"/>
  </w:num>
  <w:num w:numId="7">
    <w:abstractNumId w:val="5"/>
  </w:num>
  <w:num w:numId="8">
    <w:abstractNumId w:val="12"/>
  </w:num>
  <w:num w:numId="9">
    <w:abstractNumId w:val="0"/>
  </w:num>
  <w:num w:numId="10">
    <w:abstractNumId w:val="16"/>
  </w:num>
  <w:num w:numId="11">
    <w:abstractNumId w:val="17"/>
  </w:num>
  <w:num w:numId="12">
    <w:abstractNumId w:val="3"/>
  </w:num>
  <w:num w:numId="13">
    <w:abstractNumId w:val="14"/>
  </w:num>
  <w:num w:numId="14">
    <w:abstractNumId w:val="21"/>
  </w:num>
  <w:num w:numId="15">
    <w:abstractNumId w:val="1"/>
  </w:num>
  <w:num w:numId="16">
    <w:abstractNumId w:val="19"/>
  </w:num>
  <w:num w:numId="17">
    <w:abstractNumId w:val="18"/>
  </w:num>
  <w:num w:numId="18">
    <w:abstractNumId w:val="10"/>
  </w:num>
  <w:num w:numId="19">
    <w:abstractNumId w:val="13"/>
  </w:num>
  <w:num w:numId="20">
    <w:abstractNumId w:val="7"/>
  </w:num>
  <w:num w:numId="21">
    <w:abstractNumId w:val="11"/>
  </w:num>
  <w:num w:numId="22">
    <w:abstractNumId w:val="9"/>
  </w:num>
  <w:num w:numId="23">
    <w:abstractNumId w:val="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80B"/>
    <w:rsid w:val="00020D19"/>
    <w:rsid w:val="00021BED"/>
    <w:rsid w:val="00024D4F"/>
    <w:rsid w:val="00026919"/>
    <w:rsid w:val="0003276D"/>
    <w:rsid w:val="000354F1"/>
    <w:rsid w:val="00042295"/>
    <w:rsid w:val="000509DF"/>
    <w:rsid w:val="00066B1F"/>
    <w:rsid w:val="000675DB"/>
    <w:rsid w:val="000679A2"/>
    <w:rsid w:val="00081D9E"/>
    <w:rsid w:val="0008331C"/>
    <w:rsid w:val="00085E30"/>
    <w:rsid w:val="00086710"/>
    <w:rsid w:val="00087382"/>
    <w:rsid w:val="00087493"/>
    <w:rsid w:val="000955E8"/>
    <w:rsid w:val="000A3BCC"/>
    <w:rsid w:val="000A7D0B"/>
    <w:rsid w:val="000B4682"/>
    <w:rsid w:val="000B785F"/>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477FE"/>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B45"/>
    <w:rsid w:val="001B2FD1"/>
    <w:rsid w:val="001C4159"/>
    <w:rsid w:val="001D3529"/>
    <w:rsid w:val="001D5A27"/>
    <w:rsid w:val="001D696D"/>
    <w:rsid w:val="001D7244"/>
    <w:rsid w:val="001E0737"/>
    <w:rsid w:val="001E62D3"/>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A78D5"/>
    <w:rsid w:val="002B0089"/>
    <w:rsid w:val="002B4982"/>
    <w:rsid w:val="002B4A09"/>
    <w:rsid w:val="002C58C5"/>
    <w:rsid w:val="002D4FCF"/>
    <w:rsid w:val="002E3FE5"/>
    <w:rsid w:val="002E43DE"/>
    <w:rsid w:val="002E4FF0"/>
    <w:rsid w:val="002F46EB"/>
    <w:rsid w:val="002F5DCA"/>
    <w:rsid w:val="002F7C1A"/>
    <w:rsid w:val="003005BF"/>
    <w:rsid w:val="0030569F"/>
    <w:rsid w:val="0032016A"/>
    <w:rsid w:val="00323E77"/>
    <w:rsid w:val="00324CDA"/>
    <w:rsid w:val="003254EA"/>
    <w:rsid w:val="00326EF4"/>
    <w:rsid w:val="003331BD"/>
    <w:rsid w:val="00335B05"/>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22E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0BA3"/>
    <w:rsid w:val="004B2048"/>
    <w:rsid w:val="004B2532"/>
    <w:rsid w:val="004B40CF"/>
    <w:rsid w:val="004B61CA"/>
    <w:rsid w:val="004B7096"/>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3389D"/>
    <w:rsid w:val="00565D4A"/>
    <w:rsid w:val="00570422"/>
    <w:rsid w:val="00572AA6"/>
    <w:rsid w:val="00581389"/>
    <w:rsid w:val="00596672"/>
    <w:rsid w:val="005B445D"/>
    <w:rsid w:val="005B4470"/>
    <w:rsid w:val="005B5376"/>
    <w:rsid w:val="005B564E"/>
    <w:rsid w:val="005D0E73"/>
    <w:rsid w:val="005D5F0D"/>
    <w:rsid w:val="005F37D4"/>
    <w:rsid w:val="005F55E0"/>
    <w:rsid w:val="00610BDB"/>
    <w:rsid w:val="00611303"/>
    <w:rsid w:val="0061441C"/>
    <w:rsid w:val="00616931"/>
    <w:rsid w:val="00620937"/>
    <w:rsid w:val="00622C9C"/>
    <w:rsid w:val="00623DF6"/>
    <w:rsid w:val="006261A1"/>
    <w:rsid w:val="00631752"/>
    <w:rsid w:val="0063276D"/>
    <w:rsid w:val="00633F50"/>
    <w:rsid w:val="00640E7F"/>
    <w:rsid w:val="00647559"/>
    <w:rsid w:val="00647F82"/>
    <w:rsid w:val="00654417"/>
    <w:rsid w:val="00655B3F"/>
    <w:rsid w:val="00656745"/>
    <w:rsid w:val="00657D85"/>
    <w:rsid w:val="00664451"/>
    <w:rsid w:val="00664891"/>
    <w:rsid w:val="00670F2E"/>
    <w:rsid w:val="00673DFE"/>
    <w:rsid w:val="00682036"/>
    <w:rsid w:val="0068401A"/>
    <w:rsid w:val="00684939"/>
    <w:rsid w:val="006859D2"/>
    <w:rsid w:val="00685B16"/>
    <w:rsid w:val="006904DA"/>
    <w:rsid w:val="00691AF3"/>
    <w:rsid w:val="0069271D"/>
    <w:rsid w:val="0069346A"/>
    <w:rsid w:val="00697B1A"/>
    <w:rsid w:val="006A2426"/>
    <w:rsid w:val="006A2964"/>
    <w:rsid w:val="006B022C"/>
    <w:rsid w:val="006B04E9"/>
    <w:rsid w:val="006B3084"/>
    <w:rsid w:val="006B6BCA"/>
    <w:rsid w:val="006C0D5D"/>
    <w:rsid w:val="006C112A"/>
    <w:rsid w:val="006C273D"/>
    <w:rsid w:val="006C60DC"/>
    <w:rsid w:val="006C707C"/>
    <w:rsid w:val="006D51BD"/>
    <w:rsid w:val="006D5D57"/>
    <w:rsid w:val="006E4EF1"/>
    <w:rsid w:val="006F019C"/>
    <w:rsid w:val="006F0E89"/>
    <w:rsid w:val="006F2E25"/>
    <w:rsid w:val="006F780E"/>
    <w:rsid w:val="006F7ECC"/>
    <w:rsid w:val="00704D87"/>
    <w:rsid w:val="00705183"/>
    <w:rsid w:val="00711C31"/>
    <w:rsid w:val="007130D6"/>
    <w:rsid w:val="00713170"/>
    <w:rsid w:val="0072736D"/>
    <w:rsid w:val="00731117"/>
    <w:rsid w:val="00735D7A"/>
    <w:rsid w:val="00740379"/>
    <w:rsid w:val="00740F6E"/>
    <w:rsid w:val="00743DC4"/>
    <w:rsid w:val="007457B5"/>
    <w:rsid w:val="0074599F"/>
    <w:rsid w:val="00753DE5"/>
    <w:rsid w:val="0075642E"/>
    <w:rsid w:val="00765A3A"/>
    <w:rsid w:val="00774A68"/>
    <w:rsid w:val="007824C0"/>
    <w:rsid w:val="00784A97"/>
    <w:rsid w:val="007859E4"/>
    <w:rsid w:val="00787A6B"/>
    <w:rsid w:val="007940D0"/>
    <w:rsid w:val="00794B98"/>
    <w:rsid w:val="00794F50"/>
    <w:rsid w:val="00795B62"/>
    <w:rsid w:val="0079644C"/>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227"/>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B7F95"/>
    <w:rsid w:val="008C1CF8"/>
    <w:rsid w:val="008D15F5"/>
    <w:rsid w:val="008D31FF"/>
    <w:rsid w:val="008D3C87"/>
    <w:rsid w:val="008D4078"/>
    <w:rsid w:val="008D4384"/>
    <w:rsid w:val="008D5C29"/>
    <w:rsid w:val="008E08F7"/>
    <w:rsid w:val="008E7CBB"/>
    <w:rsid w:val="008F16A9"/>
    <w:rsid w:val="008F3194"/>
    <w:rsid w:val="008F67B4"/>
    <w:rsid w:val="008F6C43"/>
    <w:rsid w:val="00910678"/>
    <w:rsid w:val="00912007"/>
    <w:rsid w:val="009133D3"/>
    <w:rsid w:val="00914102"/>
    <w:rsid w:val="00917A4A"/>
    <w:rsid w:val="00923EE4"/>
    <w:rsid w:val="0093033B"/>
    <w:rsid w:val="00932A8B"/>
    <w:rsid w:val="009369F2"/>
    <w:rsid w:val="009403B5"/>
    <w:rsid w:val="009417C8"/>
    <w:rsid w:val="009427E6"/>
    <w:rsid w:val="00942971"/>
    <w:rsid w:val="00946636"/>
    <w:rsid w:val="00952BDC"/>
    <w:rsid w:val="009544C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332"/>
    <w:rsid w:val="00A96919"/>
    <w:rsid w:val="00AA2C74"/>
    <w:rsid w:val="00AA3522"/>
    <w:rsid w:val="00AA3C71"/>
    <w:rsid w:val="00AA5E96"/>
    <w:rsid w:val="00AB1DA0"/>
    <w:rsid w:val="00AC16FD"/>
    <w:rsid w:val="00AC1D50"/>
    <w:rsid w:val="00AC35F8"/>
    <w:rsid w:val="00AC624C"/>
    <w:rsid w:val="00AC7067"/>
    <w:rsid w:val="00AD3B60"/>
    <w:rsid w:val="00AE1518"/>
    <w:rsid w:val="00AE369E"/>
    <w:rsid w:val="00AF1C59"/>
    <w:rsid w:val="00AF2DCA"/>
    <w:rsid w:val="00AF566E"/>
    <w:rsid w:val="00B02EB0"/>
    <w:rsid w:val="00B03764"/>
    <w:rsid w:val="00B0385B"/>
    <w:rsid w:val="00B038D1"/>
    <w:rsid w:val="00B063FE"/>
    <w:rsid w:val="00B07BE1"/>
    <w:rsid w:val="00B13781"/>
    <w:rsid w:val="00B16812"/>
    <w:rsid w:val="00B16E3E"/>
    <w:rsid w:val="00B20D8C"/>
    <w:rsid w:val="00B21FB6"/>
    <w:rsid w:val="00B24931"/>
    <w:rsid w:val="00B24A2D"/>
    <w:rsid w:val="00B30628"/>
    <w:rsid w:val="00B35472"/>
    <w:rsid w:val="00B4610E"/>
    <w:rsid w:val="00B50263"/>
    <w:rsid w:val="00B60D52"/>
    <w:rsid w:val="00B62D2D"/>
    <w:rsid w:val="00B651EB"/>
    <w:rsid w:val="00B670C0"/>
    <w:rsid w:val="00B75516"/>
    <w:rsid w:val="00B837EF"/>
    <w:rsid w:val="00B94E13"/>
    <w:rsid w:val="00B94E60"/>
    <w:rsid w:val="00B96970"/>
    <w:rsid w:val="00B97F58"/>
    <w:rsid w:val="00BA38E2"/>
    <w:rsid w:val="00BA47D3"/>
    <w:rsid w:val="00BB13CB"/>
    <w:rsid w:val="00BB5FEC"/>
    <w:rsid w:val="00BB6CB9"/>
    <w:rsid w:val="00BC284F"/>
    <w:rsid w:val="00BC33BC"/>
    <w:rsid w:val="00BC6097"/>
    <w:rsid w:val="00BC77FB"/>
    <w:rsid w:val="00BD1381"/>
    <w:rsid w:val="00BD23DC"/>
    <w:rsid w:val="00BD430A"/>
    <w:rsid w:val="00BD6B93"/>
    <w:rsid w:val="00BD7A49"/>
    <w:rsid w:val="00BE2782"/>
    <w:rsid w:val="00BE625A"/>
    <w:rsid w:val="00BE7045"/>
    <w:rsid w:val="00BE7A40"/>
    <w:rsid w:val="00BF4EAE"/>
    <w:rsid w:val="00BF5CF2"/>
    <w:rsid w:val="00C027D1"/>
    <w:rsid w:val="00C02A1B"/>
    <w:rsid w:val="00C02ED5"/>
    <w:rsid w:val="00C031C1"/>
    <w:rsid w:val="00C0504D"/>
    <w:rsid w:val="00C12A49"/>
    <w:rsid w:val="00C13422"/>
    <w:rsid w:val="00C21317"/>
    <w:rsid w:val="00C25CB6"/>
    <w:rsid w:val="00C42626"/>
    <w:rsid w:val="00C519A4"/>
    <w:rsid w:val="00C529B0"/>
    <w:rsid w:val="00C567E8"/>
    <w:rsid w:val="00C609FC"/>
    <w:rsid w:val="00C611F3"/>
    <w:rsid w:val="00C651AC"/>
    <w:rsid w:val="00C6747A"/>
    <w:rsid w:val="00C703A8"/>
    <w:rsid w:val="00C71EC1"/>
    <w:rsid w:val="00C8485E"/>
    <w:rsid w:val="00C958E0"/>
    <w:rsid w:val="00C963A0"/>
    <w:rsid w:val="00CA2D77"/>
    <w:rsid w:val="00CA3389"/>
    <w:rsid w:val="00CA7659"/>
    <w:rsid w:val="00CB660B"/>
    <w:rsid w:val="00CE276F"/>
    <w:rsid w:val="00CE2B62"/>
    <w:rsid w:val="00CF0E44"/>
    <w:rsid w:val="00CF4B32"/>
    <w:rsid w:val="00D0125C"/>
    <w:rsid w:val="00D01652"/>
    <w:rsid w:val="00D071FB"/>
    <w:rsid w:val="00D13222"/>
    <w:rsid w:val="00D2234C"/>
    <w:rsid w:val="00D336B9"/>
    <w:rsid w:val="00D36736"/>
    <w:rsid w:val="00D43052"/>
    <w:rsid w:val="00D43377"/>
    <w:rsid w:val="00D4366E"/>
    <w:rsid w:val="00D44369"/>
    <w:rsid w:val="00D47C22"/>
    <w:rsid w:val="00D51A69"/>
    <w:rsid w:val="00D51B5E"/>
    <w:rsid w:val="00D52E0C"/>
    <w:rsid w:val="00D532A0"/>
    <w:rsid w:val="00D5573C"/>
    <w:rsid w:val="00D557A8"/>
    <w:rsid w:val="00D63C5B"/>
    <w:rsid w:val="00D72C1A"/>
    <w:rsid w:val="00D74A86"/>
    <w:rsid w:val="00D755FC"/>
    <w:rsid w:val="00D8197A"/>
    <w:rsid w:val="00D828CA"/>
    <w:rsid w:val="00D84969"/>
    <w:rsid w:val="00D858FC"/>
    <w:rsid w:val="00D9759E"/>
    <w:rsid w:val="00DA1802"/>
    <w:rsid w:val="00DA3A5F"/>
    <w:rsid w:val="00DC1FA8"/>
    <w:rsid w:val="00DC45A3"/>
    <w:rsid w:val="00DC5380"/>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3A09"/>
    <w:rsid w:val="00E74D7B"/>
    <w:rsid w:val="00E82C93"/>
    <w:rsid w:val="00E86E2E"/>
    <w:rsid w:val="00E90880"/>
    <w:rsid w:val="00E93DA6"/>
    <w:rsid w:val="00E9460C"/>
    <w:rsid w:val="00EB038F"/>
    <w:rsid w:val="00EB77E2"/>
    <w:rsid w:val="00EC2BC5"/>
    <w:rsid w:val="00EC3095"/>
    <w:rsid w:val="00EC3526"/>
    <w:rsid w:val="00EC3EC2"/>
    <w:rsid w:val="00EC44FD"/>
    <w:rsid w:val="00ED6733"/>
    <w:rsid w:val="00EE0C35"/>
    <w:rsid w:val="00EE1F79"/>
    <w:rsid w:val="00EF076D"/>
    <w:rsid w:val="00EF0DF4"/>
    <w:rsid w:val="00EF2EB9"/>
    <w:rsid w:val="00EF5902"/>
    <w:rsid w:val="00EF5D47"/>
    <w:rsid w:val="00EF5E43"/>
    <w:rsid w:val="00F03952"/>
    <w:rsid w:val="00F04626"/>
    <w:rsid w:val="00F06D66"/>
    <w:rsid w:val="00F139F6"/>
    <w:rsid w:val="00F144F5"/>
    <w:rsid w:val="00F15789"/>
    <w:rsid w:val="00F2279E"/>
    <w:rsid w:val="00F228AA"/>
    <w:rsid w:val="00F22ACA"/>
    <w:rsid w:val="00F238B1"/>
    <w:rsid w:val="00F23CC0"/>
    <w:rsid w:val="00F256AB"/>
    <w:rsid w:val="00F3259B"/>
    <w:rsid w:val="00F3697A"/>
    <w:rsid w:val="00F36DEB"/>
    <w:rsid w:val="00F47B06"/>
    <w:rsid w:val="00F5668D"/>
    <w:rsid w:val="00F569D9"/>
    <w:rsid w:val="00F57DEA"/>
    <w:rsid w:val="00F62D45"/>
    <w:rsid w:val="00F64D5D"/>
    <w:rsid w:val="00F770FC"/>
    <w:rsid w:val="00F83302"/>
    <w:rsid w:val="00F83FF3"/>
    <w:rsid w:val="00F93AA0"/>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Gitternetz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itternetztabelle3">
    <w:name w:val="Grid Table 3"/>
    <w:basedOn w:val="NormaleTabelle"/>
    <w:uiPriority w:val="48"/>
    <w:rsid w:val="009C399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9C399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1">
    <w:name w:val="Grid Table 5 Dark Accent 1"/>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5dunkel">
    <w:name w:val="Grid Table 5 Dark"/>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comments" Target="comments.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8.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www.proto.io" TargetMode="External"/><Relationship Id="rId56"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ngan\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0B2FE32-12FA-4AE0-B8D8-CFE3D538D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Template>
  <TotalTime>0</TotalTime>
  <Pages>60</Pages>
  <Words>21444</Words>
  <Characters>135101</Characters>
  <Application>Microsoft Office Word</Application>
  <DocSecurity>0</DocSecurity>
  <Lines>1125</Lines>
  <Paragraphs>312</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156233</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Kimngan Tran</cp:lastModifiedBy>
  <cp:revision>11</cp:revision>
  <cp:lastPrinted>2014-02-18T10:47:00Z</cp:lastPrinted>
  <dcterms:created xsi:type="dcterms:W3CDTF">2017-08-19T15:51:00Z</dcterms:created>
  <dcterms:modified xsi:type="dcterms:W3CDTF">2017-08-20T21:08:00Z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