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proofErr w:type="spellStart"/>
      <w:r>
        <w:rPr>
          <w:sz w:val="48"/>
          <w:lang w:val="en-US"/>
        </w:rPr>
        <w:t>PersonalFit</w:t>
      </w:r>
      <w:proofErr w:type="spellEnd"/>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F0AF2AC" w14:textId="77777777" w:rsidR="0019514C"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667118" w:history="1">
        <w:r w:rsidR="0019514C" w:rsidRPr="00FD14EF">
          <w:rPr>
            <w:rStyle w:val="Link"/>
          </w:rPr>
          <w:t>Abbildungsverzeichnis</w:t>
        </w:r>
        <w:r w:rsidR="0019514C">
          <w:rPr>
            <w:webHidden/>
          </w:rPr>
          <w:tab/>
        </w:r>
        <w:r w:rsidR="0019514C">
          <w:rPr>
            <w:webHidden/>
          </w:rPr>
          <w:fldChar w:fldCharType="begin"/>
        </w:r>
        <w:r w:rsidR="0019514C">
          <w:rPr>
            <w:webHidden/>
          </w:rPr>
          <w:instrText xml:space="preserve"> PAGEREF _Toc490667118 \h </w:instrText>
        </w:r>
        <w:r w:rsidR="0019514C">
          <w:rPr>
            <w:webHidden/>
          </w:rPr>
        </w:r>
        <w:r w:rsidR="0019514C">
          <w:rPr>
            <w:webHidden/>
          </w:rPr>
          <w:fldChar w:fldCharType="separate"/>
        </w:r>
        <w:r w:rsidR="0019514C">
          <w:rPr>
            <w:webHidden/>
          </w:rPr>
          <w:t>V</w:t>
        </w:r>
        <w:r w:rsidR="0019514C">
          <w:rPr>
            <w:webHidden/>
          </w:rPr>
          <w:fldChar w:fldCharType="end"/>
        </w:r>
      </w:hyperlink>
    </w:p>
    <w:p w14:paraId="620CB21C" w14:textId="77777777" w:rsidR="0019514C" w:rsidRDefault="0019514C">
      <w:pPr>
        <w:pStyle w:val="Verzeichnis1"/>
        <w:rPr>
          <w:rFonts w:asciiTheme="minorHAnsi" w:eastAsiaTheme="minorEastAsia" w:hAnsiTheme="minorHAnsi" w:cstheme="minorBidi"/>
          <w:b w:val="0"/>
          <w:sz w:val="24"/>
          <w:szCs w:val="24"/>
        </w:rPr>
      </w:pPr>
      <w:hyperlink w:anchor="_Toc490667119" w:history="1">
        <w:r w:rsidRPr="00FD14EF">
          <w:rPr>
            <w:rStyle w:val="Link"/>
          </w:rPr>
          <w:t>Tabellenverzeichnis</w:t>
        </w:r>
        <w:r>
          <w:rPr>
            <w:webHidden/>
          </w:rPr>
          <w:tab/>
        </w:r>
        <w:r>
          <w:rPr>
            <w:webHidden/>
          </w:rPr>
          <w:fldChar w:fldCharType="begin"/>
        </w:r>
        <w:r>
          <w:rPr>
            <w:webHidden/>
          </w:rPr>
          <w:instrText xml:space="preserve"> PAGEREF _Toc490667119 \h </w:instrText>
        </w:r>
        <w:r>
          <w:rPr>
            <w:webHidden/>
          </w:rPr>
        </w:r>
        <w:r>
          <w:rPr>
            <w:webHidden/>
          </w:rPr>
          <w:fldChar w:fldCharType="separate"/>
        </w:r>
        <w:r>
          <w:rPr>
            <w:webHidden/>
          </w:rPr>
          <w:t>VI</w:t>
        </w:r>
        <w:r>
          <w:rPr>
            <w:webHidden/>
          </w:rPr>
          <w:fldChar w:fldCharType="end"/>
        </w:r>
      </w:hyperlink>
    </w:p>
    <w:p w14:paraId="1C19BF4E" w14:textId="77777777" w:rsidR="0019514C" w:rsidRDefault="0019514C">
      <w:pPr>
        <w:pStyle w:val="Verzeichnis1"/>
        <w:rPr>
          <w:rFonts w:asciiTheme="minorHAnsi" w:eastAsiaTheme="minorEastAsia" w:hAnsiTheme="minorHAnsi" w:cstheme="minorBidi"/>
          <w:b w:val="0"/>
          <w:sz w:val="24"/>
          <w:szCs w:val="24"/>
        </w:rPr>
      </w:pPr>
      <w:hyperlink w:anchor="_Toc490667120" w:history="1">
        <w:r w:rsidRPr="00FD14EF">
          <w:rPr>
            <w:rStyle w:val="Link"/>
          </w:rPr>
          <w:t>1</w:t>
        </w:r>
        <w:r>
          <w:rPr>
            <w:rFonts w:asciiTheme="minorHAnsi" w:eastAsiaTheme="minorEastAsia" w:hAnsiTheme="minorHAnsi" w:cstheme="minorBidi"/>
            <w:b w:val="0"/>
            <w:sz w:val="24"/>
            <w:szCs w:val="24"/>
          </w:rPr>
          <w:tab/>
        </w:r>
        <w:r w:rsidRPr="00FD14EF">
          <w:rPr>
            <w:rStyle w:val="Link"/>
          </w:rPr>
          <w:t>Einleitung</w:t>
        </w:r>
        <w:r>
          <w:rPr>
            <w:webHidden/>
          </w:rPr>
          <w:tab/>
        </w:r>
        <w:r>
          <w:rPr>
            <w:webHidden/>
          </w:rPr>
          <w:fldChar w:fldCharType="begin"/>
        </w:r>
        <w:r>
          <w:rPr>
            <w:webHidden/>
          </w:rPr>
          <w:instrText xml:space="preserve"> PAGEREF _Toc490667120 \h </w:instrText>
        </w:r>
        <w:r>
          <w:rPr>
            <w:webHidden/>
          </w:rPr>
        </w:r>
        <w:r>
          <w:rPr>
            <w:webHidden/>
          </w:rPr>
          <w:fldChar w:fldCharType="separate"/>
        </w:r>
        <w:r>
          <w:rPr>
            <w:webHidden/>
          </w:rPr>
          <w:t>1</w:t>
        </w:r>
        <w:r>
          <w:rPr>
            <w:webHidden/>
          </w:rPr>
          <w:fldChar w:fldCharType="end"/>
        </w:r>
      </w:hyperlink>
    </w:p>
    <w:p w14:paraId="22CCD2BA" w14:textId="77777777" w:rsidR="0019514C" w:rsidRDefault="0019514C">
      <w:pPr>
        <w:pStyle w:val="Verzeichnis2"/>
        <w:rPr>
          <w:rFonts w:asciiTheme="minorHAnsi" w:eastAsiaTheme="minorEastAsia" w:hAnsiTheme="minorHAnsi" w:cstheme="minorBidi"/>
          <w:sz w:val="24"/>
          <w:szCs w:val="24"/>
        </w:rPr>
      </w:pPr>
      <w:hyperlink w:anchor="_Toc490667121" w:history="1">
        <w:r w:rsidRPr="00FD14EF">
          <w:rPr>
            <w:rStyle w:val="Link"/>
          </w:rPr>
          <w:t>1.1</w:t>
        </w:r>
        <w:r>
          <w:rPr>
            <w:rFonts w:asciiTheme="minorHAnsi" w:eastAsiaTheme="minorEastAsia" w:hAnsiTheme="minorHAnsi" w:cstheme="minorBidi"/>
            <w:sz w:val="24"/>
            <w:szCs w:val="24"/>
          </w:rPr>
          <w:tab/>
        </w:r>
        <w:r w:rsidRPr="00FD14EF">
          <w:rPr>
            <w:rStyle w:val="Link"/>
          </w:rPr>
          <w:t>Projektbeschreibung</w:t>
        </w:r>
        <w:r>
          <w:rPr>
            <w:webHidden/>
          </w:rPr>
          <w:tab/>
        </w:r>
        <w:r>
          <w:rPr>
            <w:webHidden/>
          </w:rPr>
          <w:fldChar w:fldCharType="begin"/>
        </w:r>
        <w:r>
          <w:rPr>
            <w:webHidden/>
          </w:rPr>
          <w:instrText xml:space="preserve"> PAGEREF _Toc490667121 \h </w:instrText>
        </w:r>
        <w:r>
          <w:rPr>
            <w:webHidden/>
          </w:rPr>
        </w:r>
        <w:r>
          <w:rPr>
            <w:webHidden/>
          </w:rPr>
          <w:fldChar w:fldCharType="separate"/>
        </w:r>
        <w:r>
          <w:rPr>
            <w:webHidden/>
          </w:rPr>
          <w:t>1</w:t>
        </w:r>
        <w:r>
          <w:rPr>
            <w:webHidden/>
          </w:rPr>
          <w:fldChar w:fldCharType="end"/>
        </w:r>
      </w:hyperlink>
    </w:p>
    <w:p w14:paraId="26BCF6AC" w14:textId="77777777" w:rsidR="0019514C" w:rsidRDefault="0019514C">
      <w:pPr>
        <w:pStyle w:val="Verzeichnis2"/>
        <w:rPr>
          <w:rFonts w:asciiTheme="minorHAnsi" w:eastAsiaTheme="minorEastAsia" w:hAnsiTheme="minorHAnsi" w:cstheme="minorBidi"/>
          <w:sz w:val="24"/>
          <w:szCs w:val="24"/>
        </w:rPr>
      </w:pPr>
      <w:hyperlink w:anchor="_Toc490667122" w:history="1">
        <w:r w:rsidRPr="00FD14EF">
          <w:rPr>
            <w:rStyle w:val="Link"/>
          </w:rPr>
          <w:t>1.2</w:t>
        </w:r>
        <w:r>
          <w:rPr>
            <w:rFonts w:asciiTheme="minorHAnsi" w:eastAsiaTheme="minorEastAsia" w:hAnsiTheme="minorHAnsi" w:cstheme="minorBidi"/>
            <w:sz w:val="24"/>
            <w:szCs w:val="24"/>
          </w:rPr>
          <w:tab/>
        </w:r>
        <w:r w:rsidRPr="00FD14EF">
          <w:rPr>
            <w:rStyle w:val="Link"/>
          </w:rPr>
          <w:t>Projektplanung</w:t>
        </w:r>
        <w:r>
          <w:rPr>
            <w:webHidden/>
          </w:rPr>
          <w:tab/>
        </w:r>
        <w:r>
          <w:rPr>
            <w:webHidden/>
          </w:rPr>
          <w:fldChar w:fldCharType="begin"/>
        </w:r>
        <w:r>
          <w:rPr>
            <w:webHidden/>
          </w:rPr>
          <w:instrText xml:space="preserve"> PAGEREF _Toc490667122 \h </w:instrText>
        </w:r>
        <w:r>
          <w:rPr>
            <w:webHidden/>
          </w:rPr>
        </w:r>
        <w:r>
          <w:rPr>
            <w:webHidden/>
          </w:rPr>
          <w:fldChar w:fldCharType="separate"/>
        </w:r>
        <w:r>
          <w:rPr>
            <w:webHidden/>
          </w:rPr>
          <w:t>1</w:t>
        </w:r>
        <w:r>
          <w:rPr>
            <w:webHidden/>
          </w:rPr>
          <w:fldChar w:fldCharType="end"/>
        </w:r>
      </w:hyperlink>
    </w:p>
    <w:p w14:paraId="3A4FFACD" w14:textId="77777777" w:rsidR="0019514C" w:rsidRDefault="0019514C">
      <w:pPr>
        <w:pStyle w:val="Verzeichnis3"/>
        <w:rPr>
          <w:rFonts w:asciiTheme="minorHAnsi" w:eastAsiaTheme="minorEastAsia" w:hAnsiTheme="minorHAnsi" w:cstheme="minorBidi"/>
          <w:sz w:val="24"/>
          <w:szCs w:val="24"/>
        </w:rPr>
      </w:pPr>
      <w:hyperlink w:anchor="_Toc490667123" w:history="1">
        <w:r w:rsidRPr="00FD14EF">
          <w:rPr>
            <w:rStyle w:val="Link"/>
          </w:rPr>
          <w:t>1.2.1</w:t>
        </w:r>
        <w:r>
          <w:rPr>
            <w:rFonts w:asciiTheme="minorHAnsi" w:eastAsiaTheme="minorEastAsia" w:hAnsiTheme="minorHAnsi" w:cstheme="minorBidi"/>
            <w:sz w:val="24"/>
            <w:szCs w:val="24"/>
          </w:rPr>
          <w:tab/>
        </w:r>
        <w:r w:rsidRPr="00FD14EF">
          <w:rPr>
            <w:rStyle w:val="Link"/>
          </w:rPr>
          <w:t>Aufgabenverteilung</w:t>
        </w:r>
        <w:r>
          <w:rPr>
            <w:webHidden/>
          </w:rPr>
          <w:tab/>
        </w:r>
        <w:r>
          <w:rPr>
            <w:webHidden/>
          </w:rPr>
          <w:fldChar w:fldCharType="begin"/>
        </w:r>
        <w:r>
          <w:rPr>
            <w:webHidden/>
          </w:rPr>
          <w:instrText xml:space="preserve"> PAGEREF _Toc490667123 \h </w:instrText>
        </w:r>
        <w:r>
          <w:rPr>
            <w:webHidden/>
          </w:rPr>
        </w:r>
        <w:r>
          <w:rPr>
            <w:webHidden/>
          </w:rPr>
          <w:fldChar w:fldCharType="separate"/>
        </w:r>
        <w:r>
          <w:rPr>
            <w:webHidden/>
          </w:rPr>
          <w:t>1</w:t>
        </w:r>
        <w:r>
          <w:rPr>
            <w:webHidden/>
          </w:rPr>
          <w:fldChar w:fldCharType="end"/>
        </w:r>
      </w:hyperlink>
    </w:p>
    <w:p w14:paraId="29556DE7" w14:textId="77777777" w:rsidR="0019514C" w:rsidRDefault="0019514C">
      <w:pPr>
        <w:pStyle w:val="Verzeichnis3"/>
        <w:rPr>
          <w:rFonts w:asciiTheme="minorHAnsi" w:eastAsiaTheme="minorEastAsia" w:hAnsiTheme="minorHAnsi" w:cstheme="minorBidi"/>
          <w:sz w:val="24"/>
          <w:szCs w:val="24"/>
        </w:rPr>
      </w:pPr>
      <w:hyperlink w:anchor="_Toc490667124" w:history="1">
        <w:r w:rsidRPr="00FD14EF">
          <w:rPr>
            <w:rStyle w:val="Link"/>
          </w:rPr>
          <w:t>1.2.2</w:t>
        </w:r>
        <w:r>
          <w:rPr>
            <w:rFonts w:asciiTheme="minorHAnsi" w:eastAsiaTheme="minorEastAsia" w:hAnsiTheme="minorHAnsi" w:cstheme="minorBidi"/>
            <w:sz w:val="24"/>
            <w:szCs w:val="24"/>
          </w:rPr>
          <w:tab/>
        </w:r>
        <w:r w:rsidRPr="00FD14EF">
          <w:rPr>
            <w:rStyle w:val="Link"/>
          </w:rPr>
          <w:t>Meilensteine</w:t>
        </w:r>
        <w:r>
          <w:rPr>
            <w:webHidden/>
          </w:rPr>
          <w:tab/>
        </w:r>
        <w:r>
          <w:rPr>
            <w:webHidden/>
          </w:rPr>
          <w:fldChar w:fldCharType="begin"/>
        </w:r>
        <w:r>
          <w:rPr>
            <w:webHidden/>
          </w:rPr>
          <w:instrText xml:space="preserve"> PAGEREF _Toc490667124 \h </w:instrText>
        </w:r>
        <w:r>
          <w:rPr>
            <w:webHidden/>
          </w:rPr>
        </w:r>
        <w:r>
          <w:rPr>
            <w:webHidden/>
          </w:rPr>
          <w:fldChar w:fldCharType="separate"/>
        </w:r>
        <w:r>
          <w:rPr>
            <w:webHidden/>
          </w:rPr>
          <w:t>1</w:t>
        </w:r>
        <w:r>
          <w:rPr>
            <w:webHidden/>
          </w:rPr>
          <w:fldChar w:fldCharType="end"/>
        </w:r>
      </w:hyperlink>
    </w:p>
    <w:p w14:paraId="4D66122E" w14:textId="77777777" w:rsidR="0019514C" w:rsidRDefault="0019514C">
      <w:pPr>
        <w:pStyle w:val="Verzeichnis3"/>
        <w:rPr>
          <w:rFonts w:asciiTheme="minorHAnsi" w:eastAsiaTheme="minorEastAsia" w:hAnsiTheme="minorHAnsi" w:cstheme="minorBidi"/>
          <w:sz w:val="24"/>
          <w:szCs w:val="24"/>
        </w:rPr>
      </w:pPr>
      <w:hyperlink w:anchor="_Toc490667125" w:history="1">
        <w:r w:rsidRPr="00FD14EF">
          <w:rPr>
            <w:rStyle w:val="Link"/>
          </w:rPr>
          <w:t>1.2.3</w:t>
        </w:r>
        <w:r>
          <w:rPr>
            <w:rFonts w:asciiTheme="minorHAnsi" w:eastAsiaTheme="minorEastAsia" w:hAnsiTheme="minorHAnsi" w:cstheme="minorBidi"/>
            <w:sz w:val="24"/>
            <w:szCs w:val="24"/>
          </w:rPr>
          <w:tab/>
        </w:r>
        <w:r w:rsidRPr="00FD14EF">
          <w:rPr>
            <w:rStyle w:val="Link"/>
          </w:rPr>
          <w:t>Herausforderungen</w:t>
        </w:r>
        <w:r>
          <w:rPr>
            <w:webHidden/>
          </w:rPr>
          <w:tab/>
        </w:r>
        <w:r>
          <w:rPr>
            <w:webHidden/>
          </w:rPr>
          <w:fldChar w:fldCharType="begin"/>
        </w:r>
        <w:r>
          <w:rPr>
            <w:webHidden/>
          </w:rPr>
          <w:instrText xml:space="preserve"> PAGEREF _Toc490667125 \h </w:instrText>
        </w:r>
        <w:r>
          <w:rPr>
            <w:webHidden/>
          </w:rPr>
        </w:r>
        <w:r>
          <w:rPr>
            <w:webHidden/>
          </w:rPr>
          <w:fldChar w:fldCharType="separate"/>
        </w:r>
        <w:r>
          <w:rPr>
            <w:webHidden/>
          </w:rPr>
          <w:t>1</w:t>
        </w:r>
        <w:r>
          <w:rPr>
            <w:webHidden/>
          </w:rPr>
          <w:fldChar w:fldCharType="end"/>
        </w:r>
      </w:hyperlink>
    </w:p>
    <w:p w14:paraId="5FD451B1" w14:textId="77777777" w:rsidR="0019514C" w:rsidRDefault="0019514C">
      <w:pPr>
        <w:pStyle w:val="Verzeichnis1"/>
        <w:rPr>
          <w:rFonts w:asciiTheme="minorHAnsi" w:eastAsiaTheme="minorEastAsia" w:hAnsiTheme="minorHAnsi" w:cstheme="minorBidi"/>
          <w:b w:val="0"/>
          <w:sz w:val="24"/>
          <w:szCs w:val="24"/>
        </w:rPr>
      </w:pPr>
      <w:hyperlink w:anchor="_Toc490667126" w:history="1">
        <w:r w:rsidRPr="00FD14EF">
          <w:rPr>
            <w:rStyle w:val="Link"/>
          </w:rPr>
          <w:t>2</w:t>
        </w:r>
        <w:r>
          <w:rPr>
            <w:rFonts w:asciiTheme="minorHAnsi" w:eastAsiaTheme="minorEastAsia" w:hAnsiTheme="minorHAnsi" w:cstheme="minorBidi"/>
            <w:b w:val="0"/>
            <w:sz w:val="24"/>
            <w:szCs w:val="24"/>
          </w:rPr>
          <w:tab/>
        </w:r>
        <w:r w:rsidRPr="00FD14EF">
          <w:rPr>
            <w:rStyle w:val="Link"/>
          </w:rPr>
          <w:t>Analyse bestehender Fitness-Apps</w:t>
        </w:r>
        <w:r>
          <w:rPr>
            <w:webHidden/>
          </w:rPr>
          <w:tab/>
        </w:r>
        <w:r>
          <w:rPr>
            <w:webHidden/>
          </w:rPr>
          <w:fldChar w:fldCharType="begin"/>
        </w:r>
        <w:r>
          <w:rPr>
            <w:webHidden/>
          </w:rPr>
          <w:instrText xml:space="preserve"> PAGEREF _Toc490667126 \h </w:instrText>
        </w:r>
        <w:r>
          <w:rPr>
            <w:webHidden/>
          </w:rPr>
        </w:r>
        <w:r>
          <w:rPr>
            <w:webHidden/>
          </w:rPr>
          <w:fldChar w:fldCharType="separate"/>
        </w:r>
        <w:r>
          <w:rPr>
            <w:webHidden/>
          </w:rPr>
          <w:t>2</w:t>
        </w:r>
        <w:r>
          <w:rPr>
            <w:webHidden/>
          </w:rPr>
          <w:fldChar w:fldCharType="end"/>
        </w:r>
      </w:hyperlink>
    </w:p>
    <w:p w14:paraId="6F4ECB1D" w14:textId="77777777" w:rsidR="0019514C" w:rsidRDefault="0019514C">
      <w:pPr>
        <w:pStyle w:val="Verzeichnis1"/>
        <w:rPr>
          <w:rFonts w:asciiTheme="minorHAnsi" w:eastAsiaTheme="minorEastAsia" w:hAnsiTheme="minorHAnsi" w:cstheme="minorBidi"/>
          <w:b w:val="0"/>
          <w:sz w:val="24"/>
          <w:szCs w:val="24"/>
        </w:rPr>
      </w:pPr>
      <w:hyperlink w:anchor="_Toc490667127" w:history="1">
        <w:r w:rsidRPr="00FD14EF">
          <w:rPr>
            <w:rStyle w:val="Link"/>
          </w:rPr>
          <w:t>3</w:t>
        </w:r>
        <w:r>
          <w:rPr>
            <w:rFonts w:asciiTheme="minorHAnsi" w:eastAsiaTheme="minorEastAsia" w:hAnsiTheme="minorHAnsi" w:cstheme="minorBidi"/>
            <w:b w:val="0"/>
            <w:sz w:val="24"/>
            <w:szCs w:val="24"/>
          </w:rPr>
          <w:tab/>
        </w:r>
        <w:r w:rsidRPr="00FD14EF">
          <w:rPr>
            <w:rStyle w:val="Link"/>
          </w:rPr>
          <w:t>Projektübersicht</w:t>
        </w:r>
        <w:r>
          <w:rPr>
            <w:webHidden/>
          </w:rPr>
          <w:tab/>
        </w:r>
        <w:r>
          <w:rPr>
            <w:webHidden/>
          </w:rPr>
          <w:fldChar w:fldCharType="begin"/>
        </w:r>
        <w:r>
          <w:rPr>
            <w:webHidden/>
          </w:rPr>
          <w:instrText xml:space="preserve"> PAGEREF _Toc490667127 \h </w:instrText>
        </w:r>
        <w:r>
          <w:rPr>
            <w:webHidden/>
          </w:rPr>
        </w:r>
        <w:r>
          <w:rPr>
            <w:webHidden/>
          </w:rPr>
          <w:fldChar w:fldCharType="separate"/>
        </w:r>
        <w:r>
          <w:rPr>
            <w:webHidden/>
          </w:rPr>
          <w:t>3</w:t>
        </w:r>
        <w:r>
          <w:rPr>
            <w:webHidden/>
          </w:rPr>
          <w:fldChar w:fldCharType="end"/>
        </w:r>
      </w:hyperlink>
    </w:p>
    <w:p w14:paraId="3CD3133E" w14:textId="77777777" w:rsidR="0019514C" w:rsidRDefault="0019514C">
      <w:pPr>
        <w:pStyle w:val="Verzeichnis2"/>
        <w:rPr>
          <w:rFonts w:asciiTheme="minorHAnsi" w:eastAsiaTheme="minorEastAsia" w:hAnsiTheme="minorHAnsi" w:cstheme="minorBidi"/>
          <w:sz w:val="24"/>
          <w:szCs w:val="24"/>
        </w:rPr>
      </w:pPr>
      <w:hyperlink w:anchor="_Toc490667128" w:history="1">
        <w:r w:rsidRPr="00FD14EF">
          <w:rPr>
            <w:rStyle w:val="Link"/>
          </w:rPr>
          <w:t>3.1</w:t>
        </w:r>
        <w:r>
          <w:rPr>
            <w:rFonts w:asciiTheme="minorHAnsi" w:eastAsiaTheme="minorEastAsia" w:hAnsiTheme="minorHAnsi" w:cstheme="minorBidi"/>
            <w:sz w:val="24"/>
            <w:szCs w:val="24"/>
          </w:rPr>
          <w:tab/>
        </w:r>
        <w:r w:rsidRPr="00FD14EF">
          <w:rPr>
            <w:rStyle w:val="Link"/>
          </w:rPr>
          <w:t>Zielgruppe</w:t>
        </w:r>
        <w:r>
          <w:rPr>
            <w:webHidden/>
          </w:rPr>
          <w:tab/>
        </w:r>
        <w:r>
          <w:rPr>
            <w:webHidden/>
          </w:rPr>
          <w:fldChar w:fldCharType="begin"/>
        </w:r>
        <w:r>
          <w:rPr>
            <w:webHidden/>
          </w:rPr>
          <w:instrText xml:space="preserve"> PAGEREF _Toc490667128 \h </w:instrText>
        </w:r>
        <w:r>
          <w:rPr>
            <w:webHidden/>
          </w:rPr>
        </w:r>
        <w:r>
          <w:rPr>
            <w:webHidden/>
          </w:rPr>
          <w:fldChar w:fldCharType="separate"/>
        </w:r>
        <w:r>
          <w:rPr>
            <w:webHidden/>
          </w:rPr>
          <w:t>3</w:t>
        </w:r>
        <w:r>
          <w:rPr>
            <w:webHidden/>
          </w:rPr>
          <w:fldChar w:fldCharType="end"/>
        </w:r>
      </w:hyperlink>
    </w:p>
    <w:p w14:paraId="0896072C" w14:textId="77777777" w:rsidR="0019514C" w:rsidRDefault="0019514C">
      <w:pPr>
        <w:pStyle w:val="Verzeichnis2"/>
        <w:rPr>
          <w:rFonts w:asciiTheme="minorHAnsi" w:eastAsiaTheme="minorEastAsia" w:hAnsiTheme="minorHAnsi" w:cstheme="minorBidi"/>
          <w:sz w:val="24"/>
          <w:szCs w:val="24"/>
        </w:rPr>
      </w:pPr>
      <w:hyperlink w:anchor="_Toc490667129" w:history="1">
        <w:r w:rsidRPr="00FD14EF">
          <w:rPr>
            <w:rStyle w:val="Link"/>
          </w:rPr>
          <w:t>3.2</w:t>
        </w:r>
        <w:r>
          <w:rPr>
            <w:rFonts w:asciiTheme="minorHAnsi" w:eastAsiaTheme="minorEastAsia" w:hAnsiTheme="minorHAnsi" w:cstheme="minorBidi"/>
            <w:sz w:val="24"/>
            <w:szCs w:val="24"/>
          </w:rPr>
          <w:tab/>
        </w:r>
        <w:r w:rsidRPr="00FD14EF">
          <w:rPr>
            <w:rStyle w:val="Link"/>
          </w:rPr>
          <w:t>Anforderungen</w:t>
        </w:r>
        <w:r>
          <w:rPr>
            <w:webHidden/>
          </w:rPr>
          <w:tab/>
        </w:r>
        <w:r>
          <w:rPr>
            <w:webHidden/>
          </w:rPr>
          <w:fldChar w:fldCharType="begin"/>
        </w:r>
        <w:r>
          <w:rPr>
            <w:webHidden/>
          </w:rPr>
          <w:instrText xml:space="preserve"> PAGEREF _Toc490667129 \h </w:instrText>
        </w:r>
        <w:r>
          <w:rPr>
            <w:webHidden/>
          </w:rPr>
        </w:r>
        <w:r>
          <w:rPr>
            <w:webHidden/>
          </w:rPr>
          <w:fldChar w:fldCharType="separate"/>
        </w:r>
        <w:r>
          <w:rPr>
            <w:webHidden/>
          </w:rPr>
          <w:t>5</w:t>
        </w:r>
        <w:r>
          <w:rPr>
            <w:webHidden/>
          </w:rPr>
          <w:fldChar w:fldCharType="end"/>
        </w:r>
      </w:hyperlink>
    </w:p>
    <w:p w14:paraId="7E9DC7B2" w14:textId="77777777" w:rsidR="0019514C" w:rsidRDefault="0019514C">
      <w:pPr>
        <w:pStyle w:val="Verzeichnis3"/>
        <w:rPr>
          <w:rFonts w:asciiTheme="minorHAnsi" w:eastAsiaTheme="minorEastAsia" w:hAnsiTheme="minorHAnsi" w:cstheme="minorBidi"/>
          <w:sz w:val="24"/>
          <w:szCs w:val="24"/>
        </w:rPr>
      </w:pPr>
      <w:hyperlink w:anchor="_Toc490667130" w:history="1">
        <w:r w:rsidRPr="00FD14EF">
          <w:rPr>
            <w:rStyle w:val="Link"/>
          </w:rPr>
          <w:t>3.2.1</w:t>
        </w:r>
        <w:r>
          <w:rPr>
            <w:rFonts w:asciiTheme="minorHAnsi" w:eastAsiaTheme="minorEastAsia" w:hAnsiTheme="minorHAnsi" w:cstheme="minorBidi"/>
            <w:sz w:val="24"/>
            <w:szCs w:val="24"/>
          </w:rPr>
          <w:tab/>
        </w:r>
        <w:r w:rsidRPr="00FD14EF">
          <w:rPr>
            <w:rStyle w:val="Link"/>
          </w:rPr>
          <w:t>User-Stories</w:t>
        </w:r>
        <w:r>
          <w:rPr>
            <w:webHidden/>
          </w:rPr>
          <w:tab/>
        </w:r>
        <w:r>
          <w:rPr>
            <w:webHidden/>
          </w:rPr>
          <w:fldChar w:fldCharType="begin"/>
        </w:r>
        <w:r>
          <w:rPr>
            <w:webHidden/>
          </w:rPr>
          <w:instrText xml:space="preserve"> PAGEREF _Toc490667130 \h </w:instrText>
        </w:r>
        <w:r>
          <w:rPr>
            <w:webHidden/>
          </w:rPr>
        </w:r>
        <w:r>
          <w:rPr>
            <w:webHidden/>
          </w:rPr>
          <w:fldChar w:fldCharType="separate"/>
        </w:r>
        <w:r>
          <w:rPr>
            <w:webHidden/>
          </w:rPr>
          <w:t>5</w:t>
        </w:r>
        <w:r>
          <w:rPr>
            <w:webHidden/>
          </w:rPr>
          <w:fldChar w:fldCharType="end"/>
        </w:r>
      </w:hyperlink>
    </w:p>
    <w:p w14:paraId="0602F805" w14:textId="77777777" w:rsidR="0019514C" w:rsidRDefault="0019514C">
      <w:pPr>
        <w:pStyle w:val="Verzeichnis3"/>
        <w:rPr>
          <w:rFonts w:asciiTheme="minorHAnsi" w:eastAsiaTheme="minorEastAsia" w:hAnsiTheme="minorHAnsi" w:cstheme="minorBidi"/>
          <w:sz w:val="24"/>
          <w:szCs w:val="24"/>
        </w:rPr>
      </w:pPr>
      <w:hyperlink w:anchor="_Toc490667131" w:history="1">
        <w:r w:rsidRPr="00FD14EF">
          <w:rPr>
            <w:rStyle w:val="Link"/>
          </w:rPr>
          <w:t>3.2.2</w:t>
        </w:r>
        <w:r>
          <w:rPr>
            <w:rFonts w:asciiTheme="minorHAnsi" w:eastAsiaTheme="minorEastAsia" w:hAnsiTheme="minorHAnsi" w:cstheme="minorBidi"/>
            <w:sz w:val="24"/>
            <w:szCs w:val="24"/>
          </w:rPr>
          <w:tab/>
        </w:r>
        <w:r w:rsidRPr="00FD14EF">
          <w:rPr>
            <w:rStyle w:val="Link"/>
          </w:rPr>
          <w:t>Funktionale Anforderungen</w:t>
        </w:r>
        <w:r>
          <w:rPr>
            <w:webHidden/>
          </w:rPr>
          <w:tab/>
        </w:r>
        <w:r>
          <w:rPr>
            <w:webHidden/>
          </w:rPr>
          <w:fldChar w:fldCharType="begin"/>
        </w:r>
        <w:r>
          <w:rPr>
            <w:webHidden/>
          </w:rPr>
          <w:instrText xml:space="preserve"> PAGEREF _Toc490667131 \h </w:instrText>
        </w:r>
        <w:r>
          <w:rPr>
            <w:webHidden/>
          </w:rPr>
        </w:r>
        <w:r>
          <w:rPr>
            <w:webHidden/>
          </w:rPr>
          <w:fldChar w:fldCharType="separate"/>
        </w:r>
        <w:r>
          <w:rPr>
            <w:webHidden/>
          </w:rPr>
          <w:t>5</w:t>
        </w:r>
        <w:r>
          <w:rPr>
            <w:webHidden/>
          </w:rPr>
          <w:fldChar w:fldCharType="end"/>
        </w:r>
      </w:hyperlink>
    </w:p>
    <w:p w14:paraId="3AF19123" w14:textId="77777777" w:rsidR="0019514C" w:rsidRDefault="0019514C">
      <w:pPr>
        <w:pStyle w:val="Verzeichnis3"/>
        <w:rPr>
          <w:rFonts w:asciiTheme="minorHAnsi" w:eastAsiaTheme="minorEastAsia" w:hAnsiTheme="minorHAnsi" w:cstheme="minorBidi"/>
          <w:sz w:val="24"/>
          <w:szCs w:val="24"/>
        </w:rPr>
      </w:pPr>
      <w:hyperlink w:anchor="_Toc490667132" w:history="1">
        <w:r w:rsidRPr="00FD14EF">
          <w:rPr>
            <w:rStyle w:val="Link"/>
          </w:rPr>
          <w:t>3.2.3</w:t>
        </w:r>
        <w:r>
          <w:rPr>
            <w:rFonts w:asciiTheme="minorHAnsi" w:eastAsiaTheme="minorEastAsia" w:hAnsiTheme="minorHAnsi" w:cstheme="minorBidi"/>
            <w:sz w:val="24"/>
            <w:szCs w:val="24"/>
          </w:rPr>
          <w:tab/>
        </w:r>
        <w:r w:rsidRPr="00FD14EF">
          <w:rPr>
            <w:rStyle w:val="Link"/>
          </w:rPr>
          <w:t>Nicht-funktionale Anforderungen</w:t>
        </w:r>
        <w:r>
          <w:rPr>
            <w:webHidden/>
          </w:rPr>
          <w:tab/>
        </w:r>
        <w:r>
          <w:rPr>
            <w:webHidden/>
          </w:rPr>
          <w:fldChar w:fldCharType="begin"/>
        </w:r>
        <w:r>
          <w:rPr>
            <w:webHidden/>
          </w:rPr>
          <w:instrText xml:space="preserve"> PAGEREF _Toc490667132 \h </w:instrText>
        </w:r>
        <w:r>
          <w:rPr>
            <w:webHidden/>
          </w:rPr>
        </w:r>
        <w:r>
          <w:rPr>
            <w:webHidden/>
          </w:rPr>
          <w:fldChar w:fldCharType="separate"/>
        </w:r>
        <w:r>
          <w:rPr>
            <w:webHidden/>
          </w:rPr>
          <w:t>8</w:t>
        </w:r>
        <w:r>
          <w:rPr>
            <w:webHidden/>
          </w:rPr>
          <w:fldChar w:fldCharType="end"/>
        </w:r>
      </w:hyperlink>
    </w:p>
    <w:p w14:paraId="6059C3D4" w14:textId="77777777" w:rsidR="0019514C" w:rsidRDefault="0019514C">
      <w:pPr>
        <w:pStyle w:val="Verzeichnis3"/>
        <w:rPr>
          <w:rFonts w:asciiTheme="minorHAnsi" w:eastAsiaTheme="minorEastAsia" w:hAnsiTheme="minorHAnsi" w:cstheme="minorBidi"/>
          <w:sz w:val="24"/>
          <w:szCs w:val="24"/>
        </w:rPr>
      </w:pPr>
      <w:hyperlink w:anchor="_Toc490667133" w:history="1">
        <w:r w:rsidRPr="00FD14EF">
          <w:rPr>
            <w:rStyle w:val="Link"/>
          </w:rPr>
          <w:t>3.2.4</w:t>
        </w:r>
        <w:r>
          <w:rPr>
            <w:rFonts w:asciiTheme="minorHAnsi" w:eastAsiaTheme="minorEastAsia" w:hAnsiTheme="minorHAnsi" w:cstheme="minorBidi"/>
            <w:sz w:val="24"/>
            <w:szCs w:val="24"/>
          </w:rPr>
          <w:tab/>
        </w:r>
        <w:r w:rsidRPr="00FD14EF">
          <w:rPr>
            <w:rStyle w:val="Link"/>
          </w:rPr>
          <w:t>Data Dictionary</w:t>
        </w:r>
        <w:r>
          <w:rPr>
            <w:webHidden/>
          </w:rPr>
          <w:tab/>
        </w:r>
        <w:r>
          <w:rPr>
            <w:webHidden/>
          </w:rPr>
          <w:fldChar w:fldCharType="begin"/>
        </w:r>
        <w:r>
          <w:rPr>
            <w:webHidden/>
          </w:rPr>
          <w:instrText xml:space="preserve"> PAGEREF _Toc490667133 \h </w:instrText>
        </w:r>
        <w:r>
          <w:rPr>
            <w:webHidden/>
          </w:rPr>
        </w:r>
        <w:r>
          <w:rPr>
            <w:webHidden/>
          </w:rPr>
          <w:fldChar w:fldCharType="separate"/>
        </w:r>
        <w:r>
          <w:rPr>
            <w:webHidden/>
          </w:rPr>
          <w:t>8</w:t>
        </w:r>
        <w:r>
          <w:rPr>
            <w:webHidden/>
          </w:rPr>
          <w:fldChar w:fldCharType="end"/>
        </w:r>
      </w:hyperlink>
    </w:p>
    <w:p w14:paraId="6EBA8D3B" w14:textId="77777777" w:rsidR="0019514C" w:rsidRDefault="0019514C">
      <w:pPr>
        <w:pStyle w:val="Verzeichnis2"/>
        <w:rPr>
          <w:rFonts w:asciiTheme="minorHAnsi" w:eastAsiaTheme="minorEastAsia" w:hAnsiTheme="minorHAnsi" w:cstheme="minorBidi"/>
          <w:sz w:val="24"/>
          <w:szCs w:val="24"/>
        </w:rPr>
      </w:pPr>
      <w:hyperlink w:anchor="_Toc490667134" w:history="1">
        <w:r w:rsidRPr="00FD14EF">
          <w:rPr>
            <w:rStyle w:val="Link"/>
          </w:rPr>
          <w:t>3.3</w:t>
        </w:r>
        <w:r>
          <w:rPr>
            <w:rFonts w:asciiTheme="minorHAnsi" w:eastAsiaTheme="minorEastAsia" w:hAnsiTheme="minorHAnsi" w:cstheme="minorBidi"/>
            <w:sz w:val="24"/>
            <w:szCs w:val="24"/>
          </w:rPr>
          <w:tab/>
        </w:r>
        <w:r w:rsidRPr="00FD14EF">
          <w:rPr>
            <w:rStyle w:val="Link"/>
          </w:rPr>
          <w:t>Modelle</w:t>
        </w:r>
        <w:r>
          <w:rPr>
            <w:webHidden/>
          </w:rPr>
          <w:tab/>
        </w:r>
        <w:r>
          <w:rPr>
            <w:webHidden/>
          </w:rPr>
          <w:fldChar w:fldCharType="begin"/>
        </w:r>
        <w:r>
          <w:rPr>
            <w:webHidden/>
          </w:rPr>
          <w:instrText xml:space="preserve"> PAGEREF _Toc490667134 \h </w:instrText>
        </w:r>
        <w:r>
          <w:rPr>
            <w:webHidden/>
          </w:rPr>
        </w:r>
        <w:r>
          <w:rPr>
            <w:webHidden/>
          </w:rPr>
          <w:fldChar w:fldCharType="separate"/>
        </w:r>
        <w:r>
          <w:rPr>
            <w:webHidden/>
          </w:rPr>
          <w:t>8</w:t>
        </w:r>
        <w:r>
          <w:rPr>
            <w:webHidden/>
          </w:rPr>
          <w:fldChar w:fldCharType="end"/>
        </w:r>
      </w:hyperlink>
    </w:p>
    <w:p w14:paraId="05C8FBE2" w14:textId="77777777" w:rsidR="0019514C" w:rsidRDefault="0019514C">
      <w:pPr>
        <w:pStyle w:val="Verzeichnis3"/>
        <w:rPr>
          <w:rFonts w:asciiTheme="minorHAnsi" w:eastAsiaTheme="minorEastAsia" w:hAnsiTheme="minorHAnsi" w:cstheme="minorBidi"/>
          <w:sz w:val="24"/>
          <w:szCs w:val="24"/>
        </w:rPr>
      </w:pPr>
      <w:hyperlink w:anchor="_Toc490667135" w:history="1">
        <w:r w:rsidRPr="00FD14EF">
          <w:rPr>
            <w:rStyle w:val="Link"/>
          </w:rPr>
          <w:t>3.3.1</w:t>
        </w:r>
        <w:r>
          <w:rPr>
            <w:rFonts w:asciiTheme="minorHAnsi" w:eastAsiaTheme="minorEastAsia" w:hAnsiTheme="minorHAnsi" w:cstheme="minorBidi"/>
            <w:sz w:val="24"/>
            <w:szCs w:val="24"/>
          </w:rPr>
          <w:tab/>
        </w:r>
        <w:r w:rsidRPr="00FD14EF">
          <w:rPr>
            <w:rStyle w:val="Link"/>
          </w:rPr>
          <w:t>Sitemap</w:t>
        </w:r>
        <w:r>
          <w:rPr>
            <w:webHidden/>
          </w:rPr>
          <w:tab/>
        </w:r>
        <w:r>
          <w:rPr>
            <w:webHidden/>
          </w:rPr>
          <w:fldChar w:fldCharType="begin"/>
        </w:r>
        <w:r>
          <w:rPr>
            <w:webHidden/>
          </w:rPr>
          <w:instrText xml:space="preserve"> PAGEREF _Toc490667135 \h </w:instrText>
        </w:r>
        <w:r>
          <w:rPr>
            <w:webHidden/>
          </w:rPr>
        </w:r>
        <w:r>
          <w:rPr>
            <w:webHidden/>
          </w:rPr>
          <w:fldChar w:fldCharType="separate"/>
        </w:r>
        <w:r>
          <w:rPr>
            <w:webHidden/>
          </w:rPr>
          <w:t>8</w:t>
        </w:r>
        <w:r>
          <w:rPr>
            <w:webHidden/>
          </w:rPr>
          <w:fldChar w:fldCharType="end"/>
        </w:r>
      </w:hyperlink>
    </w:p>
    <w:p w14:paraId="0A73D2DD" w14:textId="77777777" w:rsidR="0019514C" w:rsidRDefault="0019514C">
      <w:pPr>
        <w:pStyle w:val="Verzeichnis3"/>
        <w:rPr>
          <w:rFonts w:asciiTheme="minorHAnsi" w:eastAsiaTheme="minorEastAsia" w:hAnsiTheme="minorHAnsi" w:cstheme="minorBidi"/>
          <w:sz w:val="24"/>
          <w:szCs w:val="24"/>
        </w:rPr>
      </w:pPr>
      <w:hyperlink w:anchor="_Toc490667136" w:history="1">
        <w:r w:rsidRPr="00FD14EF">
          <w:rPr>
            <w:rStyle w:val="Link"/>
          </w:rPr>
          <w:t>3.3.2</w:t>
        </w:r>
        <w:r>
          <w:rPr>
            <w:rFonts w:asciiTheme="minorHAnsi" w:eastAsiaTheme="minorEastAsia" w:hAnsiTheme="minorHAnsi" w:cstheme="minorBidi"/>
            <w:sz w:val="24"/>
            <w:szCs w:val="24"/>
          </w:rPr>
          <w:tab/>
        </w:r>
        <w:r w:rsidRPr="00FD14EF">
          <w:rPr>
            <w:rStyle w:val="Link"/>
          </w:rPr>
          <w:t>UML-Klassendiagramm</w:t>
        </w:r>
        <w:r>
          <w:rPr>
            <w:webHidden/>
          </w:rPr>
          <w:tab/>
        </w:r>
        <w:r>
          <w:rPr>
            <w:webHidden/>
          </w:rPr>
          <w:fldChar w:fldCharType="begin"/>
        </w:r>
        <w:r>
          <w:rPr>
            <w:webHidden/>
          </w:rPr>
          <w:instrText xml:space="preserve"> PAGEREF _Toc490667136 \h </w:instrText>
        </w:r>
        <w:r>
          <w:rPr>
            <w:webHidden/>
          </w:rPr>
        </w:r>
        <w:r>
          <w:rPr>
            <w:webHidden/>
          </w:rPr>
          <w:fldChar w:fldCharType="separate"/>
        </w:r>
        <w:r>
          <w:rPr>
            <w:webHidden/>
          </w:rPr>
          <w:t>9</w:t>
        </w:r>
        <w:r>
          <w:rPr>
            <w:webHidden/>
          </w:rPr>
          <w:fldChar w:fldCharType="end"/>
        </w:r>
      </w:hyperlink>
    </w:p>
    <w:p w14:paraId="186D1FE2" w14:textId="77777777" w:rsidR="0019514C" w:rsidRDefault="0019514C">
      <w:pPr>
        <w:pStyle w:val="Verzeichnis2"/>
        <w:rPr>
          <w:rFonts w:asciiTheme="minorHAnsi" w:eastAsiaTheme="minorEastAsia" w:hAnsiTheme="minorHAnsi" w:cstheme="minorBidi"/>
          <w:sz w:val="24"/>
          <w:szCs w:val="24"/>
        </w:rPr>
      </w:pPr>
      <w:hyperlink w:anchor="_Toc490667137" w:history="1">
        <w:r w:rsidRPr="00FD14EF">
          <w:rPr>
            <w:rStyle w:val="Link"/>
          </w:rPr>
          <w:t>3.4</w:t>
        </w:r>
        <w:r>
          <w:rPr>
            <w:rFonts w:asciiTheme="minorHAnsi" w:eastAsiaTheme="minorEastAsia" w:hAnsiTheme="minorHAnsi" w:cstheme="minorBidi"/>
            <w:sz w:val="24"/>
            <w:szCs w:val="24"/>
          </w:rPr>
          <w:tab/>
        </w:r>
        <w:r w:rsidRPr="00FD14EF">
          <w:rPr>
            <w:rStyle w:val="Link"/>
          </w:rPr>
          <w:t>Prototypen</w:t>
        </w:r>
        <w:r>
          <w:rPr>
            <w:webHidden/>
          </w:rPr>
          <w:tab/>
        </w:r>
        <w:r>
          <w:rPr>
            <w:webHidden/>
          </w:rPr>
          <w:fldChar w:fldCharType="begin"/>
        </w:r>
        <w:r>
          <w:rPr>
            <w:webHidden/>
          </w:rPr>
          <w:instrText xml:space="preserve"> PAGEREF _Toc490667137 \h </w:instrText>
        </w:r>
        <w:r>
          <w:rPr>
            <w:webHidden/>
          </w:rPr>
        </w:r>
        <w:r>
          <w:rPr>
            <w:webHidden/>
          </w:rPr>
          <w:fldChar w:fldCharType="separate"/>
        </w:r>
        <w:r>
          <w:rPr>
            <w:webHidden/>
          </w:rPr>
          <w:t>9</w:t>
        </w:r>
        <w:r>
          <w:rPr>
            <w:webHidden/>
          </w:rPr>
          <w:fldChar w:fldCharType="end"/>
        </w:r>
      </w:hyperlink>
    </w:p>
    <w:p w14:paraId="2D6CF266" w14:textId="77777777" w:rsidR="0019514C" w:rsidRDefault="0019514C">
      <w:pPr>
        <w:pStyle w:val="Verzeichnis3"/>
        <w:rPr>
          <w:rFonts w:asciiTheme="minorHAnsi" w:eastAsiaTheme="minorEastAsia" w:hAnsiTheme="minorHAnsi" w:cstheme="minorBidi"/>
          <w:sz w:val="24"/>
          <w:szCs w:val="24"/>
        </w:rPr>
      </w:pPr>
      <w:hyperlink w:anchor="_Toc490667138" w:history="1">
        <w:r w:rsidRPr="00FD14EF">
          <w:rPr>
            <w:rStyle w:val="Link"/>
          </w:rPr>
          <w:t>3.4.1</w:t>
        </w:r>
        <w:r>
          <w:rPr>
            <w:rFonts w:asciiTheme="minorHAnsi" w:eastAsiaTheme="minorEastAsia" w:hAnsiTheme="minorHAnsi" w:cstheme="minorBidi"/>
            <w:sz w:val="24"/>
            <w:szCs w:val="24"/>
          </w:rPr>
          <w:tab/>
        </w:r>
        <w:r w:rsidRPr="00FD14EF">
          <w:rPr>
            <w:rStyle w:val="Link"/>
          </w:rPr>
          <w:t>Papierprototypen</w:t>
        </w:r>
        <w:r>
          <w:rPr>
            <w:webHidden/>
          </w:rPr>
          <w:tab/>
        </w:r>
        <w:r>
          <w:rPr>
            <w:webHidden/>
          </w:rPr>
          <w:fldChar w:fldCharType="begin"/>
        </w:r>
        <w:r>
          <w:rPr>
            <w:webHidden/>
          </w:rPr>
          <w:instrText xml:space="preserve"> PAGEREF _Toc490667138 \h </w:instrText>
        </w:r>
        <w:r>
          <w:rPr>
            <w:webHidden/>
          </w:rPr>
        </w:r>
        <w:r>
          <w:rPr>
            <w:webHidden/>
          </w:rPr>
          <w:fldChar w:fldCharType="separate"/>
        </w:r>
        <w:r>
          <w:rPr>
            <w:webHidden/>
          </w:rPr>
          <w:t>11</w:t>
        </w:r>
        <w:r>
          <w:rPr>
            <w:webHidden/>
          </w:rPr>
          <w:fldChar w:fldCharType="end"/>
        </w:r>
      </w:hyperlink>
    </w:p>
    <w:p w14:paraId="479C0FF7" w14:textId="77777777" w:rsidR="0019514C" w:rsidRDefault="0019514C">
      <w:pPr>
        <w:pStyle w:val="Verzeichnis3"/>
        <w:rPr>
          <w:rFonts w:asciiTheme="minorHAnsi" w:eastAsiaTheme="minorEastAsia" w:hAnsiTheme="minorHAnsi" w:cstheme="minorBidi"/>
          <w:sz w:val="24"/>
          <w:szCs w:val="24"/>
        </w:rPr>
      </w:pPr>
      <w:hyperlink w:anchor="_Toc490667139" w:history="1">
        <w:r w:rsidRPr="00FD14EF">
          <w:rPr>
            <w:rStyle w:val="Link"/>
          </w:rPr>
          <w:t>3.4.2</w:t>
        </w:r>
        <w:r>
          <w:rPr>
            <w:rFonts w:asciiTheme="minorHAnsi" w:eastAsiaTheme="minorEastAsia" w:hAnsiTheme="minorHAnsi" w:cstheme="minorBidi"/>
            <w:sz w:val="24"/>
            <w:szCs w:val="24"/>
          </w:rPr>
          <w:tab/>
        </w:r>
        <w:r w:rsidRPr="00FD14EF">
          <w:rPr>
            <w:rStyle w:val="Link"/>
          </w:rPr>
          <w:t>Mock-Ups</w:t>
        </w:r>
        <w:r>
          <w:rPr>
            <w:webHidden/>
          </w:rPr>
          <w:tab/>
        </w:r>
        <w:r>
          <w:rPr>
            <w:webHidden/>
          </w:rPr>
          <w:fldChar w:fldCharType="begin"/>
        </w:r>
        <w:r>
          <w:rPr>
            <w:webHidden/>
          </w:rPr>
          <w:instrText xml:space="preserve"> PAGEREF _Toc490667139 \h </w:instrText>
        </w:r>
        <w:r>
          <w:rPr>
            <w:webHidden/>
          </w:rPr>
        </w:r>
        <w:r>
          <w:rPr>
            <w:webHidden/>
          </w:rPr>
          <w:fldChar w:fldCharType="separate"/>
        </w:r>
        <w:r>
          <w:rPr>
            <w:webHidden/>
          </w:rPr>
          <w:t>11</w:t>
        </w:r>
        <w:r>
          <w:rPr>
            <w:webHidden/>
          </w:rPr>
          <w:fldChar w:fldCharType="end"/>
        </w:r>
      </w:hyperlink>
    </w:p>
    <w:p w14:paraId="491D5990" w14:textId="77777777" w:rsidR="0019514C" w:rsidRDefault="0019514C">
      <w:pPr>
        <w:pStyle w:val="Verzeichnis2"/>
        <w:rPr>
          <w:rFonts w:asciiTheme="minorHAnsi" w:eastAsiaTheme="minorEastAsia" w:hAnsiTheme="minorHAnsi" w:cstheme="minorBidi"/>
          <w:sz w:val="24"/>
          <w:szCs w:val="24"/>
        </w:rPr>
      </w:pPr>
      <w:hyperlink w:anchor="_Toc490667140" w:history="1">
        <w:r w:rsidRPr="00FD14EF">
          <w:rPr>
            <w:rStyle w:val="Link"/>
          </w:rPr>
          <w:t>3.5</w:t>
        </w:r>
        <w:r>
          <w:rPr>
            <w:rFonts w:asciiTheme="minorHAnsi" w:eastAsiaTheme="minorEastAsia" w:hAnsiTheme="minorHAnsi" w:cstheme="minorBidi"/>
            <w:sz w:val="24"/>
            <w:szCs w:val="24"/>
          </w:rPr>
          <w:tab/>
        </w:r>
        <w:r w:rsidRPr="00FD14EF">
          <w:rPr>
            <w:rStyle w:val="Link"/>
          </w:rPr>
          <w:t>SWOT-Analyse</w:t>
        </w:r>
        <w:r>
          <w:rPr>
            <w:webHidden/>
          </w:rPr>
          <w:tab/>
        </w:r>
        <w:r>
          <w:rPr>
            <w:webHidden/>
          </w:rPr>
          <w:fldChar w:fldCharType="begin"/>
        </w:r>
        <w:r>
          <w:rPr>
            <w:webHidden/>
          </w:rPr>
          <w:instrText xml:space="preserve"> PAGEREF _Toc490667140 \h </w:instrText>
        </w:r>
        <w:r>
          <w:rPr>
            <w:webHidden/>
          </w:rPr>
        </w:r>
        <w:r>
          <w:rPr>
            <w:webHidden/>
          </w:rPr>
          <w:fldChar w:fldCharType="separate"/>
        </w:r>
        <w:r>
          <w:rPr>
            <w:webHidden/>
          </w:rPr>
          <w:t>21</w:t>
        </w:r>
        <w:r>
          <w:rPr>
            <w:webHidden/>
          </w:rPr>
          <w:fldChar w:fldCharType="end"/>
        </w:r>
      </w:hyperlink>
    </w:p>
    <w:p w14:paraId="0601B332" w14:textId="77777777" w:rsidR="0019514C" w:rsidRDefault="0019514C">
      <w:pPr>
        <w:pStyle w:val="Verzeichnis1"/>
        <w:rPr>
          <w:rFonts w:asciiTheme="minorHAnsi" w:eastAsiaTheme="minorEastAsia" w:hAnsiTheme="minorHAnsi" w:cstheme="minorBidi"/>
          <w:b w:val="0"/>
          <w:sz w:val="24"/>
          <w:szCs w:val="24"/>
        </w:rPr>
      </w:pPr>
      <w:hyperlink w:anchor="_Toc490667141" w:history="1">
        <w:r w:rsidRPr="00FD14EF">
          <w:rPr>
            <w:rStyle w:val="Link"/>
          </w:rPr>
          <w:t>4</w:t>
        </w:r>
        <w:r>
          <w:rPr>
            <w:rFonts w:asciiTheme="minorHAnsi" w:eastAsiaTheme="minorEastAsia" w:hAnsiTheme="minorHAnsi" w:cstheme="minorBidi"/>
            <w:b w:val="0"/>
            <w:sz w:val="24"/>
            <w:szCs w:val="24"/>
          </w:rPr>
          <w:tab/>
        </w:r>
        <w:r w:rsidRPr="00FD14EF">
          <w:rPr>
            <w:rStyle w:val="Link"/>
          </w:rPr>
          <w:t>Zusammenfassung &amp; Fazit</w:t>
        </w:r>
        <w:r>
          <w:rPr>
            <w:webHidden/>
          </w:rPr>
          <w:tab/>
        </w:r>
        <w:r>
          <w:rPr>
            <w:webHidden/>
          </w:rPr>
          <w:fldChar w:fldCharType="begin"/>
        </w:r>
        <w:r>
          <w:rPr>
            <w:webHidden/>
          </w:rPr>
          <w:instrText xml:space="preserve"> PAGEREF _Toc490667141 \h </w:instrText>
        </w:r>
        <w:r>
          <w:rPr>
            <w:webHidden/>
          </w:rPr>
        </w:r>
        <w:r>
          <w:rPr>
            <w:webHidden/>
          </w:rPr>
          <w:fldChar w:fldCharType="separate"/>
        </w:r>
        <w:r>
          <w:rPr>
            <w:webHidden/>
          </w:rPr>
          <w:t>22</w:t>
        </w:r>
        <w:r>
          <w:rPr>
            <w:webHidden/>
          </w:rPr>
          <w:fldChar w:fldCharType="end"/>
        </w:r>
      </w:hyperlink>
    </w:p>
    <w:p w14:paraId="0A443C64" w14:textId="77777777" w:rsidR="0019514C" w:rsidRDefault="0019514C">
      <w:pPr>
        <w:pStyle w:val="Verzeichnis1"/>
        <w:rPr>
          <w:rFonts w:asciiTheme="minorHAnsi" w:eastAsiaTheme="minorEastAsia" w:hAnsiTheme="minorHAnsi" w:cstheme="minorBidi"/>
          <w:b w:val="0"/>
          <w:sz w:val="24"/>
          <w:szCs w:val="24"/>
        </w:rPr>
      </w:pPr>
      <w:hyperlink w:anchor="_Toc490667142" w:history="1">
        <w:r w:rsidRPr="00FD14EF">
          <w:rPr>
            <w:rStyle w:val="Link"/>
          </w:rPr>
          <w:t>5</w:t>
        </w:r>
        <w:r>
          <w:rPr>
            <w:rFonts w:asciiTheme="minorHAnsi" w:eastAsiaTheme="minorEastAsia" w:hAnsiTheme="minorHAnsi" w:cstheme="minorBidi"/>
            <w:b w:val="0"/>
            <w:sz w:val="24"/>
            <w:szCs w:val="24"/>
          </w:rPr>
          <w:tab/>
        </w:r>
        <w:r w:rsidRPr="00FD14EF">
          <w:rPr>
            <w:rStyle w:val="Link"/>
          </w:rPr>
          <w:t>Ausblick</w:t>
        </w:r>
        <w:r>
          <w:rPr>
            <w:webHidden/>
          </w:rPr>
          <w:tab/>
        </w:r>
        <w:r>
          <w:rPr>
            <w:webHidden/>
          </w:rPr>
          <w:fldChar w:fldCharType="begin"/>
        </w:r>
        <w:r>
          <w:rPr>
            <w:webHidden/>
          </w:rPr>
          <w:instrText xml:space="preserve"> PAGEREF _Toc490667142 \h </w:instrText>
        </w:r>
        <w:r>
          <w:rPr>
            <w:webHidden/>
          </w:rPr>
        </w:r>
        <w:r>
          <w:rPr>
            <w:webHidden/>
          </w:rPr>
          <w:fldChar w:fldCharType="separate"/>
        </w:r>
        <w:r>
          <w:rPr>
            <w:webHidden/>
          </w:rPr>
          <w:t>23</w:t>
        </w:r>
        <w:r>
          <w:rPr>
            <w:webHidden/>
          </w:rPr>
          <w:fldChar w:fldCharType="end"/>
        </w:r>
      </w:hyperlink>
    </w:p>
    <w:p w14:paraId="76CD76C8" w14:textId="77777777" w:rsidR="0019514C" w:rsidRDefault="0019514C">
      <w:pPr>
        <w:pStyle w:val="Verzeichnis1"/>
        <w:rPr>
          <w:rFonts w:asciiTheme="minorHAnsi" w:eastAsiaTheme="minorEastAsia" w:hAnsiTheme="minorHAnsi" w:cstheme="minorBidi"/>
          <w:b w:val="0"/>
          <w:sz w:val="24"/>
          <w:szCs w:val="24"/>
        </w:rPr>
      </w:pPr>
      <w:hyperlink w:anchor="_Toc490667143" w:history="1">
        <w:r w:rsidRPr="00FD14EF">
          <w:rPr>
            <w:rStyle w:val="Link"/>
          </w:rPr>
          <w:t>Literaturverzeichnis</w:t>
        </w:r>
        <w:r>
          <w:rPr>
            <w:webHidden/>
          </w:rPr>
          <w:tab/>
        </w:r>
        <w:r>
          <w:rPr>
            <w:webHidden/>
          </w:rPr>
          <w:fldChar w:fldCharType="begin"/>
        </w:r>
        <w:r>
          <w:rPr>
            <w:webHidden/>
          </w:rPr>
          <w:instrText xml:space="preserve"> PAGEREF _Toc490667143 \h </w:instrText>
        </w:r>
        <w:r>
          <w:rPr>
            <w:webHidden/>
          </w:rPr>
        </w:r>
        <w:r>
          <w:rPr>
            <w:webHidden/>
          </w:rPr>
          <w:fldChar w:fldCharType="separate"/>
        </w:r>
        <w:r>
          <w:rPr>
            <w:webHidden/>
          </w:rPr>
          <w:t>24</w:t>
        </w:r>
        <w:r>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667118"/>
      <w:r>
        <w:lastRenderedPageBreak/>
        <w:t>Abbildungsverzeichnis</w:t>
      </w:r>
      <w:bookmarkEnd w:id="1"/>
    </w:p>
    <w:p w14:paraId="06BD78EA" w14:textId="77777777" w:rsidR="008B63CD"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8B63CD">
        <w:rPr>
          <w:noProof/>
        </w:rPr>
        <w:t>Abbildung 1: Sitemap</w:t>
      </w:r>
      <w:r w:rsidR="008B63CD">
        <w:rPr>
          <w:noProof/>
        </w:rPr>
        <w:tab/>
      </w:r>
      <w:r w:rsidR="008B63CD">
        <w:rPr>
          <w:noProof/>
        </w:rPr>
        <w:fldChar w:fldCharType="begin"/>
      </w:r>
      <w:r w:rsidR="008B63CD">
        <w:rPr>
          <w:noProof/>
        </w:rPr>
        <w:instrText xml:space="preserve"> PAGEREF _Toc490664252 \h </w:instrText>
      </w:r>
      <w:r w:rsidR="008B63CD">
        <w:rPr>
          <w:noProof/>
        </w:rPr>
      </w:r>
      <w:r w:rsidR="008B63CD">
        <w:rPr>
          <w:noProof/>
        </w:rPr>
        <w:fldChar w:fldCharType="separate"/>
      </w:r>
      <w:r w:rsidR="008B63CD">
        <w:rPr>
          <w:noProof/>
        </w:rPr>
        <w:t>15</w:t>
      </w:r>
      <w:r w:rsidR="008B63CD">
        <w:rPr>
          <w:noProof/>
        </w:rPr>
        <w:fldChar w:fldCharType="end"/>
      </w:r>
    </w:p>
    <w:p w14:paraId="2DD4500C" w14:textId="77777777" w:rsidR="008B63CD" w:rsidRDefault="008B63CD">
      <w:pPr>
        <w:pStyle w:val="Abbildungsverzeichnis"/>
        <w:rPr>
          <w:rFonts w:asciiTheme="minorHAnsi" w:eastAsiaTheme="minorEastAsia" w:hAnsiTheme="minorHAnsi" w:cstheme="minorBidi"/>
          <w:noProof/>
          <w:sz w:val="24"/>
          <w:szCs w:val="24"/>
        </w:rPr>
      </w:pPr>
      <w:r>
        <w:rPr>
          <w:noProof/>
        </w:rPr>
        <w:t>Abbildung 2: UML-Klassendiagramm</w:t>
      </w:r>
      <w:r>
        <w:rPr>
          <w:noProof/>
        </w:rPr>
        <w:tab/>
      </w:r>
      <w:r>
        <w:rPr>
          <w:noProof/>
        </w:rPr>
        <w:fldChar w:fldCharType="begin"/>
      </w:r>
      <w:r>
        <w:rPr>
          <w:noProof/>
        </w:rPr>
        <w:instrText xml:space="preserve"> PAGEREF _Toc490664253 \h </w:instrText>
      </w:r>
      <w:r>
        <w:rPr>
          <w:noProof/>
        </w:rPr>
      </w:r>
      <w:r>
        <w:rPr>
          <w:noProof/>
        </w:rPr>
        <w:fldChar w:fldCharType="separate"/>
      </w:r>
      <w:r>
        <w:rPr>
          <w:noProof/>
        </w:rPr>
        <w:t>15</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667119"/>
      <w:r>
        <w:lastRenderedPageBreak/>
        <w:t>Tabellenverzeichnis</w:t>
      </w:r>
      <w:bookmarkStart w:id="3" w:name="_GoBack"/>
      <w:bookmarkEnd w:id="2"/>
      <w:bookmarkEnd w:id="3"/>
    </w:p>
    <w:p w14:paraId="1D1E0CAE" w14:textId="77777777" w:rsidR="00E23A21"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E23A21">
        <w:rPr>
          <w:noProof/>
        </w:rPr>
        <w:t>Tabelle 1: Data Dictionary</w:t>
      </w:r>
      <w:r w:rsidR="00E23A21">
        <w:rPr>
          <w:noProof/>
        </w:rPr>
        <w:tab/>
      </w:r>
      <w:r w:rsidR="00E23A21">
        <w:rPr>
          <w:noProof/>
        </w:rPr>
        <w:fldChar w:fldCharType="begin"/>
      </w:r>
      <w:r w:rsidR="00E23A21">
        <w:rPr>
          <w:noProof/>
        </w:rPr>
        <w:instrText xml:space="preserve"> PAGEREF _Toc490668437 \h </w:instrText>
      </w:r>
      <w:r w:rsidR="00E23A21">
        <w:rPr>
          <w:noProof/>
        </w:rPr>
      </w:r>
      <w:r w:rsidR="00E23A21">
        <w:rPr>
          <w:noProof/>
        </w:rPr>
        <w:fldChar w:fldCharType="separate"/>
      </w:r>
      <w:r w:rsidR="00E23A21">
        <w:rPr>
          <w:noProof/>
        </w:rPr>
        <w:t>8</w:t>
      </w:r>
      <w:r w:rsidR="00E23A21">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4" w:name="_Toc410799361"/>
      <w:bookmarkStart w:id="5" w:name="_Toc410799446"/>
      <w:bookmarkStart w:id="6" w:name="_Toc410799366"/>
      <w:bookmarkStart w:id="7" w:name="_Toc410799451"/>
      <w:bookmarkStart w:id="8" w:name="_Toc415465661"/>
      <w:bookmarkStart w:id="9" w:name="_Ref418325438"/>
      <w:bookmarkStart w:id="10" w:name="_Ref414785387"/>
      <w:bookmarkStart w:id="11" w:name="_Toc415465643"/>
      <w:bookmarkStart w:id="12" w:name="_Toc490667120"/>
      <w:r>
        <w:lastRenderedPageBreak/>
        <w:t>Einleitung</w:t>
      </w:r>
      <w:bookmarkEnd w:id="12"/>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3" w:name="_Toc490142072"/>
      <w:bookmarkStart w:id="14" w:name="_Toc490667121"/>
      <w:r>
        <w:t>Projektbeschreibung</w:t>
      </w:r>
      <w:bookmarkEnd w:id="13"/>
      <w:bookmarkEnd w:id="14"/>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5" w:name="_Toc490142073"/>
      <w:bookmarkStart w:id="16" w:name="_Toc490667122"/>
      <w:r>
        <w:t>Projektplanung</w:t>
      </w:r>
      <w:bookmarkEnd w:id="15"/>
      <w:bookmarkEnd w:id="16"/>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7" w:name="_Toc490142074"/>
      <w:bookmarkStart w:id="18" w:name="_Toc490667123"/>
      <w:r>
        <w:t>Aufgabenverteilung</w:t>
      </w:r>
      <w:bookmarkEnd w:id="17"/>
      <w:bookmarkEnd w:id="18"/>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9" w:name="_Toc490142075"/>
      <w:bookmarkStart w:id="20" w:name="_Toc490667124"/>
      <w:r>
        <w:t>Meilensteine</w:t>
      </w:r>
      <w:bookmarkEnd w:id="19"/>
      <w:bookmarkEnd w:id="20"/>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1" w:name="_Toc490142076"/>
      <w:bookmarkStart w:id="22" w:name="_Toc490667125"/>
      <w:r>
        <w:t>Herausforderungen</w:t>
      </w:r>
      <w:bookmarkEnd w:id="21"/>
      <w:bookmarkEnd w:id="22"/>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3" w:name="_Toc490142077"/>
      <w:r>
        <w:br w:type="page"/>
      </w:r>
    </w:p>
    <w:p w14:paraId="6C068123" w14:textId="77777777" w:rsidR="008B63CD" w:rsidRDefault="008B63CD" w:rsidP="00E93DA6">
      <w:pPr>
        <w:pStyle w:val="berschrift1"/>
        <w:keepLines/>
        <w:pageBreakBefore w:val="0"/>
        <w:spacing w:before="480" w:after="0" w:line="276" w:lineRule="auto"/>
      </w:pPr>
      <w:bookmarkStart w:id="24" w:name="_Toc490667126"/>
      <w:r>
        <w:lastRenderedPageBreak/>
        <w:t>Analyse bestehender Fitness-Apps</w:t>
      </w:r>
      <w:bookmarkEnd w:id="23"/>
      <w:bookmarkEnd w:id="24"/>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5" w:name="_Toc490142078"/>
      <w:r>
        <w:br w:type="page"/>
      </w:r>
    </w:p>
    <w:p w14:paraId="121B28BA" w14:textId="77777777" w:rsidR="008B63CD" w:rsidRDefault="008B63CD" w:rsidP="00E93DA6">
      <w:pPr>
        <w:pStyle w:val="berschrift1"/>
        <w:keepLines/>
        <w:pageBreakBefore w:val="0"/>
        <w:spacing w:before="480" w:after="0" w:line="276" w:lineRule="auto"/>
      </w:pPr>
      <w:bookmarkStart w:id="26" w:name="_Toc490667127"/>
      <w:r>
        <w:lastRenderedPageBreak/>
        <w:t>Projektübersicht</w:t>
      </w:r>
      <w:bookmarkEnd w:id="25"/>
      <w:bookmarkEnd w:id="26"/>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7" w:name="_Toc490142079"/>
      <w:bookmarkStart w:id="28" w:name="_Toc490667128"/>
      <w:r>
        <w:t>Zielgruppe</w:t>
      </w:r>
      <w:bookmarkEnd w:id="27"/>
      <w:bookmarkEnd w:id="28"/>
    </w:p>
    <w:p w14:paraId="02BB9FE9" w14:textId="77777777" w:rsidR="008B63CD" w:rsidRDefault="008B63CD" w:rsidP="008B63CD">
      <w:r>
        <w:t xml:space="preserve">Die Studie „Gesundheit in Deutschland aktuell 2012“ von GEDA hat gezeigt, dass in Deutschland 36% der Erwachsenen keinen Sport ausüben. Unabhängig von dem Geschlecht und Bildungsgruppe erhöht sich die Prozentzahl, die nicht Sport machen,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9" w:name="_CTVP0013a68039b2a1945f3ab11e59f87d066d1"/>
      <w:r>
        <w:t>(GEDA, S.3)</w:t>
      </w:r>
      <w:bookmarkEnd w:id="29"/>
      <w:r>
        <w:fldChar w:fldCharType="end"/>
      </w:r>
      <w:r>
        <w:t xml:space="preserve">. Außerdem wurde bewiesen, dass bereits junge Menschen zwischen 18 und 29 Jahren durchschnittlich 195 Minuten pro Tage auf der Arbeit sitzen. Je länger die Altersgruppe wird verringert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30" w:name="_CTVP0010719aa2462c3469aab087d53632e2dbc"/>
      <w:r>
        <w:t xml:space="preserve">(Prof. Dr. Ingo </w:t>
      </w:r>
      <w:proofErr w:type="spellStart"/>
      <w:r>
        <w:t>Froböse</w:t>
      </w:r>
      <w:proofErr w:type="spellEnd"/>
      <w:r>
        <w:t>, Dr. Birgit Wallmann-</w:t>
      </w:r>
      <w:proofErr w:type="spellStart"/>
      <w:r>
        <w:t>Sperlich</w:t>
      </w:r>
      <w:proofErr w:type="spellEnd"/>
      <w:r>
        <w:t>, S.28)</w:t>
      </w:r>
      <w:bookmarkEnd w:id="30"/>
      <w:r>
        <w:fldChar w:fldCharType="end"/>
      </w:r>
      <w:r>
        <w:t xml:space="preserve">. Sodass daraus gefolgt werden kann, dass die generell zu viel gegessen wird. Daraus folgt, dass der Anteil der Inaktivität mit dem Alter erheblich wächst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1" w:name="_CTVP001806d0d44226a4c45b6d8f5d2aa4ac636"/>
      <w:r>
        <w:t>(</w:t>
      </w:r>
      <w:proofErr w:type="spellStart"/>
      <w:r>
        <w:t>Pahmeier</w:t>
      </w:r>
      <w:proofErr w:type="spellEnd"/>
      <w:r>
        <w:t xml:space="preserve"> 2008, S. 170)</w:t>
      </w:r>
      <w:bookmarkEnd w:id="31"/>
      <w:r>
        <w:fldChar w:fldCharType="end"/>
      </w:r>
      <w:r>
        <w:t xml:space="preserve">.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würden, könnte die Anzahl um 6.500 Todesfälle durch Herz-Kreislauf-Problemen pro Jahr verringert werden. Daraus folgt, dass unregelmäßige Bewegung negative Auswirklungen auf den Körper hat, da dadurch das Risiko an Krankheiu6uten und Beschwerden erhöht wird. In der Tabelle werden die Auswirkungen stärker verdeutlicht.  </w:t>
      </w:r>
    </w:p>
    <w:p w14:paraId="72F269CF" w14:textId="77777777" w:rsidR="008B63CD" w:rsidRDefault="00F770FC" w:rsidP="008B63CD">
      <w:r>
        <w:rPr>
          <w:noProof/>
        </w:rPr>
        <w:lastRenderedPageBreak/>
        <mc:AlternateContent>
          <mc:Choice Requires="wps">
            <w:drawing>
              <wp:anchor distT="0" distB="0" distL="114300" distR="114300" simplePos="0" relativeHeight="251673088" behindDoc="0" locked="0" layoutInCell="1" allowOverlap="1" wp14:anchorId="2D729597" wp14:editId="1FE18631">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77777777" w:rsidR="00F770FC" w:rsidRPr="00D83DD9" w:rsidRDefault="00F770FC" w:rsidP="00F770FC">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1</w:t>
                            </w:r>
                            <w:r>
                              <w:fldChar w:fldCharType="end"/>
                            </w:r>
                            <w:r>
                              <w:t>: Zusammenfassung der Auswirkungen von körperlicher Aktivität auf die Gesundheit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0,0l0,21600,21600,21600,21600,0xe">
                <v:stroke joinstyle="miter"/>
                <v:path gradientshapeok="t" o:connecttype="rect"/>
              </v:shapetype>
              <v:shape id="Textfeld 21" o:spid="_x0000_s1026" type="#_x0000_t202" style="position:absolute;left:0;text-align:left;margin-left:43.75pt;margin-top:339.55pt;width:331.65pt;height:41.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" stroked="f">
                <v:textbox style="mso-fit-shape-to-text:t" inset="0,0,0,0">
                  <w:txbxContent>
                    <w:p w14:paraId="53D94553" w14:textId="77777777" w:rsidR="00F770FC" w:rsidRPr="00D83DD9" w:rsidRDefault="00F770FC" w:rsidP="00F770FC">
                      <w:pPr>
                        <w:pStyle w:val="Beschriftung"/>
                        <w:rPr>
                          <w:rFonts w:eastAsia="Times"/>
                          <w:noProof/>
                          <w:sz w:val="20"/>
                        </w:rPr>
                      </w:pPr>
                      <w:r>
                        <w:t xml:space="preserve">Abbildung </w:t>
                      </w:r>
                      <w:r>
                        <w:fldChar w:fldCharType="begin"/>
                      </w:r>
                      <w:r>
                        <w:instrText xml:space="preserve"> SEQ Abbildung \* ARABIC </w:instrText>
                      </w:r>
                      <w:r>
                        <w:fldChar w:fldCharType="separate"/>
                      </w:r>
                      <w:r>
                        <w:rPr>
                          <w:noProof/>
                        </w:rPr>
                        <w:t>1</w:t>
                      </w:r>
                      <w:r>
                        <w:fldChar w:fldCharType="end"/>
                      </w:r>
                      <w:r>
                        <w:t>: Zusammenfassung der Auswirkungen von körperlicher Aktivität auf die Gesundheit</w:t>
                      </w:r>
                    </w:p>
                  </w:txbxContent>
                </v:textbox>
                <w10:wrap type="topAndBottom"/>
              </v:shape>
            </w:pict>
          </mc:Fallback>
        </mc:AlternateContent>
      </w:r>
      <w:r>
        <w:rPr>
          <w:noProof/>
        </w:rPr>
        <w:drawing>
          <wp:anchor distT="0" distB="0" distL="114300" distR="114300" simplePos="0" relativeHeight="251672064" behindDoc="0" locked="0" layoutInCell="1" allowOverlap="1" wp14:anchorId="29E5D274" wp14:editId="70C77F02">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224EF" w14:textId="77777777" w:rsidR="008B63CD" w:rsidRDefault="008B63CD" w:rsidP="008B63CD">
      <w:r>
        <w:t xml:space="preserve">Bewegung und körperliche Aktivitäten führen zu einer höheren Lebensqualität und fördert die Gesundheit. Auch das physische und mentale Wohlbefinden kann durch mehr Bewegung erhöht werden. Zum Beispiel Depressions-Erkrankten können durch Sport ihr Selbstvertrauen stärken. Allerdings reichen für bisher inaktive Erwachsene und ältere ein „Strammes Spazieren“, um das Verletzungsrisiko zu verringern </w:t>
      </w:r>
      <w:r>
        <w:fldChar w:fldCharType="begin"/>
      </w:r>
      <w:r>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fldChar w:fldCharType="separate"/>
      </w:r>
      <w:bookmarkStart w:id="32" w:name="_CTVP001d163342fa16342a1908ed16284ca5795"/>
      <w:r>
        <w:t>(Robert Koch Institut Statisches Bundesamt, S. 1, 7, 13)</w:t>
      </w:r>
      <w:bookmarkEnd w:id="32"/>
      <w:r>
        <w:fldChar w:fldCharType="end"/>
      </w:r>
      <w:r>
        <w:t xml:space="preserve">. Die Ergebnisse der GEDA Studie 2012 „Gesundheit in Deutschland 2012“ bewiesen, dass die gesundheitlichen Einschränkungen mit dem Alter wachsen und ab 65 Jahre besonders hoch ist. </w:t>
      </w:r>
      <w:r>
        <w:fldChar w:fldCharType="begin"/>
      </w:r>
      <w:r>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fldChar w:fldCharType="separate"/>
      </w:r>
      <w:bookmarkStart w:id="33" w:name="_CTVP0010af55782323e48d3acb63a1bb96309a4"/>
      <w:r>
        <w:t>(GEDA, S.3)</w:t>
      </w:r>
      <w:bookmarkEnd w:id="33"/>
      <w:r>
        <w:fldChar w:fldCharType="end"/>
      </w:r>
      <w:r>
        <w:t xml:space="preserve"> Generell wird empfohlen mindestens 30 Minuten täglich Sport zu machen, meine seine Gesundheit und sein Risiko zu verringern </w:t>
      </w:r>
      <w:r>
        <w:fldChar w:fldCharType="begin"/>
      </w:r>
      <w:r>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fldChar w:fldCharType="separate"/>
      </w:r>
      <w:bookmarkStart w:id="34" w:name="_CTVP0016dc5f71c7d3944a19d763e6f101e9ac6"/>
      <w:r>
        <w:t>(Robert Koch Institut Statisches Bundesamt, S. 13)</w:t>
      </w:r>
      <w:bookmarkEnd w:id="34"/>
      <w:r>
        <w:fldChar w:fldCharType="end"/>
      </w:r>
      <w:r>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5" w:name="_Toc490142080"/>
      <w:bookmarkStart w:id="36" w:name="_Toc490667129"/>
      <w:r>
        <w:t>Anforderungen</w:t>
      </w:r>
      <w:bookmarkEnd w:id="35"/>
      <w:bookmarkEnd w:id="36"/>
    </w:p>
    <w:p w14:paraId="6F4B7260" w14:textId="77777777" w:rsidR="008B63CD" w:rsidRDefault="008B63CD" w:rsidP="008B63CD">
      <w:r>
        <w:t>...</w:t>
      </w:r>
    </w:p>
    <w:p w14:paraId="3C6FC3B6" w14:textId="77777777" w:rsidR="008B63CD" w:rsidRDefault="008B63CD" w:rsidP="00E93DA6">
      <w:pPr>
        <w:pStyle w:val="berschrift3"/>
        <w:keepLines/>
        <w:spacing w:before="40" w:after="0"/>
      </w:pPr>
      <w:bookmarkStart w:id="37" w:name="_Toc490142081"/>
      <w:bookmarkStart w:id="38" w:name="_Toc490667130"/>
      <w:r>
        <w:t>User-Stories</w:t>
      </w:r>
      <w:bookmarkEnd w:id="37"/>
      <w:bookmarkEnd w:id="38"/>
    </w:p>
    <w:p w14:paraId="26B3FA41" w14:textId="77777777" w:rsidR="008B63CD" w:rsidRDefault="008B63CD" w:rsidP="008B63CD">
      <w:r>
        <w:t>...</w:t>
      </w:r>
    </w:p>
    <w:p w14:paraId="619460FC" w14:textId="77777777" w:rsidR="008B63CD" w:rsidRDefault="008B63CD" w:rsidP="00E93DA6">
      <w:pPr>
        <w:pStyle w:val="berschrift3"/>
        <w:keepLines/>
        <w:spacing w:before="40" w:after="0"/>
      </w:pPr>
      <w:bookmarkStart w:id="39" w:name="_Toc490142082"/>
      <w:bookmarkStart w:id="40" w:name="_Toc490667131"/>
      <w:r>
        <w:t>Funktionale Anforderungen</w:t>
      </w:r>
      <w:bookmarkEnd w:id="39"/>
      <w:bookmarkEnd w:id="40"/>
    </w:p>
    <w:p w14:paraId="1459876E" w14:textId="77777777" w:rsidR="008B63CD" w:rsidRDefault="008B63CD" w:rsidP="008B63CD"/>
    <w:p w14:paraId="49AD3F4F" w14:textId="77777777" w:rsidR="008B63CD" w:rsidRDefault="008B63CD" w:rsidP="008B63CD">
      <w:r>
        <w:t xml:space="preserve">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 beantwortet werden „Was tut das System?“ und „Was soll es aufgrund der Aufgabenstellung können?“. </w:t>
      </w:r>
    </w:p>
    <w:p w14:paraId="166283F5" w14:textId="77777777" w:rsidR="008B63CD" w:rsidRDefault="008B63CD" w:rsidP="008B63CD">
      <w:r>
        <w:t xml:space="preserve">Anforderungen werden unterschieden zwischen Nicht-funktionalen und Funktionalen Anforderungen. Die Funktionalen Anforderungen werden im Weiteren näher erläutert. </w:t>
      </w:r>
    </w:p>
    <w:p w14:paraId="5C6D01B4" w14:textId="77777777" w:rsidR="008B63CD" w:rsidRDefault="008B63CD" w:rsidP="008B63CD"/>
    <w:p w14:paraId="5CE73CF7" w14:textId="77777777" w:rsidR="008B63CD" w:rsidRDefault="008B63CD" w:rsidP="008B63CD">
      <w:r>
        <w:t xml:space="preserve">Funktionale Anforderungen 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2E1AC31F" w14:textId="77777777" w:rsidR="008B63CD" w:rsidRDefault="008B63CD" w:rsidP="008B63CD"/>
    <w:p w14:paraId="53BC4B9C" w14:textId="77777777"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w:t>
      </w:r>
      <w:r>
        <w:lastRenderedPageBreak/>
        <w:t xml:space="preserve">durch starke Vereinfachung und Gliederung es schnell unübersichtlich werden und zu Missverständnissen führen. </w:t>
      </w:r>
    </w:p>
    <w:p w14:paraId="79AD8738" w14:textId="77777777" w:rsidR="008B63CD" w:rsidRDefault="008B63CD" w:rsidP="008B63CD"/>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proofErr w:type="spellStart"/>
      <w:r>
        <w:t>Levelsystem</w:t>
      </w:r>
      <w:proofErr w:type="spellEnd"/>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w:t>
      </w:r>
      <w:proofErr w:type="spellStart"/>
      <w:r>
        <w:t>Levelsystem</w:t>
      </w:r>
      <w:proofErr w:type="spellEnd"/>
      <w:r>
        <w:t xml:space="preserve"> besteht aus</w:t>
      </w:r>
      <w:proofErr w:type="gramStart"/>
      <w:r>
        <w:t xml:space="preserve"> ..</w:t>
      </w:r>
      <w:proofErr w:type="gramEnd"/>
      <w:r>
        <w:t xml:space="preserve">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Ein Level wird erhöht, sobald eine gegebene Anzahl an </w:t>
      </w:r>
      <w:proofErr w:type="spellStart"/>
      <w:r>
        <w:t>Workouts</w:t>
      </w:r>
      <w:proofErr w:type="spellEnd"/>
      <w:r>
        <w:t xml:space="preserve">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proofErr w:type="spellStart"/>
      <w:r>
        <w:t>Workout</w:t>
      </w:r>
      <w:proofErr w:type="spellEnd"/>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t>
      </w:r>
      <w:proofErr w:type="spellStart"/>
      <w:r>
        <w:t>Workout</w:t>
      </w:r>
      <w:proofErr w:type="spellEnd"/>
      <w:r>
        <w:t xml:space="preserve">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lastRenderedPageBreak/>
        <w:t xml:space="preserve"> Ein </w:t>
      </w:r>
      <w:proofErr w:type="spellStart"/>
      <w:r>
        <w:t>Workout</w:t>
      </w:r>
      <w:proofErr w:type="spellEnd"/>
      <w:r>
        <w:t xml:space="preserve"> besteht </w:t>
      </w:r>
      <w:proofErr w:type="gramStart"/>
      <w:r>
        <w:t>aus ?</w:t>
      </w:r>
      <w:proofErr w:type="gramEnd"/>
      <w:r>
        <w:t xml:space="preserve">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t>
      </w:r>
      <w:proofErr w:type="spellStart"/>
      <w:r>
        <w:t>Workout</w:t>
      </w:r>
      <w:proofErr w:type="spellEnd"/>
      <w:r>
        <w:t xml:space="preserve">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t>
      </w:r>
      <w:proofErr w:type="spellStart"/>
      <w:r>
        <w:t>Workout</w:t>
      </w:r>
      <w:proofErr w:type="spellEnd"/>
      <w:r>
        <w:t xml:space="preserve">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w:t>
      </w:r>
      <w:proofErr w:type="spellStart"/>
      <w:r>
        <w:t>makieren</w:t>
      </w:r>
      <w:proofErr w:type="spellEnd"/>
      <w:r>
        <w:t xml:space="preserve">.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1"/>
      <w:r>
        <w:t>veranschaulicht</w:t>
      </w:r>
      <w:commentRangeEnd w:id="41"/>
      <w:r>
        <w:rPr>
          <w:rStyle w:val="Kommentarzeichen"/>
        </w:rPr>
        <w:commentReference w:id="41"/>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darzustellen.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2" w:name="_Toc490142083"/>
      <w:bookmarkStart w:id="43" w:name="_Toc490667132"/>
      <w:r>
        <w:t>Nicht-funktionale Anforderungen</w:t>
      </w:r>
      <w:bookmarkEnd w:id="42"/>
      <w:bookmarkEnd w:id="43"/>
    </w:p>
    <w:p w14:paraId="786EA0BC" w14:textId="77777777" w:rsidR="008B63CD" w:rsidRDefault="008B63CD" w:rsidP="008B63CD">
      <w:r>
        <w:t>...</w:t>
      </w:r>
    </w:p>
    <w:p w14:paraId="471948AD" w14:textId="77777777" w:rsidR="008B63CD" w:rsidRDefault="008B63CD" w:rsidP="00E93DA6">
      <w:pPr>
        <w:pStyle w:val="berschrift3"/>
        <w:keepLines/>
        <w:spacing w:before="40" w:after="0"/>
      </w:pPr>
      <w:bookmarkStart w:id="44" w:name="_Toc490142084"/>
      <w:bookmarkStart w:id="45" w:name="_Toc490667133"/>
      <w:r>
        <w:t xml:space="preserve">Data </w:t>
      </w:r>
      <w:proofErr w:type="spellStart"/>
      <w:r>
        <w:t>Dictionary</w:t>
      </w:r>
      <w:bookmarkEnd w:id="44"/>
      <w:bookmarkEnd w:id="45"/>
      <w:proofErr w:type="spellEnd"/>
    </w:p>
    <w:p w14:paraId="300602C5" w14:textId="77777777" w:rsidR="00E23A21" w:rsidRDefault="00E23A21" w:rsidP="00E23A21">
      <w:pPr>
        <w:pStyle w:val="Beschriftung"/>
        <w:keepNext/>
      </w:pPr>
      <w:bookmarkStart w:id="46" w:name="_Toc490668437"/>
      <w:r>
        <w:t xml:space="preserve">Tabelle </w:t>
      </w:r>
      <w:fldSimple w:instr=" SEQ Tabelle \* ARABIC ">
        <w:r>
          <w:rPr>
            <w:noProof/>
          </w:rPr>
          <w:t>1</w:t>
        </w:r>
      </w:fldSimple>
      <w:r>
        <w:t xml:space="preserve">: Data </w:t>
      </w:r>
      <w:proofErr w:type="spellStart"/>
      <w:r>
        <w:t>Dictionary</w:t>
      </w:r>
      <w:bookmarkEnd w:id="46"/>
      <w:proofErr w:type="spellEnd"/>
    </w:p>
    <w:tbl>
      <w:tblPr>
        <w:tblStyle w:val="Raster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781FAA">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781FAA">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781FAA">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781FAA">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781FAA">
            <w:pPr>
              <w:rPr>
                <w:rFonts w:ascii="Calibri" w:eastAsia="Times New Roman" w:hAnsi="Calibri"/>
                <w:color w:val="000000"/>
                <w:sz w:val="22"/>
                <w:szCs w:val="22"/>
              </w:rPr>
            </w:pPr>
            <w:proofErr w:type="spellStart"/>
            <w:r>
              <w:rPr>
                <w:rFonts w:ascii="Calibri" w:eastAsia="Times New Roman" w:hAnsi="Calibri"/>
                <w:color w:val="000000"/>
                <w:sz w:val="22"/>
                <w:szCs w:val="22"/>
              </w:rPr>
              <w:t>Workout</w:t>
            </w:r>
            <w:proofErr w:type="spellEnd"/>
          </w:p>
        </w:tc>
        <w:tc>
          <w:tcPr>
            <w:tcW w:w="0" w:type="auto"/>
            <w:noWrap/>
            <w:hideMark/>
          </w:tcPr>
          <w:p w14:paraId="421EF09B" w14:textId="77777777" w:rsidR="0019514C" w:rsidRDefault="0019514C" w:rsidP="00781FAA">
            <w:pPr>
              <w:rPr>
                <w:rFonts w:ascii="Calibri" w:eastAsia="Times New Roman" w:hAnsi="Calibri"/>
                <w:color w:val="000000"/>
                <w:sz w:val="22"/>
                <w:szCs w:val="22"/>
              </w:rPr>
            </w:pPr>
            <w:proofErr w:type="gramStart"/>
            <w:r>
              <w:rPr>
                <w:rFonts w:ascii="Calibri" w:eastAsia="Times New Roman" w:hAnsi="Calibri"/>
                <w:color w:val="000000"/>
                <w:sz w:val="22"/>
                <w:szCs w:val="22"/>
              </w:rPr>
              <w:t>Übung[</w:t>
            </w:r>
            <w:proofErr w:type="gramEnd"/>
            <w:r>
              <w:rPr>
                <w:rFonts w:ascii="Calibri" w:eastAsia="Times New Roman" w:hAnsi="Calibri"/>
                <w:color w:val="000000"/>
                <w:sz w:val="22"/>
                <w:szCs w:val="22"/>
              </w:rPr>
              <w:t>1…n]</w:t>
            </w:r>
          </w:p>
        </w:tc>
        <w:tc>
          <w:tcPr>
            <w:tcW w:w="0" w:type="auto"/>
            <w:hideMark/>
          </w:tcPr>
          <w:p w14:paraId="380135D6"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 xml:space="preserve">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besteht aus mindestens 2 verpflichtenden und mindestens einer optionalen Übung. Nach Erfüllen aller nötigen Übungen des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gilt dieses als abgeschlossen. Ein abgeschlossenes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trägt zum Fortschritt aller damit verbundenen Ziele bei. Ein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ist einem oder mehreren Zielen zugeordnet.</w:t>
            </w:r>
          </w:p>
        </w:tc>
        <w:tc>
          <w:tcPr>
            <w:tcW w:w="0" w:type="auto"/>
            <w:noWrap/>
            <w:hideMark/>
          </w:tcPr>
          <w:p w14:paraId="217B302E" w14:textId="77777777" w:rsidR="0019514C" w:rsidRDefault="0019514C" w:rsidP="00781FAA">
            <w:pPr>
              <w:rPr>
                <w:rFonts w:ascii="Calibri" w:eastAsia="Times New Roman" w:hAnsi="Calibri"/>
                <w:color w:val="000000"/>
                <w:sz w:val="22"/>
                <w:szCs w:val="22"/>
              </w:rPr>
            </w:pPr>
            <w:proofErr w:type="spellStart"/>
            <w:r>
              <w:rPr>
                <w:rFonts w:ascii="Calibri" w:eastAsia="Times New Roman" w:hAnsi="Calibri"/>
                <w:color w:val="000000"/>
                <w:sz w:val="22"/>
                <w:szCs w:val="22"/>
              </w:rPr>
              <w:t>Cardio-Workout</w:t>
            </w:r>
            <w:proofErr w:type="spellEnd"/>
          </w:p>
        </w:tc>
      </w:tr>
      <w:tr w:rsidR="009C399B" w14:paraId="7E607A35" w14:textId="77777777" w:rsidTr="009C399B">
        <w:trPr>
          <w:trHeight w:val="1200"/>
        </w:trPr>
        <w:tc>
          <w:tcPr>
            <w:tcW w:w="0" w:type="auto"/>
            <w:noWrap/>
            <w:hideMark/>
          </w:tcPr>
          <w:p w14:paraId="68D3699D"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 xml:space="preserve">Es existieren fünf </w:t>
            </w:r>
            <w:proofErr w:type="spellStart"/>
            <w:r>
              <w:rPr>
                <w:rFonts w:ascii="Calibri" w:eastAsia="Times New Roman" w:hAnsi="Calibri"/>
                <w:color w:val="000000"/>
                <w:sz w:val="22"/>
                <w:szCs w:val="22"/>
              </w:rPr>
              <w:t>veschiedene</w:t>
            </w:r>
            <w:proofErr w:type="spellEnd"/>
            <w:r>
              <w:rPr>
                <w:rFonts w:ascii="Calibri" w:eastAsia="Times New Roman" w:hAnsi="Calibri"/>
                <w:color w:val="000000"/>
                <w:sz w:val="22"/>
                <w:szCs w:val="22"/>
              </w:rPr>
              <w:t xml:space="preserve"> Ziele: "Fokus", "Kraft", "Balance", "Stress" und "Straffen". </w:t>
            </w:r>
            <w:r>
              <w:rPr>
                <w:rFonts w:ascii="Calibri" w:eastAsia="Times New Roman" w:hAnsi="Calibri"/>
                <w:color w:val="000000"/>
                <w:sz w:val="22"/>
                <w:szCs w:val="22"/>
              </w:rPr>
              <w:lastRenderedPageBreak/>
              <w:t xml:space="preserve">Der Benutzer wählt bei der Einrichtung der </w:t>
            </w:r>
            <w:proofErr w:type="spellStart"/>
            <w:r>
              <w:rPr>
                <w:rFonts w:ascii="Calibri" w:eastAsia="Times New Roman" w:hAnsi="Calibri"/>
                <w:color w:val="000000"/>
                <w:sz w:val="22"/>
                <w:szCs w:val="22"/>
              </w:rPr>
              <w:t>PersonalFit</w:t>
            </w:r>
            <w:proofErr w:type="spellEnd"/>
            <w:r>
              <w:rPr>
                <w:rFonts w:ascii="Calibri" w:eastAsia="Times New Roman" w:hAnsi="Calibri"/>
                <w:color w:val="000000"/>
                <w:sz w:val="22"/>
                <w:szCs w:val="22"/>
              </w:rPr>
              <w:t xml:space="preserve">-App mindestens eines der Ziele aus. Ihm stehen im Anschluss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zu allen ausgewählten Zielen zur Verfügung.</w:t>
            </w:r>
          </w:p>
        </w:tc>
        <w:tc>
          <w:tcPr>
            <w:tcW w:w="0" w:type="auto"/>
            <w:noWrap/>
            <w:hideMark/>
          </w:tcPr>
          <w:p w14:paraId="5892B33E"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9C399B" w14:paraId="052A3F73" w14:textId="77777777" w:rsidTr="009C399B">
        <w:trPr>
          <w:trHeight w:val="1500"/>
        </w:trPr>
        <w:tc>
          <w:tcPr>
            <w:tcW w:w="0" w:type="auto"/>
            <w:noWrap/>
            <w:hideMark/>
          </w:tcPr>
          <w:p w14:paraId="25629776"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5259613C"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(Trainings)</w:t>
            </w:r>
            <w:proofErr w:type="spellStart"/>
            <w:r>
              <w:rPr>
                <w:rFonts w:ascii="Calibri" w:eastAsia="Times New Roman" w:hAnsi="Calibri"/>
                <w:color w:val="000000"/>
                <w:sz w:val="22"/>
                <w:szCs w:val="22"/>
              </w:rPr>
              <w:t>intensität</w:t>
            </w:r>
            <w:proofErr w:type="spellEnd"/>
          </w:p>
        </w:tc>
        <w:tc>
          <w:tcPr>
            <w:tcW w:w="0" w:type="auto"/>
            <w:noWrap/>
            <w:hideMark/>
          </w:tcPr>
          <w:p w14:paraId="242D8FA9"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 xml:space="preserve">Bei der Einrichtung gibt der Benutzer die gewünschte </w:t>
            </w:r>
            <w:proofErr w:type="spellStart"/>
            <w:r>
              <w:rPr>
                <w:rFonts w:ascii="Calibri" w:eastAsia="Times New Roman" w:hAnsi="Calibri"/>
                <w:color w:val="000000"/>
                <w:sz w:val="22"/>
                <w:szCs w:val="22"/>
              </w:rPr>
              <w:t>Trainginsintensität</w:t>
            </w:r>
            <w:proofErr w:type="spellEnd"/>
            <w:r>
              <w:rPr>
                <w:rFonts w:ascii="Calibri" w:eastAsia="Times New Roman" w:hAnsi="Calibri"/>
                <w:color w:val="000000"/>
                <w:sz w:val="22"/>
                <w:szCs w:val="22"/>
              </w:rPr>
              <w:t xml:space="preserve"> an. Die Intensität reicht von 1 (niedrigste Intensität) bis 5 (höchste Intensität) und wird bei der empfohlenen Anzahl der Wiederholungen und Sätze aller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berücksichtigt.</w:t>
            </w:r>
          </w:p>
        </w:tc>
        <w:tc>
          <w:tcPr>
            <w:tcW w:w="0" w:type="auto"/>
            <w:noWrap/>
            <w:hideMark/>
          </w:tcPr>
          <w:p w14:paraId="5B84EBCA"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t>
            </w:r>
            <w:proofErr w:type="spellStart"/>
            <w:r>
              <w:rPr>
                <w:rFonts w:ascii="Calibri" w:eastAsia="Times New Roman" w:hAnsi="Calibri"/>
                <w:color w:val="000000"/>
                <w:sz w:val="22"/>
                <w:szCs w:val="22"/>
              </w:rPr>
              <w:t>Workouts</w:t>
            </w:r>
            <w:proofErr w:type="spellEnd"/>
            <w:r>
              <w:rPr>
                <w:rFonts w:ascii="Calibri" w:eastAsia="Times New Roman" w:hAnsi="Calibri"/>
                <w:color w:val="000000"/>
                <w:sz w:val="22"/>
                <w:szCs w:val="22"/>
              </w:rPr>
              <w:t xml:space="preserve"> steigt das Level aller mit dem </w:t>
            </w:r>
            <w:proofErr w:type="spellStart"/>
            <w:r>
              <w:rPr>
                <w:rFonts w:ascii="Calibri" w:eastAsia="Times New Roman" w:hAnsi="Calibri"/>
                <w:color w:val="000000"/>
                <w:sz w:val="22"/>
                <w:szCs w:val="22"/>
              </w:rPr>
              <w:t>Workout</w:t>
            </w:r>
            <w:proofErr w:type="spellEnd"/>
            <w:r>
              <w:rPr>
                <w:rFonts w:ascii="Calibri" w:eastAsia="Times New Roman" w:hAnsi="Calibri"/>
                <w:color w:val="000000"/>
                <w:sz w:val="22"/>
                <w:szCs w:val="22"/>
              </w:rPr>
              <w:t xml:space="preserve"> verbundenen Ziele. Der Benutzer befindet sich zunächst auf Level 1; eine maximale Begrenzung </w:t>
            </w:r>
            <w:r>
              <w:rPr>
                <w:rFonts w:ascii="Calibri" w:eastAsia="Times New Roman" w:hAnsi="Calibri"/>
                <w:color w:val="000000"/>
                <w:sz w:val="22"/>
                <w:szCs w:val="22"/>
              </w:rPr>
              <w:lastRenderedPageBreak/>
              <w:t>gibt es nicht. Mit zunehmendem Level werden dem Benutzer zusätzliche verpflichtende sowie optionale Übungen angeboten.</w:t>
            </w:r>
          </w:p>
        </w:tc>
        <w:tc>
          <w:tcPr>
            <w:tcW w:w="0" w:type="auto"/>
            <w:noWrap/>
            <w:hideMark/>
          </w:tcPr>
          <w:p w14:paraId="581BBA87" w14:textId="77777777" w:rsidR="0019514C" w:rsidRDefault="0019514C" w:rsidP="00781FAA">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14:paraId="4C6450B6" w14:textId="77777777" w:rsidR="008B63CD" w:rsidRDefault="008B63CD" w:rsidP="008B63CD"/>
    <w:p w14:paraId="3F793547" w14:textId="77777777" w:rsidR="008B63CD" w:rsidRDefault="008B63CD" w:rsidP="00E93DA6">
      <w:pPr>
        <w:pStyle w:val="berschrift2"/>
        <w:keepLines/>
        <w:tabs>
          <w:tab w:val="clear" w:pos="851"/>
        </w:tabs>
        <w:spacing w:before="40" w:after="0"/>
      </w:pPr>
      <w:bookmarkStart w:id="47" w:name="_Toc490142085"/>
      <w:bookmarkStart w:id="48" w:name="_Toc490667134"/>
      <w:r>
        <w:t>Modelle</w:t>
      </w:r>
      <w:bookmarkEnd w:id="47"/>
      <w:bookmarkEnd w:id="48"/>
    </w:p>
    <w:p w14:paraId="27FDB27F" w14:textId="77777777" w:rsidR="00E23A21" w:rsidRDefault="00E23A21" w:rsidP="00E23A21">
      <w:pPr>
        <w:pStyle w:val="Listenabsatz"/>
        <w:numPr>
          <w:ilvl w:val="0"/>
          <w:numId w:val="20"/>
        </w:numPr>
        <w:spacing w:before="0" w:after="0" w:line="240" w:lineRule="auto"/>
        <w:jc w:val="left"/>
      </w:pPr>
      <w:r>
        <w:t xml:space="preserve">Was ist ein Modell? Wofür wird ein Modell verwendet? </w:t>
      </w:r>
    </w:p>
    <w:p w14:paraId="4AB57379" w14:textId="77777777" w:rsidR="00E23A21" w:rsidRDefault="00E23A21" w:rsidP="00E23A21">
      <w:pPr>
        <w:pStyle w:val="Listenabsatz"/>
        <w:numPr>
          <w:ilvl w:val="0"/>
          <w:numId w:val="20"/>
        </w:numPr>
        <w:spacing w:before="0" w:after="0" w:line="240" w:lineRule="auto"/>
        <w:jc w:val="left"/>
      </w:pPr>
      <w:r>
        <w:t>Welche Modelle wurden für die Konzeptionierung genutzt?</w:t>
      </w:r>
    </w:p>
    <w:p w14:paraId="2E1BD1C8" w14:textId="77777777" w:rsidR="00E23A21" w:rsidRDefault="00E23A21" w:rsidP="00E23A21">
      <w:pPr>
        <w:pStyle w:val="Listenabsatz"/>
        <w:numPr>
          <w:ilvl w:val="0"/>
          <w:numId w:val="20"/>
        </w:numPr>
        <w:spacing w:before="0" w:after="0" w:line="240" w:lineRule="auto"/>
        <w:jc w:val="left"/>
      </w:pPr>
      <w:r>
        <w:t>Datenbankmodell erstellt, aber weitreichende Überschneidungen mit Klassendiagramm -&gt; rausgenommen</w:t>
      </w:r>
    </w:p>
    <w:p w14:paraId="7C4BC3EA" w14:textId="77777777" w:rsidR="008B63CD" w:rsidRDefault="00E23A21" w:rsidP="008B63CD">
      <w:pPr>
        <w:pStyle w:val="Listenabsatz"/>
        <w:numPr>
          <w:ilvl w:val="0"/>
          <w:numId w:val="20"/>
        </w:numPr>
        <w:spacing w:before="0" w:after="0" w:line="240" w:lineRule="auto"/>
        <w:jc w:val="left"/>
      </w:pPr>
      <w:r>
        <w:t>Begründung: Warum wurden genau diese Modelle verwendet? Warum nur diese?</w:t>
      </w:r>
    </w:p>
    <w:p w14:paraId="01A7D52F" w14:textId="77777777" w:rsidR="00E23A21" w:rsidRDefault="00E23A21" w:rsidP="00E23A21">
      <w:pPr>
        <w:pStyle w:val="Listenabsatz"/>
        <w:spacing w:before="0" w:after="0" w:line="240" w:lineRule="auto"/>
        <w:jc w:val="left"/>
      </w:pPr>
    </w:p>
    <w:p w14:paraId="1EAA1237" w14:textId="77777777" w:rsidR="008B63CD" w:rsidRDefault="008B63CD" w:rsidP="00E93DA6">
      <w:pPr>
        <w:pStyle w:val="berschrift3"/>
        <w:keepLines/>
        <w:spacing w:before="40" w:after="0"/>
      </w:pPr>
      <w:bookmarkStart w:id="49" w:name="_Toc490142086"/>
      <w:bookmarkStart w:id="50" w:name="_Toc490667135"/>
      <w:r>
        <w:t>Sitemap</w:t>
      </w:r>
      <w:bookmarkEnd w:id="49"/>
      <w:bookmarkEnd w:id="50"/>
    </w:p>
    <w:p w14:paraId="7D898CEA" w14:textId="77777777" w:rsidR="00042295" w:rsidRDefault="00042295" w:rsidP="00042295">
      <w:pPr>
        <w:pStyle w:val="Listenabsatz"/>
        <w:numPr>
          <w:ilvl w:val="0"/>
          <w:numId w:val="19"/>
        </w:numPr>
        <w:spacing w:before="0" w:after="0" w:line="240" w:lineRule="auto"/>
        <w:jc w:val="left"/>
      </w:pPr>
      <w:r>
        <w:t>Was ist eine Sitemap? Wofür wird sie genutzt?</w:t>
      </w:r>
    </w:p>
    <w:p w14:paraId="20EFD68C" w14:textId="77777777" w:rsidR="00042295" w:rsidRDefault="00670F2E" w:rsidP="00042295">
      <w:pPr>
        <w:pStyle w:val="Listenabsatz"/>
        <w:numPr>
          <w:ilvl w:val="0"/>
          <w:numId w:val="19"/>
        </w:numPr>
        <w:spacing w:before="0" w:after="0" w:line="240" w:lineRule="auto"/>
        <w:jc w:val="left"/>
      </w:pPr>
      <w:r>
        <w:rPr>
          <w:noProof/>
        </w:rPr>
        <w:drawing>
          <wp:anchor distT="0" distB="0" distL="114300" distR="114300" simplePos="0" relativeHeight="251674112" behindDoc="0" locked="0" layoutInCell="1" allowOverlap="1" wp14:anchorId="30606BE2" wp14:editId="7E179630">
            <wp:simplePos x="0" y="0"/>
            <wp:positionH relativeFrom="column">
              <wp:posOffset>1306195</wp:posOffset>
            </wp:positionH>
            <wp:positionV relativeFrom="paragraph">
              <wp:posOffset>300355</wp:posOffset>
            </wp:positionV>
            <wp:extent cx="2563495" cy="3710940"/>
            <wp:effectExtent l="0" t="0" r="1905" b="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6349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295">
        <w:t>Was war der Nutzen für das Projekt?</w:t>
      </w:r>
    </w:p>
    <w:p w14:paraId="2C067986" w14:textId="77777777" w:rsidR="00042295" w:rsidRDefault="00042295" w:rsidP="00042295">
      <w:pPr>
        <w:pStyle w:val="Listenabsatz"/>
        <w:numPr>
          <w:ilvl w:val="0"/>
          <w:numId w:val="19"/>
        </w:numPr>
        <w:spacing w:before="0" w:after="0" w:line="240" w:lineRule="auto"/>
        <w:jc w:val="left"/>
      </w:pPr>
      <w:r>
        <w:t>Beschreibung der Abbildung: Was ist zu sehen? Was ist nicht zu sehen?</w:t>
      </w:r>
    </w:p>
    <w:p w14:paraId="0F70DA28" w14:textId="77777777" w:rsidR="00042295" w:rsidRDefault="00042295" w:rsidP="00042295">
      <w:pPr>
        <w:pStyle w:val="Listenabsatz"/>
        <w:numPr>
          <w:ilvl w:val="1"/>
          <w:numId w:val="19"/>
        </w:numPr>
        <w:spacing w:before="0" w:after="0" w:line="240" w:lineRule="auto"/>
        <w:jc w:val="left"/>
      </w:pPr>
      <w:r>
        <w:t>Einstiegspunkt in die App (erster Start vs. jeder weitere Start)</w:t>
      </w:r>
    </w:p>
    <w:p w14:paraId="776DE727" w14:textId="77777777" w:rsidR="00042295" w:rsidRDefault="00042295" w:rsidP="00042295">
      <w:pPr>
        <w:pStyle w:val="Listenabsatz"/>
        <w:numPr>
          <w:ilvl w:val="1"/>
          <w:numId w:val="19"/>
        </w:numPr>
        <w:spacing w:before="0" w:after="0" w:line="240" w:lineRule="auto"/>
        <w:jc w:val="left"/>
      </w:pPr>
      <w:r>
        <w:t>Übergänge zwischen Ansichten</w:t>
      </w:r>
    </w:p>
    <w:p w14:paraId="4E49ACF7" w14:textId="77777777" w:rsidR="00042295" w:rsidRDefault="00042295" w:rsidP="00042295">
      <w:pPr>
        <w:pStyle w:val="Listenabsatz"/>
        <w:numPr>
          <w:ilvl w:val="1"/>
          <w:numId w:val="19"/>
        </w:numPr>
        <w:spacing w:before="0" w:after="0" w:line="240" w:lineRule="auto"/>
        <w:jc w:val="left"/>
      </w:pPr>
      <w:r>
        <w:t>Auslöser für einen Übergang</w:t>
      </w:r>
    </w:p>
    <w:p w14:paraId="7B7D6BD9" w14:textId="77777777" w:rsidR="00042295" w:rsidRPr="003D500D" w:rsidRDefault="00042295" w:rsidP="00042295">
      <w:pPr>
        <w:pStyle w:val="Listenabsatz"/>
        <w:numPr>
          <w:ilvl w:val="1"/>
          <w:numId w:val="19"/>
        </w:numPr>
        <w:spacing w:before="0" w:after="0" w:line="240" w:lineRule="auto"/>
        <w:jc w:val="left"/>
      </w:pPr>
      <w:r>
        <w:t>Unabhängig von finalem Design, implizit jedoch erste Überlegungen („Wie viele Ansichten sind für die Einrichtung nötig?“)</w:t>
      </w:r>
    </w:p>
    <w:p w14:paraId="159F6829" w14:textId="77777777" w:rsidR="008B63CD" w:rsidRPr="003D500D" w:rsidRDefault="008B63CD" w:rsidP="008B63CD"/>
    <w:p w14:paraId="1F6B97FB" w14:textId="77777777" w:rsidR="008B63CD" w:rsidRDefault="008B63CD" w:rsidP="008B63CD">
      <w:pPr>
        <w:keepNext/>
      </w:pPr>
    </w:p>
    <w:p w14:paraId="7DB23CAA" w14:textId="77777777" w:rsidR="008B63CD" w:rsidRDefault="008B63CD" w:rsidP="008B63CD">
      <w:pPr>
        <w:pStyle w:val="Beschriftung"/>
      </w:pPr>
      <w:bookmarkStart w:id="51" w:name="_Toc490143637"/>
      <w:bookmarkStart w:id="52" w:name="_Toc490664252"/>
      <w:r>
        <w:t xml:space="preserve">Abbildung </w:t>
      </w:r>
      <w:fldSimple w:instr=" SEQ Abbildung \* ARABIC ">
        <w:r w:rsidR="0019514C">
          <w:rPr>
            <w:noProof/>
          </w:rPr>
          <w:t>2</w:t>
        </w:r>
      </w:fldSimple>
      <w:r>
        <w:t>: Sitemap</w:t>
      </w:r>
      <w:bookmarkEnd w:id="51"/>
      <w:bookmarkEnd w:id="52"/>
    </w:p>
    <w:p w14:paraId="39CE46B6" w14:textId="77777777" w:rsidR="00E23A21" w:rsidRPr="00E23A21" w:rsidRDefault="008B63CD" w:rsidP="00E23A21">
      <w:pPr>
        <w:pStyle w:val="berschrift3"/>
        <w:keepLines/>
        <w:spacing w:before="40" w:after="0"/>
      </w:pPr>
      <w:bookmarkStart w:id="53" w:name="_Toc490142087"/>
      <w:bookmarkStart w:id="54" w:name="_Toc490667136"/>
      <w:r>
        <w:t>UML-Klassendiagramm</w:t>
      </w:r>
      <w:bookmarkEnd w:id="53"/>
      <w:bookmarkEnd w:id="54"/>
    </w:p>
    <w:p w14:paraId="397B7ED2" w14:textId="77777777" w:rsidR="00042295" w:rsidRDefault="00042295" w:rsidP="00042295">
      <w:pPr>
        <w:pStyle w:val="Listenabsatz"/>
        <w:numPr>
          <w:ilvl w:val="0"/>
          <w:numId w:val="18"/>
        </w:numPr>
        <w:spacing w:before="0" w:after="0" w:line="240" w:lineRule="auto"/>
        <w:jc w:val="left"/>
      </w:pPr>
      <w:r>
        <w:t>Beschreibung: UML-Klassendiagramm</w:t>
      </w:r>
    </w:p>
    <w:p w14:paraId="51BD1BCC" w14:textId="77777777" w:rsidR="00042295" w:rsidRDefault="00042295" w:rsidP="00042295">
      <w:pPr>
        <w:pStyle w:val="Listenabsatz"/>
        <w:numPr>
          <w:ilvl w:val="0"/>
          <w:numId w:val="18"/>
        </w:numPr>
        <w:spacing w:before="0" w:after="0" w:line="240" w:lineRule="auto"/>
        <w:jc w:val="left"/>
      </w:pPr>
      <w:r>
        <w:t>Welche Aspekte wichtig für die Konzeptionierung? -&gt; Nutzen für das Projekt</w:t>
      </w:r>
    </w:p>
    <w:p w14:paraId="5EE05552" w14:textId="77777777" w:rsidR="00042295" w:rsidRDefault="00042295" w:rsidP="00042295">
      <w:pPr>
        <w:pStyle w:val="Listenabsatz"/>
        <w:numPr>
          <w:ilvl w:val="0"/>
          <w:numId w:val="18"/>
        </w:numPr>
        <w:spacing w:before="0" w:after="0" w:line="240" w:lineRule="auto"/>
        <w:jc w:val="left"/>
      </w:pPr>
      <w:r>
        <w:t>Übersicht über alle wichtigen:</w:t>
      </w:r>
    </w:p>
    <w:p w14:paraId="5F36206D" w14:textId="77777777" w:rsidR="00042295" w:rsidRDefault="00042295" w:rsidP="00042295">
      <w:pPr>
        <w:pStyle w:val="Listenabsatz"/>
        <w:numPr>
          <w:ilvl w:val="1"/>
          <w:numId w:val="18"/>
        </w:numPr>
        <w:spacing w:before="0" w:after="0" w:line="240" w:lineRule="auto"/>
        <w:jc w:val="left"/>
      </w:pPr>
      <w:r>
        <w:t>Klassen und deren Zusammenhänge</w:t>
      </w:r>
    </w:p>
    <w:p w14:paraId="3A86D62E" w14:textId="77777777" w:rsidR="00042295" w:rsidRDefault="00042295" w:rsidP="00042295">
      <w:pPr>
        <w:pStyle w:val="Listenabsatz"/>
        <w:numPr>
          <w:ilvl w:val="1"/>
          <w:numId w:val="18"/>
        </w:numPr>
        <w:spacing w:before="0" w:after="0" w:line="240" w:lineRule="auto"/>
        <w:jc w:val="left"/>
      </w:pPr>
      <w:r>
        <w:t>Daten</w:t>
      </w:r>
    </w:p>
    <w:p w14:paraId="61D381B8" w14:textId="77777777" w:rsidR="00042295" w:rsidRDefault="00042295" w:rsidP="00042295">
      <w:pPr>
        <w:pStyle w:val="Listenabsatz"/>
        <w:numPr>
          <w:ilvl w:val="1"/>
          <w:numId w:val="18"/>
        </w:numPr>
        <w:spacing w:before="0" w:after="0" w:line="240" w:lineRule="auto"/>
        <w:jc w:val="left"/>
      </w:pPr>
      <w:r>
        <w:t>Datentypen</w:t>
      </w:r>
    </w:p>
    <w:p w14:paraId="0A2455FA" w14:textId="77777777" w:rsidR="00042295" w:rsidRDefault="00042295" w:rsidP="00042295">
      <w:pPr>
        <w:pStyle w:val="Listenabsatz"/>
        <w:numPr>
          <w:ilvl w:val="1"/>
          <w:numId w:val="18"/>
        </w:numPr>
        <w:spacing w:before="0" w:after="0" w:line="240" w:lineRule="auto"/>
        <w:jc w:val="left"/>
      </w:pPr>
      <w:proofErr w:type="spellStart"/>
      <w:r>
        <w:t>Kardinalitäten</w:t>
      </w:r>
      <w:proofErr w:type="spellEnd"/>
    </w:p>
    <w:p w14:paraId="2F02FB0A" w14:textId="77777777" w:rsidR="00042295" w:rsidRDefault="00042295" w:rsidP="00042295">
      <w:pPr>
        <w:pStyle w:val="Listenabsatz"/>
        <w:numPr>
          <w:ilvl w:val="0"/>
          <w:numId w:val="18"/>
        </w:numPr>
        <w:spacing w:before="0" w:after="0" w:line="240" w:lineRule="auto"/>
        <w:jc w:val="left"/>
      </w:pPr>
      <w:r>
        <w:t>Beschreibung der Abbildung</w:t>
      </w:r>
    </w:p>
    <w:p w14:paraId="20657059" w14:textId="77777777" w:rsidR="008B63CD" w:rsidRDefault="008B63CD" w:rsidP="008B63CD"/>
    <w:p w14:paraId="6E93C545" w14:textId="77777777" w:rsidR="008B63CD" w:rsidRDefault="008B63CD" w:rsidP="008B63CD">
      <w:pPr>
        <w:keepNext/>
      </w:pPr>
      <w:r>
        <w:rPr>
          <w:noProof/>
        </w:rPr>
        <w:drawing>
          <wp:inline distT="0" distB="0" distL="0" distR="0" wp14:anchorId="69E9AE83" wp14:editId="44D8DA31">
            <wp:extent cx="3218715" cy="2691407"/>
            <wp:effectExtent l="0" t="0" r="762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assendiagramm.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18715" cy="2691407"/>
                    </a:xfrm>
                    <a:prstGeom prst="rect">
                      <a:avLst/>
                    </a:prstGeom>
                    <a:noFill/>
                    <a:ln>
                      <a:noFill/>
                    </a:ln>
                  </pic:spPr>
                </pic:pic>
              </a:graphicData>
            </a:graphic>
          </wp:inline>
        </w:drawing>
      </w:r>
    </w:p>
    <w:p w14:paraId="3603D816" w14:textId="77777777" w:rsidR="008B63CD" w:rsidRDefault="008B63CD" w:rsidP="008B63CD">
      <w:pPr>
        <w:pStyle w:val="Beschriftung"/>
      </w:pPr>
      <w:bookmarkStart w:id="55" w:name="_Toc490143638"/>
      <w:bookmarkStart w:id="56" w:name="_Toc490664253"/>
      <w:r>
        <w:t xml:space="preserve">Abbildung </w:t>
      </w:r>
      <w:fldSimple w:instr=" SEQ Abbildung \* ARABIC ">
        <w:r w:rsidR="0019514C">
          <w:rPr>
            <w:noProof/>
          </w:rPr>
          <w:t>3</w:t>
        </w:r>
      </w:fldSimple>
      <w:r>
        <w:t>: UML-Klassendiagramm</w:t>
      </w:r>
      <w:bookmarkEnd w:id="55"/>
      <w:bookmarkEnd w:id="56"/>
    </w:p>
    <w:p w14:paraId="4C858CBF" w14:textId="77777777" w:rsidR="008B63CD" w:rsidRDefault="008B63CD" w:rsidP="008B63CD"/>
    <w:p w14:paraId="3A75638A" w14:textId="77777777" w:rsidR="008B63CD" w:rsidRDefault="008B63CD" w:rsidP="008B63CD"/>
    <w:p w14:paraId="44786B0A" w14:textId="77777777" w:rsidR="008B63CD" w:rsidRPr="00EF70C0" w:rsidRDefault="008B63CD" w:rsidP="008B63CD"/>
    <w:p w14:paraId="5AAF4A87" w14:textId="77777777" w:rsidR="008B63CD" w:rsidRDefault="008B63CD" w:rsidP="00E93DA6">
      <w:pPr>
        <w:pStyle w:val="berschrift2"/>
        <w:keepLines/>
        <w:tabs>
          <w:tab w:val="clear" w:pos="851"/>
        </w:tabs>
        <w:spacing w:before="40" w:after="0"/>
      </w:pPr>
      <w:bookmarkStart w:id="57" w:name="_Toc490667137"/>
      <w:r>
        <w:t>Prototypen</w:t>
      </w:r>
      <w:bookmarkEnd w:id="57"/>
    </w:p>
    <w:p w14:paraId="11CB0C77" w14:textId="77777777" w:rsidR="008B63CD" w:rsidRDefault="008B63CD" w:rsidP="008B63CD">
      <w:r>
        <w:t xml:space="preserve">Prototyp oder auch </w:t>
      </w:r>
      <w:proofErr w:type="spellStart"/>
      <w:r>
        <w:t>Prototyping</w:t>
      </w:r>
      <w:proofErr w:type="spellEnd"/>
      <w:r>
        <w:t xml:space="preserve">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58" w:name="_CTVP001c62b1669aa3245b2b8e495a182bb3ca3"/>
      <w:r>
        <w:t xml:space="preserve">(G. </w:t>
      </w:r>
      <w:proofErr w:type="spellStart"/>
      <w:r>
        <w:t>Pomberger</w:t>
      </w:r>
      <w:proofErr w:type="spellEnd"/>
      <w:r>
        <w:t xml:space="preserve">, W. </w:t>
      </w:r>
      <w:proofErr w:type="spellStart"/>
      <w:r>
        <w:t>Pree</w:t>
      </w:r>
      <w:proofErr w:type="spellEnd"/>
      <w:r>
        <w:t xml:space="preserve">, A. </w:t>
      </w:r>
      <w:proofErr w:type="spellStart"/>
      <w:r>
        <w:t>Stritzinger</w:t>
      </w:r>
      <w:proofErr w:type="spellEnd"/>
      <w:r>
        <w:t>, S. 1)</w:t>
      </w:r>
      <w:bookmarkEnd w:id="58"/>
      <w:r>
        <w:fldChar w:fldCharType="end"/>
      </w:r>
      <w:r>
        <w:t xml:space="preserve">. Prototypen sind frühe Versionen von einem zu entwickelnden Softwaresystem. Diese erhalten einige oder alle Eigenschaften und vordefinierten Funktionen der letztendlichen Version. </w:t>
      </w:r>
    </w:p>
    <w:p w14:paraId="35A9E887" w14:textId="77777777" w:rsidR="008B63CD" w:rsidRDefault="008B63CD" w:rsidP="008B63CD">
      <w:r>
        <w:t xml:space="preserve">Typische Eigenschaften der Prototypen sind zum einen, dass sie schnell und kostengünstig entwickelt werden und dem Benutzer bzw. auch dem Arbeitgeber einen </w:t>
      </w:r>
      <w:r>
        <w:lastRenderedPageBreak/>
        <w:t xml:space="preserve">Einblick von der geplanten Software anhand eines Prototyps mit wesentlichen Bestandteilen des Systems vor der Implementierung gibt. Zudem sind Prototypen flexibel, sodass eine Veränderung oder eine Erweiterung der Anforderungen möglich ist.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59" w:name="_CTVP0019e6258b5ee96489485a702dc8e1a455f"/>
      <w:r>
        <w:t xml:space="preserve">(G. </w:t>
      </w:r>
      <w:proofErr w:type="spellStart"/>
      <w:r>
        <w:t>Pomberger</w:t>
      </w:r>
      <w:proofErr w:type="spellEnd"/>
      <w:r>
        <w:t xml:space="preserve">, W. </w:t>
      </w:r>
      <w:proofErr w:type="spellStart"/>
      <w:r>
        <w:t>Pree</w:t>
      </w:r>
      <w:proofErr w:type="spellEnd"/>
      <w:r>
        <w:t xml:space="preserve">, A. </w:t>
      </w:r>
      <w:proofErr w:type="spellStart"/>
      <w:r>
        <w:t>Stritzinger</w:t>
      </w:r>
      <w:proofErr w:type="spellEnd"/>
      <w:r>
        <w:t>, S. 2)</w:t>
      </w:r>
      <w:bookmarkEnd w:id="59"/>
      <w:r>
        <w:fldChar w:fldCharType="end"/>
      </w:r>
    </w:p>
    <w:p w14:paraId="524A5ED4" w14:textId="77777777" w:rsidR="008B63CD" w:rsidRDefault="008B63CD" w:rsidP="008B63CD">
      <w:r>
        <w:t xml:space="preserve">Es gibt drei Kategorien in der Systematik von Prototypen. Die erste Kategorie ist das „Exploratives </w:t>
      </w:r>
      <w:proofErr w:type="spellStart"/>
      <w:r>
        <w:t>Prototyping</w:t>
      </w:r>
      <w:proofErr w:type="spellEnd"/>
      <w:r>
        <w:t xml:space="preserve">“.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0" w:name="_CTVP0017dcdf4e3c7ef4eb39f41352556899701"/>
      <w:r>
        <w:t>(Aichele und Schönberger 2014, S.36)</w:t>
      </w:r>
      <w:bookmarkEnd w:id="60"/>
      <w:r>
        <w:fldChar w:fldCharType="end"/>
      </w:r>
      <w:r>
        <w:t xml:space="preserve">. Die zweite Kategorie ist das „Experimentelles </w:t>
      </w:r>
      <w:proofErr w:type="spellStart"/>
      <w:r>
        <w:t>Prototyping</w:t>
      </w:r>
      <w:proofErr w:type="spellEnd"/>
      <w:r>
        <w:t xml:space="preserve">“. Hierbei handelt es sich um die Erkenntnis von unbekannten Anforderungen an das System, das durch mehrmaligen Versuchen entstehen. Diese Methode existierst bereits bei alten praktischen Softwareentwicklungsmethoden.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1" w:name="_CTVP00153004c9d49b946428d5b1406dfaacb9b"/>
      <w:r>
        <w:t>(Spitta 1989, S. 5)</w:t>
      </w:r>
      <w:bookmarkEnd w:id="61"/>
      <w:r>
        <w:fldChar w:fldCharType="end"/>
      </w:r>
    </w:p>
    <w:p w14:paraId="0A24D86A" w14:textId="77777777" w:rsidR="008B63CD" w:rsidRDefault="008B63CD" w:rsidP="008B63CD">
      <w:r>
        <w:t xml:space="preserve">Es gibt eine Vielzahl an unterschiedlichen </w:t>
      </w:r>
      <w:proofErr w:type="spellStart"/>
      <w:r>
        <w:t>Prototyping</w:t>
      </w:r>
      <w:proofErr w:type="spellEnd"/>
      <w:r>
        <w:t xml:space="preserve">-Werkezeuge.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2" w:name="_CTVP001af8f018157524ebbb2653155105c92e9"/>
      <w:r>
        <w:t xml:space="preserve">(G. </w:t>
      </w:r>
      <w:proofErr w:type="spellStart"/>
      <w:r>
        <w:t>Pomberger</w:t>
      </w:r>
      <w:proofErr w:type="spellEnd"/>
      <w:r>
        <w:t xml:space="preserve">, W. </w:t>
      </w:r>
      <w:proofErr w:type="spellStart"/>
      <w:r>
        <w:t>Pree</w:t>
      </w:r>
      <w:proofErr w:type="spellEnd"/>
      <w:r>
        <w:t xml:space="preserve">, A. </w:t>
      </w:r>
      <w:proofErr w:type="spellStart"/>
      <w:r>
        <w:t>Stritzinger</w:t>
      </w:r>
      <w:proofErr w:type="spellEnd"/>
      <w:r>
        <w:t>, S.4)</w:t>
      </w:r>
      <w:bookmarkEnd w:id="62"/>
      <w:r>
        <w:fldChar w:fldCharType="end"/>
      </w:r>
      <w:r w:rsidR="00F139F6">
        <w:t xml:space="preserve"> </w:t>
      </w:r>
    </w:p>
    <w:p w14:paraId="428F157A" w14:textId="77777777" w:rsidR="008B63CD" w:rsidRDefault="008B63CD" w:rsidP="008B63CD">
      <w:r>
        <w:t>Einige Autoren aber bevorzugen „echte Prototypen“, d.h. mit Funktionen als auch mit wichtigen Merkmalen ausgestattet. Da dieses zur Grundlage der Software-Entwicklungsprozess dient. Andere Autoren präferieren die „</w:t>
      </w:r>
      <w:proofErr w:type="spellStart"/>
      <w:r>
        <w:t>Bottom</w:t>
      </w:r>
      <w:proofErr w:type="spellEnd"/>
      <w:r>
        <w:t xml:space="preserve"> </w:t>
      </w:r>
      <w:proofErr w:type="spellStart"/>
      <w:r>
        <w:t>Up</w:t>
      </w:r>
      <w:proofErr w:type="spellEnd"/>
      <w:r>
        <w:t xml:space="preserve">-Vorgehensweise“,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3" w:name="_CTVP0018897c0e42b7945d7ad0bfa113c5e68b2"/>
      <w:r>
        <w:t xml:space="preserve">(G. </w:t>
      </w:r>
      <w:proofErr w:type="spellStart"/>
      <w:r>
        <w:t>Pomberger</w:t>
      </w:r>
      <w:proofErr w:type="spellEnd"/>
      <w:r>
        <w:t xml:space="preserve">, W. </w:t>
      </w:r>
      <w:proofErr w:type="spellStart"/>
      <w:r>
        <w:t>Pree</w:t>
      </w:r>
      <w:proofErr w:type="spellEnd"/>
      <w:r>
        <w:t xml:space="preserve">, A. </w:t>
      </w:r>
      <w:proofErr w:type="spellStart"/>
      <w:r>
        <w:t>Stritzinger</w:t>
      </w:r>
      <w:proofErr w:type="spellEnd"/>
      <w:r>
        <w:t>, S. 2)</w:t>
      </w:r>
      <w:bookmarkEnd w:id="63"/>
      <w:r>
        <w:fldChar w:fldCharType="end"/>
      </w:r>
    </w:p>
    <w:p w14:paraId="0637C14A" w14:textId="77777777" w:rsidR="008B63CD" w:rsidRDefault="008B63CD" w:rsidP="008B63CD">
      <w:r>
        <w:t xml:space="preserve">Prototypen unterstützt zum einen die Kommunikation zwischen dem Kunden und dem Entwickler und schafft somit auch eine Grundlage für die Systemspezifikation. Durch die Einfachheit werden wesentliche Eigenschaften bzw. Anforderungen des geplanten Produktes veranschaulicht. Zusätzlich wird 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4" w:name="_CTVP001d9e2e1d210c94da1b9b3fa76d7d6026b"/>
      <w:r>
        <w:t xml:space="preserve">(G. </w:t>
      </w:r>
      <w:proofErr w:type="spellStart"/>
      <w:r>
        <w:t>Pomberger</w:t>
      </w:r>
      <w:proofErr w:type="spellEnd"/>
      <w:r>
        <w:t xml:space="preserve">, W. </w:t>
      </w:r>
      <w:proofErr w:type="spellStart"/>
      <w:r>
        <w:t>Pree</w:t>
      </w:r>
      <w:proofErr w:type="spellEnd"/>
      <w:r>
        <w:t xml:space="preserve">, A. </w:t>
      </w:r>
      <w:proofErr w:type="spellStart"/>
      <w:r>
        <w:t>Stritzinger</w:t>
      </w:r>
      <w:proofErr w:type="spellEnd"/>
      <w:r>
        <w:t>, S.3)</w:t>
      </w:r>
      <w:bookmarkEnd w:id="64"/>
      <w:r>
        <w:fldChar w:fldCharType="end"/>
      </w:r>
      <w:r>
        <w:t xml:space="preserve"> Es wurde bewiesen, dass durch Prototypen die Wirtschaftlichkeit um </w:t>
      </w:r>
      <w:r>
        <w:lastRenderedPageBreak/>
        <w:t xml:space="preserve">rund 45% verbessert, die Qualität der Software verbessert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65" w:name="_CTVP001fa8640f981a741659863a6a5a2c4f37a"/>
      <w:r>
        <w:t xml:space="preserve">(Barry W. Boehm, Terence E. Gray, </w:t>
      </w:r>
      <w:proofErr w:type="spellStart"/>
      <w:r>
        <w:t>and</w:t>
      </w:r>
      <w:proofErr w:type="spellEnd"/>
      <w:r>
        <w:t xml:space="preserve"> Thomas </w:t>
      </w:r>
      <w:proofErr w:type="spellStart"/>
      <w:r>
        <w:t>Seewaldt</w:t>
      </w:r>
      <w:proofErr w:type="spellEnd"/>
      <w:r>
        <w:t>, S. 293)</w:t>
      </w:r>
      <w:bookmarkEnd w:id="65"/>
      <w:r>
        <w:fldChar w:fldCharType="end"/>
      </w:r>
    </w:p>
    <w:p w14:paraId="23FEF0CD" w14:textId="77777777" w:rsidR="008B63CD" w:rsidRDefault="008B63CD" w:rsidP="008B63CD">
      <w:r>
        <w:t xml:space="preserve">Doch das </w:t>
      </w:r>
      <w:proofErr w:type="spellStart"/>
      <w:r>
        <w:t>Prototyping</w:t>
      </w:r>
      <w:proofErr w:type="spellEnd"/>
      <w:r>
        <w:t xml:space="preserve"> bringt auch Nachteile mit sich. Da ein Entwicklungsprozess in der Regel linear und häufig ohne Wiederholungen der einzelnen Phasen verläuft, ist ein bestimmter Ablauf in der Entwicklungsphase festgelegt. Häufig findet das </w:t>
      </w:r>
      <w:proofErr w:type="spellStart"/>
      <w:r>
        <w:t>Prototyping</w:t>
      </w:r>
      <w:proofErr w:type="spellEnd"/>
      <w:r>
        <w:t xml:space="preserve">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Im Folgenden werden die Papierprototypen und die Mock-</w:t>
      </w:r>
      <w:proofErr w:type="spellStart"/>
      <w:r>
        <w:t>Ups</w:t>
      </w:r>
      <w:proofErr w:type="spellEnd"/>
      <w:r>
        <w:t xml:space="preserve"> nahegebracht. </w:t>
      </w:r>
    </w:p>
    <w:p w14:paraId="7A133E54" w14:textId="77777777" w:rsidR="008B63CD" w:rsidRDefault="008B63CD" w:rsidP="008B63CD">
      <w:r>
        <w:t xml:space="preserve"> </w:t>
      </w:r>
    </w:p>
    <w:p w14:paraId="4F4B19F2" w14:textId="77777777" w:rsidR="008B63CD" w:rsidRDefault="008B63CD" w:rsidP="00E93DA6">
      <w:pPr>
        <w:pStyle w:val="berschrift3"/>
        <w:keepLines/>
        <w:spacing w:before="40" w:after="0"/>
      </w:pPr>
      <w:bookmarkStart w:id="66" w:name="_Toc490142089"/>
      <w:bookmarkStart w:id="67" w:name="_Toc490667138"/>
      <w:r>
        <w:t>Papierprototypen</w:t>
      </w:r>
      <w:bookmarkEnd w:id="66"/>
      <w:bookmarkEnd w:id="67"/>
    </w:p>
    <w:p w14:paraId="0F2F3574" w14:textId="77777777" w:rsidR="008B63CD" w:rsidRDefault="008B63CD" w:rsidP="008B63CD">
      <w:r>
        <w:t>...</w:t>
      </w:r>
    </w:p>
    <w:p w14:paraId="21226322" w14:textId="77777777" w:rsidR="008B63CD" w:rsidRDefault="008B63CD" w:rsidP="0019514C">
      <w:pPr>
        <w:pStyle w:val="berschrift3"/>
      </w:pPr>
      <w:bookmarkStart w:id="68" w:name="_Toc490142090"/>
      <w:bookmarkStart w:id="69" w:name="_Toc490667139"/>
      <w:r>
        <w:rPr>
          <w:noProof/>
        </w:rPr>
        <w:drawing>
          <wp:anchor distT="0" distB="0" distL="114300" distR="114300" simplePos="0" relativeHeight="251659776" behindDoc="1" locked="0" layoutInCell="1" allowOverlap="1" wp14:anchorId="4E375447" wp14:editId="3BA916C3">
            <wp:simplePos x="0" y="0"/>
            <wp:positionH relativeFrom="margin">
              <wp:align>center</wp:align>
            </wp:positionH>
            <wp:positionV relativeFrom="paragraph">
              <wp:posOffset>450850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r>
        <w:t>Mock-</w:t>
      </w:r>
      <w:proofErr w:type="spellStart"/>
      <w:r>
        <w:t>Ups</w:t>
      </w:r>
      <w:bookmarkEnd w:id="68"/>
      <w:bookmarkEnd w:id="69"/>
      <w:proofErr w:type="spellEnd"/>
    </w:p>
    <w:p w14:paraId="3F41C779" w14:textId="77777777" w:rsidR="008B63CD" w:rsidRDefault="008B63CD" w:rsidP="008B63CD"/>
    <w:p w14:paraId="598E48AB" w14:textId="77777777" w:rsidR="008B63CD" w:rsidRDefault="008B63CD" w:rsidP="00E93DA6">
      <w:pPr>
        <w:pStyle w:val="Listenabsatz"/>
        <w:numPr>
          <w:ilvl w:val="0"/>
          <w:numId w:val="5"/>
        </w:numPr>
        <w:spacing w:before="0" w:after="0" w:line="240" w:lineRule="auto"/>
        <w:jc w:val="left"/>
      </w:pPr>
      <w:r>
        <w:t xml:space="preserve">Nach der Aufmachung öffnet sich automatisch das Startfenster. </w:t>
      </w:r>
    </w:p>
    <w:p w14:paraId="4286AE8C" w14:textId="77777777" w:rsidR="008B63CD" w:rsidRDefault="008B63CD" w:rsidP="00E93DA6">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43E31650" w14:textId="77777777" w:rsidR="008B63CD" w:rsidRDefault="008B63CD" w:rsidP="008B63CD">
      <w:pPr>
        <w:pStyle w:val="Listenabsatz"/>
        <w:numPr>
          <w:ilvl w:val="0"/>
          <w:numId w:val="5"/>
        </w:numPr>
        <w:spacing w:before="0" w:after="0" w:line="240" w:lineRule="auto"/>
        <w:jc w:val="left"/>
      </w:pPr>
      <w:r>
        <w:t xml:space="preserve">Nachdem er seinen Vornamen eingegeben hat, kann er den Button „START“ benutzen. </w:t>
      </w:r>
    </w:p>
    <w:p w14:paraId="79DBD2A7" w14:textId="77777777" w:rsidR="008B63CD" w:rsidRDefault="008B63CD" w:rsidP="008B63CD">
      <w:r>
        <w:rPr>
          <w:noProof/>
        </w:rPr>
        <w:lastRenderedPageBreak/>
        <w:drawing>
          <wp:anchor distT="0" distB="0" distL="114300" distR="114300" simplePos="0" relativeHeight="251660800" behindDoc="1" locked="0" layoutInCell="1" allowOverlap="1" wp14:anchorId="60DB110D" wp14:editId="4F2A143C">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012D3779" w14:textId="77777777" w:rsidR="008B63CD" w:rsidRDefault="008B63CD" w:rsidP="008B63CD">
      <w:r>
        <w:t xml:space="preserve"> </w:t>
      </w:r>
    </w:p>
    <w:p w14:paraId="3EB5D887" w14:textId="77777777" w:rsidR="008B63CD" w:rsidRDefault="008B63CD" w:rsidP="00E93DA6">
      <w:pPr>
        <w:pStyle w:val="Listenabsatz"/>
        <w:numPr>
          <w:ilvl w:val="0"/>
          <w:numId w:val="6"/>
        </w:numPr>
        <w:spacing w:before="0" w:after="0" w:line="240" w:lineRule="auto"/>
        <w:jc w:val="left"/>
      </w:pPr>
      <w:r>
        <w:t xml:space="preserve">Der Benutzer kann sein Fitnessziel bzw. Fitnessziele aussuchen, in dem auf die Kategorie(n) klickt. </w:t>
      </w:r>
    </w:p>
    <w:p w14:paraId="61407607" w14:textId="77777777" w:rsidR="008B63CD" w:rsidRDefault="008B63CD" w:rsidP="008B63CD">
      <w:pPr>
        <w:pStyle w:val="Listenabsatz"/>
        <w:numPr>
          <w:ilvl w:val="0"/>
          <w:numId w:val="6"/>
        </w:numPr>
        <w:spacing w:before="0" w:after="0" w:line="240" w:lineRule="auto"/>
        <w:jc w:val="left"/>
      </w:pPr>
      <w:r>
        <w:t xml:space="preserve">Durch den Button „Weiter“ gelangt der Benutzer auf die nächste Seite. </w:t>
      </w:r>
    </w:p>
    <w:p w14:paraId="00FCDEB0" w14:textId="77777777" w:rsidR="008B63CD" w:rsidRDefault="008B63CD" w:rsidP="008B63CD">
      <w:pPr>
        <w:pStyle w:val="Listenabsatz"/>
      </w:pPr>
      <w:r>
        <w:rPr>
          <w:noProof/>
        </w:rPr>
        <w:lastRenderedPageBreak/>
        <w:drawing>
          <wp:anchor distT="0" distB="0" distL="114300" distR="114300" simplePos="0" relativeHeight="251661824" behindDoc="1" locked="0" layoutInCell="1" allowOverlap="1" wp14:anchorId="1C572CF2" wp14:editId="57641003">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7A7E0" w14:textId="77777777" w:rsidR="008B63CD" w:rsidRDefault="008B63CD" w:rsidP="008B63CD"/>
    <w:p w14:paraId="5AF04771" w14:textId="77777777" w:rsidR="008B63CD" w:rsidRDefault="008B63CD" w:rsidP="00E93DA6">
      <w:pPr>
        <w:pStyle w:val="Listenabsatz"/>
        <w:numPr>
          <w:ilvl w:val="0"/>
          <w:numId w:val="7"/>
        </w:numPr>
        <w:spacing w:before="0" w:after="0" w:line="240" w:lineRule="auto"/>
        <w:jc w:val="left"/>
      </w:pPr>
      <w:r>
        <w:t>Es folgt eine Reihe von Abfragen von persönlichen Daten. Diese passieren durch Schieber, Dropdown, Button.</w:t>
      </w:r>
    </w:p>
    <w:p w14:paraId="4EF1A439" w14:textId="77777777" w:rsidR="008B63CD" w:rsidRDefault="008B63CD" w:rsidP="00E93DA6">
      <w:pPr>
        <w:pStyle w:val="Listenabsatz"/>
        <w:numPr>
          <w:ilvl w:val="0"/>
          <w:numId w:val="7"/>
        </w:numPr>
        <w:spacing w:before="0" w:after="0" w:line="240" w:lineRule="auto"/>
        <w:jc w:val="left"/>
      </w:pPr>
      <w:r>
        <w:t>Einige Daten können optional eingetragen werden.</w:t>
      </w:r>
    </w:p>
    <w:p w14:paraId="2736074F" w14:textId="77777777" w:rsidR="008B63CD" w:rsidRDefault="008B63CD" w:rsidP="00E93DA6">
      <w:pPr>
        <w:pStyle w:val="Listenabsatz"/>
        <w:numPr>
          <w:ilvl w:val="0"/>
          <w:numId w:val="7"/>
        </w:numPr>
        <w:spacing w:before="0" w:after="0" w:line="240" w:lineRule="auto"/>
        <w:jc w:val="left"/>
      </w:pPr>
      <w:r>
        <w:t xml:space="preserve">Auf einigen Seiten wird die Möglichkeit gegeben durch den Button „SKIP“ die Seite zu Überspringen. </w:t>
      </w:r>
    </w:p>
    <w:p w14:paraId="5EC32B0D" w14:textId="77777777" w:rsidR="008B63CD" w:rsidRDefault="008B63CD" w:rsidP="00E93DA6">
      <w:pPr>
        <w:pStyle w:val="Listenabsatz"/>
        <w:numPr>
          <w:ilvl w:val="0"/>
          <w:numId w:val="7"/>
        </w:numPr>
        <w:spacing w:before="0" w:after="0" w:line="240" w:lineRule="auto"/>
        <w:jc w:val="left"/>
      </w:pPr>
      <w:r>
        <w:lastRenderedPageBreak/>
        <w:t xml:space="preserve">Das Fragezeichen kann eingeklickt werden und gibt dem Benutzer einen Hinweis. </w:t>
      </w:r>
    </w:p>
    <w:p w14:paraId="00578B43" w14:textId="77777777" w:rsidR="008B63CD" w:rsidRDefault="008B63CD" w:rsidP="008B63CD">
      <w:r>
        <w:rPr>
          <w:noProof/>
        </w:rPr>
        <w:drawing>
          <wp:anchor distT="0" distB="0" distL="114300" distR="114300" simplePos="0" relativeHeight="251662848" behindDoc="0" locked="0" layoutInCell="1" allowOverlap="1" wp14:anchorId="34C72399" wp14:editId="56AD7C9F">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p>
    <w:p w14:paraId="39862E48" w14:textId="77777777" w:rsidR="008B63CD" w:rsidRDefault="008B63CD" w:rsidP="008B63CD">
      <w:pPr>
        <w:pStyle w:val="Listenabsatz"/>
      </w:pPr>
    </w:p>
    <w:p w14:paraId="6BAA48B0" w14:textId="77777777" w:rsidR="008B63CD" w:rsidRDefault="008B63CD" w:rsidP="00E93DA6">
      <w:pPr>
        <w:pStyle w:val="Listenabsatz"/>
        <w:numPr>
          <w:ilvl w:val="0"/>
          <w:numId w:val="8"/>
        </w:numPr>
        <w:spacing w:before="0" w:after="0" w:line="240" w:lineRule="auto"/>
        <w:jc w:val="left"/>
      </w:pPr>
      <w:r>
        <w:t xml:space="preserve">Der „Personaltrainer“ klärt den Benutzer über den Einstufungstest auf. </w:t>
      </w:r>
    </w:p>
    <w:p w14:paraId="7EB36991" w14:textId="77777777" w:rsidR="008B63CD" w:rsidRDefault="008B63CD" w:rsidP="00E93DA6">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43E5D397" w14:textId="77777777" w:rsidR="008B63CD" w:rsidRDefault="008B63CD" w:rsidP="008B63CD">
      <w:pPr>
        <w:pStyle w:val="Listenabsatz"/>
        <w:numPr>
          <w:ilvl w:val="0"/>
          <w:numId w:val="8"/>
        </w:numPr>
        <w:spacing w:before="0" w:after="0" w:line="240" w:lineRule="auto"/>
        <w:jc w:val="left"/>
      </w:pPr>
      <w:r>
        <w:rPr>
          <w:noProof/>
        </w:rPr>
        <w:drawing>
          <wp:anchor distT="0" distB="0" distL="114300" distR="114300" simplePos="0" relativeHeight="251663872" behindDoc="0" locked="0" layoutInCell="1" allowOverlap="1" wp14:anchorId="5892CA02" wp14:editId="125C9E4C">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2F321B1" w14:textId="77777777" w:rsidR="008B63CD" w:rsidRDefault="008B63CD" w:rsidP="00E93DA6">
      <w:pPr>
        <w:pStyle w:val="Listenabsatz"/>
        <w:numPr>
          <w:ilvl w:val="0"/>
          <w:numId w:val="9"/>
        </w:numPr>
        <w:spacing w:before="0" w:after="0" w:line="240" w:lineRule="auto"/>
        <w:jc w:val="left"/>
      </w:pPr>
      <w:r>
        <w:lastRenderedPageBreak/>
        <w:t xml:space="preserve">Auf dem Dashboard werden nochmal alle wichtigsten Daten veranschaulicht, z.B. Zielkategorie, den Fortschritt, Level, Häufigkeit. </w:t>
      </w:r>
    </w:p>
    <w:p w14:paraId="24607B57" w14:textId="77777777" w:rsidR="008B63CD" w:rsidRDefault="008B63CD" w:rsidP="00E93DA6">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24686BA2" w14:textId="77777777" w:rsidR="008B63CD" w:rsidRDefault="008B63CD" w:rsidP="00E93DA6">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54F5F413" w14:textId="77777777" w:rsidR="008B63CD" w:rsidRDefault="008B63CD" w:rsidP="008B63CD">
      <w:pPr>
        <w:pStyle w:val="Listenabsatz"/>
        <w:numPr>
          <w:ilvl w:val="0"/>
          <w:numId w:val="9"/>
        </w:numPr>
        <w:spacing w:before="0" w:after="0" w:line="240" w:lineRule="auto"/>
        <w:jc w:val="left"/>
      </w:pPr>
      <w:r>
        <w:t xml:space="preserve">Der Button </w:t>
      </w:r>
      <w:proofErr w:type="gramStart"/>
      <w:r>
        <w:t>„ ZUM</w:t>
      </w:r>
      <w:proofErr w:type="gramEnd"/>
      <w:r>
        <w:t xml:space="preserve"> WORKOUT“ gelangt der Benutzer zu seinem persönlichen </w:t>
      </w:r>
      <w:proofErr w:type="spellStart"/>
      <w:r>
        <w:t>Workout</w:t>
      </w:r>
      <w:proofErr w:type="spellEnd"/>
      <w:r>
        <w:t xml:space="preserve">. </w:t>
      </w:r>
    </w:p>
    <w:p w14:paraId="7AA16F04" w14:textId="77777777" w:rsidR="008B63CD" w:rsidRDefault="008B63CD" w:rsidP="008B63CD">
      <w:r>
        <w:rPr>
          <w:noProof/>
        </w:rPr>
        <w:drawing>
          <wp:anchor distT="0" distB="0" distL="114300" distR="114300" simplePos="0" relativeHeight="251664896" behindDoc="0" locked="0" layoutInCell="1" allowOverlap="1" wp14:anchorId="06318ED9" wp14:editId="3641C804">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CDECC" w14:textId="77777777" w:rsidR="008B63CD" w:rsidRDefault="008B63CD" w:rsidP="008B63CD"/>
    <w:p w14:paraId="3A6BF2C7" w14:textId="77777777" w:rsidR="008B63CD" w:rsidRDefault="008B63CD" w:rsidP="00E93DA6">
      <w:pPr>
        <w:pStyle w:val="Listenabsatz"/>
        <w:numPr>
          <w:ilvl w:val="0"/>
          <w:numId w:val="10"/>
        </w:numPr>
        <w:spacing w:before="0" w:after="0" w:line="240" w:lineRule="auto"/>
        <w:jc w:val="left"/>
      </w:pPr>
      <w:r>
        <w:t xml:space="preserve">Alle Statistiken werden angezeigt, die der Benutzer sich ausgesucht hat. </w:t>
      </w:r>
    </w:p>
    <w:p w14:paraId="5A4D9EBF" w14:textId="77777777" w:rsidR="008B63CD" w:rsidRDefault="008B63CD" w:rsidP="00E93DA6">
      <w:pPr>
        <w:pStyle w:val="Listenabsatz"/>
        <w:numPr>
          <w:ilvl w:val="0"/>
          <w:numId w:val="10"/>
        </w:numPr>
        <w:spacing w:before="0" w:after="0" w:line="240" w:lineRule="auto"/>
        <w:jc w:val="left"/>
      </w:pPr>
      <w:r>
        <w:t xml:space="preserve">Auf „Auswahl“ findet er alle Statistiken, die zur Verfügung gestellt werden können. </w:t>
      </w:r>
    </w:p>
    <w:p w14:paraId="6ECFF926" w14:textId="77777777" w:rsidR="008B63CD" w:rsidRDefault="008B63CD" w:rsidP="00E93DA6">
      <w:pPr>
        <w:pStyle w:val="Listenabsatz"/>
        <w:numPr>
          <w:ilvl w:val="0"/>
          <w:numId w:val="10"/>
        </w:numPr>
        <w:spacing w:before="0" w:after="0" w:line="240" w:lineRule="auto"/>
        <w:jc w:val="left"/>
      </w:pPr>
      <w:r>
        <w:t xml:space="preserve">Alle Statistiken werden untereinander angezeigt. </w:t>
      </w:r>
    </w:p>
    <w:p w14:paraId="3B9618FF" w14:textId="77777777" w:rsidR="008B63CD" w:rsidRDefault="008B63CD" w:rsidP="008B63CD">
      <w:pPr>
        <w:pStyle w:val="Listenabsatz"/>
        <w:numPr>
          <w:ilvl w:val="0"/>
          <w:numId w:val="10"/>
        </w:numPr>
        <w:spacing w:before="0" w:after="0" w:line="240" w:lineRule="auto"/>
        <w:jc w:val="left"/>
      </w:pPr>
      <w:r>
        <w:t xml:space="preserve">Mit Hilfe von dem „Zurück“ gelangt der Benutzer wieder auf dem Dashboard. </w:t>
      </w:r>
    </w:p>
    <w:p w14:paraId="0849C196" w14:textId="77777777" w:rsidR="008B63CD" w:rsidRDefault="008B63CD" w:rsidP="008B63CD">
      <w:r>
        <w:rPr>
          <w:noProof/>
        </w:rPr>
        <w:lastRenderedPageBreak/>
        <w:drawing>
          <wp:anchor distT="0" distB="0" distL="114300" distR="114300" simplePos="0" relativeHeight="251665920" behindDoc="0" locked="0" layoutInCell="1" allowOverlap="1" wp14:anchorId="14A3093D" wp14:editId="4DA61D16">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4DE5" w14:textId="77777777" w:rsidR="008B63CD" w:rsidRDefault="008B63CD" w:rsidP="00E93DA6">
      <w:pPr>
        <w:pStyle w:val="Listenabsatz"/>
        <w:numPr>
          <w:ilvl w:val="0"/>
          <w:numId w:val="11"/>
        </w:numPr>
        <w:spacing w:before="0" w:after="0" w:line="240" w:lineRule="auto"/>
        <w:jc w:val="left"/>
      </w:pPr>
      <w:r>
        <w:t xml:space="preserve">Der Benutzer erhält eine Übersicht von seinen erreichten, aktuellen und kommenden Leveln. </w:t>
      </w:r>
    </w:p>
    <w:p w14:paraId="247CF8B9" w14:textId="77777777" w:rsidR="008B63CD" w:rsidRDefault="008B63CD" w:rsidP="00E93DA6">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695EA354" w14:textId="77777777" w:rsidR="008B63CD" w:rsidRDefault="008B63CD" w:rsidP="00E93DA6">
      <w:pPr>
        <w:pStyle w:val="Listenabsatz"/>
        <w:numPr>
          <w:ilvl w:val="0"/>
          <w:numId w:val="11"/>
        </w:numPr>
        <w:spacing w:before="0" w:after="0" w:line="240" w:lineRule="auto"/>
        <w:jc w:val="left"/>
      </w:pPr>
      <w:r>
        <w:t xml:space="preserve">Die schaffierten Kästchen zeigen auf, dass es sich um ungeöffnete Leveln handelt. </w:t>
      </w:r>
    </w:p>
    <w:p w14:paraId="6EACAA59" w14:textId="77777777" w:rsidR="008B63CD" w:rsidRDefault="008B63CD" w:rsidP="008B63CD">
      <w:pPr>
        <w:pStyle w:val="Listenabsatz"/>
        <w:numPr>
          <w:ilvl w:val="0"/>
          <w:numId w:val="11"/>
        </w:numPr>
        <w:spacing w:before="0" w:after="0" w:line="240" w:lineRule="auto"/>
        <w:jc w:val="left"/>
      </w:pPr>
      <w:r>
        <w:t xml:space="preserve">Der Benutzer kann auf sein aktuelles Level klicken, um auf sein </w:t>
      </w:r>
      <w:proofErr w:type="spellStart"/>
      <w:r>
        <w:t>heutges</w:t>
      </w:r>
      <w:proofErr w:type="spellEnd"/>
      <w:r>
        <w:t xml:space="preserve"> </w:t>
      </w:r>
      <w:proofErr w:type="spellStart"/>
      <w:r>
        <w:t>Workout</w:t>
      </w:r>
      <w:proofErr w:type="spellEnd"/>
      <w:r>
        <w:t xml:space="preserve"> zu starten bzw. fortzusetzen kommen. </w:t>
      </w:r>
    </w:p>
    <w:p w14:paraId="71101A8E" w14:textId="77777777" w:rsidR="008B63CD" w:rsidRDefault="008B63CD" w:rsidP="008B63CD">
      <w:r>
        <w:rPr>
          <w:noProof/>
        </w:rPr>
        <w:lastRenderedPageBreak/>
        <w:drawing>
          <wp:inline distT="0" distB="0" distL="0" distR="0" wp14:anchorId="78B6AA1C" wp14:editId="12A8DB34">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11D7AE1A" w14:textId="77777777" w:rsidR="008B63CD" w:rsidRDefault="008B63CD" w:rsidP="00E93DA6">
      <w:pPr>
        <w:pStyle w:val="Listenabsatz"/>
        <w:numPr>
          <w:ilvl w:val="0"/>
          <w:numId w:val="12"/>
        </w:numPr>
        <w:spacing w:before="0" w:after="0" w:line="240" w:lineRule="auto"/>
        <w:jc w:val="left"/>
      </w:pPr>
      <w:r>
        <w:t xml:space="preserve">Alle Übungen des </w:t>
      </w:r>
      <w:proofErr w:type="spellStart"/>
      <w:r>
        <w:t>Workouts</w:t>
      </w:r>
      <w:proofErr w:type="spellEnd"/>
      <w:r>
        <w:t xml:space="preserve"> werden angezeigt. </w:t>
      </w:r>
    </w:p>
    <w:p w14:paraId="1A3EE04F" w14:textId="77777777" w:rsidR="008B63CD" w:rsidRDefault="008B63CD" w:rsidP="00E93DA6">
      <w:pPr>
        <w:pStyle w:val="Listenabsatz"/>
        <w:numPr>
          <w:ilvl w:val="0"/>
          <w:numId w:val="12"/>
        </w:numPr>
        <w:spacing w:before="0" w:after="0" w:line="240" w:lineRule="auto"/>
        <w:jc w:val="left"/>
      </w:pPr>
      <w:r>
        <w:t xml:space="preserve">Zur Veranschaulichung ist neben dem Namen der Übung ein Bild zu sehen. </w:t>
      </w:r>
    </w:p>
    <w:p w14:paraId="792FE766" w14:textId="77777777" w:rsidR="008B63CD" w:rsidRDefault="008B63CD" w:rsidP="00E93DA6">
      <w:pPr>
        <w:pStyle w:val="Listenabsatz"/>
        <w:numPr>
          <w:ilvl w:val="0"/>
          <w:numId w:val="12"/>
        </w:numPr>
        <w:spacing w:before="0" w:after="0" w:line="240" w:lineRule="auto"/>
        <w:jc w:val="left"/>
      </w:pPr>
      <w:r>
        <w:t xml:space="preserve">Die erledigten Übungen werden mit einem Häkchen gekennzeichnet. </w:t>
      </w:r>
    </w:p>
    <w:p w14:paraId="3DCD36CE" w14:textId="77777777" w:rsidR="008B63CD" w:rsidRDefault="008B63CD" w:rsidP="00E93DA6">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04BC5555" w14:textId="77777777" w:rsidR="008B63CD" w:rsidRDefault="008B63CD" w:rsidP="008B63CD">
      <w:pPr>
        <w:pStyle w:val="Listenabsatz"/>
        <w:numPr>
          <w:ilvl w:val="0"/>
          <w:numId w:val="12"/>
        </w:numPr>
        <w:spacing w:before="0" w:after="0" w:line="240" w:lineRule="auto"/>
        <w:jc w:val="left"/>
      </w:pPr>
      <w:r>
        <w:t xml:space="preserve">Das Fragezeichen gibt bei Klick einen Hinweis. </w:t>
      </w:r>
    </w:p>
    <w:p w14:paraId="48223ED9" w14:textId="77777777" w:rsidR="008B63CD" w:rsidRDefault="008B63CD" w:rsidP="008B63CD">
      <w:pPr>
        <w:rPr>
          <w:noProof/>
        </w:rPr>
      </w:pPr>
      <w:r>
        <w:rPr>
          <w:noProof/>
        </w:rPr>
        <w:lastRenderedPageBreak/>
        <w:drawing>
          <wp:anchor distT="0" distB="0" distL="114300" distR="114300" simplePos="0" relativeHeight="251666944" behindDoc="0" locked="0" layoutInCell="1" allowOverlap="1" wp14:anchorId="72EE0413" wp14:editId="301F30DC">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1E1AC" w14:textId="77777777" w:rsidR="008B63CD" w:rsidRDefault="008B63CD" w:rsidP="00E93DA6">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2CB7154" w14:textId="77777777" w:rsidR="008B63CD" w:rsidRDefault="008B63CD" w:rsidP="00E93DA6">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31C7884C" w14:textId="77777777" w:rsidR="008B63CD" w:rsidRDefault="008B63CD" w:rsidP="00E93DA6">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w:t>
      </w:r>
      <w:r w:rsidR="00E93DA6">
        <w:rPr>
          <w:noProof/>
        </w:rPr>
        <w:t>mal in textueller Form erwähnt.</w:t>
      </w:r>
    </w:p>
    <w:p w14:paraId="4EC48AD9" w14:textId="77777777" w:rsidR="008B63CD" w:rsidRDefault="008B63CD" w:rsidP="008B63CD">
      <w:pPr>
        <w:rPr>
          <w:noProof/>
        </w:rPr>
      </w:pPr>
      <w:r>
        <w:rPr>
          <w:noProof/>
        </w:rPr>
        <w:lastRenderedPageBreak/>
        <w:drawing>
          <wp:anchor distT="0" distB="0" distL="114300" distR="114300" simplePos="0" relativeHeight="251667968" behindDoc="0" locked="0" layoutInCell="1" allowOverlap="1" wp14:anchorId="37A22763" wp14:editId="62CDD508">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F8C5C" w14:textId="77777777" w:rsidR="008B63CD" w:rsidRDefault="008B63CD" w:rsidP="008B63CD">
      <w:pPr>
        <w:rPr>
          <w:noProof/>
        </w:rPr>
      </w:pPr>
    </w:p>
    <w:p w14:paraId="208883FC" w14:textId="77777777" w:rsidR="008B63CD" w:rsidRDefault="008B63CD" w:rsidP="008B63CD">
      <w:pPr>
        <w:rPr>
          <w:noProof/>
        </w:rPr>
      </w:pPr>
    </w:p>
    <w:p w14:paraId="303C16DE" w14:textId="77777777" w:rsidR="008B63CD" w:rsidRDefault="008B63CD" w:rsidP="00E93DA6">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0C45FE98" w14:textId="77777777" w:rsidR="008B63CD" w:rsidRDefault="008B63CD" w:rsidP="00E93DA6">
      <w:pPr>
        <w:pStyle w:val="Listenabsatz"/>
        <w:numPr>
          <w:ilvl w:val="0"/>
          <w:numId w:val="14"/>
        </w:numPr>
        <w:spacing w:before="0" w:after="0" w:line="240" w:lineRule="auto"/>
        <w:jc w:val="left"/>
        <w:rPr>
          <w:noProof/>
        </w:rPr>
      </w:pPr>
      <w:r>
        <w:rPr>
          <w:noProof/>
        </w:rPr>
        <w:t xml:space="preserve">Das Menue besitzt Unterkategorien. </w:t>
      </w:r>
    </w:p>
    <w:p w14:paraId="7444CCAE" w14:textId="77777777" w:rsidR="008B63CD" w:rsidRDefault="008B63CD" w:rsidP="008B63CD">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0E6D29A6" w14:textId="77777777" w:rsidR="008B63CD" w:rsidRDefault="008B63CD" w:rsidP="008B63CD">
      <w:pPr>
        <w:rPr>
          <w:noProof/>
        </w:rPr>
      </w:pPr>
      <w:r>
        <w:rPr>
          <w:noProof/>
        </w:rPr>
        <w:drawing>
          <wp:anchor distT="0" distB="0" distL="114300" distR="114300" simplePos="0" relativeHeight="251668992" behindDoc="0" locked="0" layoutInCell="1" allowOverlap="1" wp14:anchorId="0D728C78" wp14:editId="7E839508">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3714B" w14:textId="77777777" w:rsidR="008B63CD" w:rsidRDefault="008B63CD" w:rsidP="00E93DA6">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0C7DEF44" w14:textId="77777777" w:rsidR="008B63CD" w:rsidRDefault="008B63CD" w:rsidP="00E93DA6">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650ACD6" w14:textId="77777777" w:rsidR="008B63CD" w:rsidRDefault="008B63CD" w:rsidP="00E93DA6">
      <w:pPr>
        <w:pStyle w:val="Listenabsatz"/>
        <w:numPr>
          <w:ilvl w:val="0"/>
          <w:numId w:val="15"/>
        </w:numPr>
        <w:spacing w:before="0" w:after="0" w:line="240" w:lineRule="auto"/>
        <w:jc w:val="left"/>
        <w:rPr>
          <w:noProof/>
        </w:rPr>
      </w:pPr>
      <w:r>
        <w:rPr>
          <w:noProof/>
        </w:rPr>
        <w:t>Einige Angaben sind optional und mit einem „*“ gekennzeichnet.</w:t>
      </w:r>
    </w:p>
    <w:p w14:paraId="7003833A" w14:textId="77777777" w:rsidR="008B63CD" w:rsidRDefault="008B63CD" w:rsidP="00E93DA6">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51CE4114" w14:textId="77777777" w:rsidR="008B63CD" w:rsidRDefault="008B63CD" w:rsidP="008B63CD">
      <w:pPr>
        <w:rPr>
          <w:noProof/>
        </w:rPr>
      </w:pPr>
      <w:r>
        <w:rPr>
          <w:noProof/>
        </w:rPr>
        <w:drawing>
          <wp:anchor distT="0" distB="0" distL="114300" distR="114300" simplePos="0" relativeHeight="251670016" behindDoc="0" locked="0" layoutInCell="1" allowOverlap="1" wp14:anchorId="18F95203" wp14:editId="2FCC0B8B">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0A38397" w14:textId="77777777" w:rsidR="008B63CD" w:rsidRDefault="008B63CD" w:rsidP="008B63CD">
      <w:pPr>
        <w:rPr>
          <w:noProof/>
        </w:rPr>
      </w:pPr>
    </w:p>
    <w:p w14:paraId="4BFC2434" w14:textId="77777777" w:rsidR="008B63CD" w:rsidRDefault="008B63CD" w:rsidP="00E93DA6">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2305AB8B" w14:textId="77777777" w:rsidR="008B63CD" w:rsidRDefault="008B63CD" w:rsidP="008B63CD">
      <w:pPr>
        <w:rPr>
          <w:noProof/>
        </w:rPr>
      </w:pPr>
      <w:r>
        <w:rPr>
          <w:noProof/>
        </w:rPr>
        <w:lastRenderedPageBreak/>
        <w:drawing>
          <wp:anchor distT="0" distB="0" distL="114300" distR="114300" simplePos="0" relativeHeight="251671040" behindDoc="0" locked="0" layoutInCell="1" allowOverlap="1" wp14:anchorId="41E38DCA" wp14:editId="51C3645C">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2C65E" w14:textId="77777777" w:rsidR="008B63CD" w:rsidRDefault="008B63CD" w:rsidP="008B63CD">
      <w:pPr>
        <w:rPr>
          <w:noProof/>
        </w:rPr>
      </w:pPr>
    </w:p>
    <w:p w14:paraId="38D0D9F1" w14:textId="77777777" w:rsidR="008B63CD" w:rsidRDefault="008B63CD" w:rsidP="008B63CD">
      <w:pPr>
        <w:rPr>
          <w:noProof/>
        </w:rPr>
      </w:pPr>
    </w:p>
    <w:p w14:paraId="3F45CB91" w14:textId="77777777" w:rsidR="008B63CD" w:rsidRDefault="008B63CD" w:rsidP="00E93DA6">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739F4B6B" w14:textId="77777777" w:rsidR="008B63CD" w:rsidRDefault="008B63CD" w:rsidP="00E93DA6">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Form schreibt und auf dem Buttom „absenden“ sein Feedback an das System weiterleitet. </w:t>
      </w:r>
    </w:p>
    <w:p w14:paraId="411D4E98" w14:textId="77777777" w:rsidR="008B63CD" w:rsidRDefault="008B63CD" w:rsidP="00E93DA6">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1C5CE77A" w14:textId="77777777" w:rsidR="008B63CD" w:rsidRDefault="008B63CD" w:rsidP="00E93DA6">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3328E706" w14:textId="77777777" w:rsidR="00E93DA6" w:rsidRPr="00E93DA6" w:rsidRDefault="008B63CD" w:rsidP="00E93DA6">
      <w:pPr>
        <w:pStyle w:val="Listenabsatz"/>
        <w:numPr>
          <w:ilvl w:val="0"/>
          <w:numId w:val="17"/>
        </w:numPr>
        <w:spacing w:before="0" w:after="0" w:line="240" w:lineRule="auto"/>
        <w:jc w:val="left"/>
        <w:rPr>
          <w:noProof/>
        </w:rPr>
      </w:pPr>
      <w:r>
        <w:rPr>
          <w:noProof/>
        </w:rPr>
        <w:t xml:space="preserve">Der Benutzer kann sich seine Sozialen Netzwerken aussuchen, worauf er den </w:t>
      </w:r>
      <w:r w:rsidR="00E93DA6">
        <w:rPr>
          <w:noProof/>
        </w:rPr>
        <w:t>Text posten und versenden kann.</w:t>
      </w:r>
      <w:bookmarkStart w:id="70" w:name="_Toc490142091"/>
    </w:p>
    <w:p w14:paraId="43339165" w14:textId="77777777" w:rsidR="00E93DA6" w:rsidRPr="00E93DA6" w:rsidRDefault="00E93DA6" w:rsidP="00042295">
      <w:pPr>
        <w:pStyle w:val="berschrift2"/>
      </w:pPr>
      <w:bookmarkStart w:id="71" w:name="_Toc490667140"/>
      <w:r>
        <w:t>SWOT-Analyse</w:t>
      </w:r>
      <w:bookmarkEnd w:id="70"/>
      <w:bookmarkEnd w:id="71"/>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72" w:name="_Toc490142092"/>
      <w:r>
        <w:br w:type="page"/>
      </w:r>
    </w:p>
    <w:p w14:paraId="4CF7555A" w14:textId="77777777" w:rsidR="00E93DA6" w:rsidRDefault="00E93DA6" w:rsidP="00E93DA6">
      <w:pPr>
        <w:pStyle w:val="berschrift1"/>
        <w:keepLines/>
        <w:pageBreakBefore w:val="0"/>
        <w:spacing w:before="480" w:after="0" w:line="276" w:lineRule="auto"/>
      </w:pPr>
      <w:bookmarkStart w:id="73" w:name="_Toc490667141"/>
      <w:r>
        <w:lastRenderedPageBreak/>
        <w:t>Zusammenfassung &amp; Fazit</w:t>
      </w:r>
      <w:bookmarkEnd w:id="72"/>
      <w:bookmarkEnd w:id="73"/>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74" w:name="_Toc490142093"/>
      <w:r>
        <w:br w:type="page"/>
      </w:r>
    </w:p>
    <w:p w14:paraId="1EB316E9" w14:textId="77777777" w:rsidR="00E93DA6" w:rsidRDefault="00E93DA6" w:rsidP="00E93DA6">
      <w:pPr>
        <w:pStyle w:val="berschrift1"/>
        <w:keepLines/>
        <w:pageBreakBefore w:val="0"/>
        <w:spacing w:before="480" w:after="0" w:line="276" w:lineRule="auto"/>
      </w:pPr>
      <w:bookmarkStart w:id="75" w:name="_Toc490667142"/>
      <w:r>
        <w:lastRenderedPageBreak/>
        <w:t>Ausblick</w:t>
      </w:r>
      <w:bookmarkEnd w:id="74"/>
      <w:bookmarkEnd w:id="75"/>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38"/>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76" w:name="_Toc490667143" w:displacedByCustomXml="next"/>
    <w:sdt>
      <w:sdtPr>
        <w:id w:val="1527137863"/>
        <w:docPartObj>
          <w:docPartGallery w:val="Bibliographies"/>
          <w:docPartUnique/>
        </w:docPartObj>
      </w:sdtPr>
      <w:sdtEndPr>
        <w:rPr>
          <w:b w:val="0"/>
          <w:kern w:val="0"/>
          <w:sz w:val="20"/>
        </w:rPr>
      </w:sdtEndPr>
      <w:sdtContent>
        <w:p w14:paraId="7E37A386" w14:textId="77777777" w:rsidR="00F139F6" w:rsidRDefault="00F139F6" w:rsidP="00042295">
          <w:pPr>
            <w:pStyle w:val="berschrift1"/>
            <w:numPr>
              <w:ilvl w:val="0"/>
              <w:numId w:val="0"/>
            </w:numPr>
          </w:pPr>
          <w:r>
            <w:t>Literaturverzeichnis</w:t>
          </w:r>
          <w:bookmarkEnd w:id="76"/>
        </w:p>
        <w:sdt>
          <w:sdtPr>
            <w:id w:val="111145805"/>
            <w:bibliography/>
          </w:sdtPr>
          <w:sdtContent>
            <w:p w14:paraId="378946CA" w14:textId="77777777" w:rsidR="00F139F6" w:rsidRDefault="00F139F6" w:rsidP="00E93DA6">
              <w:pPr>
                <w:pStyle w:val="CitaviBibliographyEntry"/>
              </w:pPr>
              <w:r>
                <w:fldChar w:fldCharType="begin"/>
              </w:r>
              <w:r>
                <w:instrText>BIBLIOGRAPHY</w:instrText>
              </w:r>
              <w:r>
                <w:fldChar w:fldCharType="separate"/>
              </w:r>
              <w:r>
                <w:rPr>
                  <w:noProof/>
                </w:rPr>
                <w:t>Im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39"/>
          <w:headerReference w:type="default" r:id="rId40"/>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77777777" w:rsidR="005109DF" w:rsidRDefault="005109DF">
      <w:pPr>
        <w:spacing w:before="0" w:after="0" w:line="240" w:lineRule="auto"/>
        <w:jc w:val="left"/>
      </w:pPr>
    </w:p>
    <w:sectPr w:rsidR="005109DF" w:rsidSect="00C42626">
      <w:headerReference w:type="default" r:id="rId41"/>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Kimngan Tran" w:date="2017-08-05T23:49:00Z" w:initials="Kimngan T">
    <w:p w14:paraId="4FEDFF6D" w14:textId="77777777" w:rsidR="008B63CD" w:rsidRDefault="008B63CD" w:rsidP="008B63CD">
      <w:pPr>
        <w:pStyle w:val="Kommentartext"/>
      </w:pPr>
      <w:r>
        <w:rPr>
          <w:rStyle w:val="Kommentarzeichen"/>
        </w:rPr>
        <w:annotationRef/>
      </w:r>
      <w:r>
        <w:t>MHH?</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EDFF6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0A0E6" w14:textId="77777777" w:rsidR="00D0125C" w:rsidRDefault="00D0125C">
      <w:r>
        <w:separator/>
      </w:r>
    </w:p>
    <w:p w14:paraId="78F986AC" w14:textId="77777777" w:rsidR="00D0125C" w:rsidRDefault="00D0125C"/>
    <w:p w14:paraId="17B05CA3" w14:textId="77777777" w:rsidR="00D0125C" w:rsidRDefault="00D0125C"/>
    <w:p w14:paraId="63DE9F45" w14:textId="77777777" w:rsidR="00D0125C" w:rsidRDefault="00D0125C"/>
  </w:endnote>
  <w:endnote w:type="continuationSeparator" w:id="0">
    <w:p w14:paraId="4EB545BB" w14:textId="77777777" w:rsidR="00D0125C" w:rsidRDefault="00D0125C">
      <w:r>
        <w:continuationSeparator/>
      </w:r>
    </w:p>
    <w:p w14:paraId="1B40F56C" w14:textId="77777777" w:rsidR="00D0125C" w:rsidRDefault="00D0125C"/>
    <w:p w14:paraId="2613E596" w14:textId="77777777" w:rsidR="00D0125C" w:rsidRDefault="00D0125C"/>
    <w:p w14:paraId="645B6B8E" w14:textId="77777777" w:rsidR="00D0125C" w:rsidRDefault="00D012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47BED" w14:textId="77777777" w:rsidR="008B63CD" w:rsidRDefault="008B63CD">
    <w:pPr>
      <w:pStyle w:val="Fuzeile"/>
      <w:framePr w:wrap="around" w:vAnchor="text" w:hAnchor="margin" w:xAlign="right" w:y="1"/>
    </w:pPr>
    <w:r>
      <w:fldChar w:fldCharType="begin"/>
    </w:r>
    <w:r>
      <w:instrText xml:space="preserve">PAGE  </w:instrText>
    </w:r>
    <w:r>
      <w:fldChar w:fldCharType="end"/>
    </w:r>
  </w:p>
  <w:p w14:paraId="04B2F15E" w14:textId="77777777" w:rsidR="008B63CD" w:rsidRDefault="008B63CD">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AD8D" w14:textId="77777777" w:rsidR="008B63CD" w:rsidRDefault="008B63CD">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0F2B7" w14:textId="77777777" w:rsidR="008B63CD" w:rsidRDefault="008B63CD"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8B63CD" w:rsidRDefault="008B63CD" w:rsidP="005109DF"/>
  <w:p w14:paraId="02C261F8" w14:textId="77777777" w:rsidR="008B63CD" w:rsidRPr="005109DF" w:rsidRDefault="008B63CD" w:rsidP="005109DF"/>
  <w:p w14:paraId="76350E47" w14:textId="77777777" w:rsidR="00E23A21" w:rsidRDefault="008B63CD" w:rsidP="00E23A21">
    <w:pPr>
      <w:pStyle w:val="DeckblattMetadatenStudent"/>
      <w:tabs>
        <w:tab w:val="left" w:pos="2127"/>
      </w:tabs>
      <w:ind w:left="1985" w:hanging="1985"/>
    </w:pPr>
    <w:r>
      <w:t xml:space="preserve">von: </w:t>
    </w:r>
    <w:r>
      <w:tab/>
    </w:r>
    <w:r w:rsidR="00E23A21">
      <w:t xml:space="preserve">Kim </w:t>
    </w:r>
    <w:proofErr w:type="spellStart"/>
    <w:r w:rsidR="00E23A21">
      <w:t>Ngan</w:t>
    </w:r>
    <w:proofErr w:type="spellEnd"/>
    <w:r w:rsidR="00E23A21">
      <w:t xml:space="preserve"> Tran, </w:t>
    </w:r>
    <w:proofErr w:type="spellStart"/>
    <w:r w:rsidR="00E23A21">
      <w:t>Njankou</w:t>
    </w:r>
    <w:proofErr w:type="spellEnd"/>
    <w:r w:rsidR="00E23A21">
      <w:t xml:space="preserve"> </w:t>
    </w:r>
    <w:proofErr w:type="spellStart"/>
    <w:r w:rsidR="00E23A21">
      <w:t>Tchotchie</w:t>
    </w:r>
    <w:proofErr w:type="spellEnd"/>
    <w:r w:rsidR="00E23A21">
      <w:t xml:space="preserve">, </w:t>
    </w:r>
  </w:p>
  <w:p w14:paraId="6C71B9EC" w14:textId="77777777" w:rsidR="008B63CD" w:rsidRDefault="00E23A21" w:rsidP="00E23A21">
    <w:pPr>
      <w:pStyle w:val="DeckblattMetadatenStudent"/>
      <w:tabs>
        <w:tab w:val="left" w:pos="2127"/>
      </w:tabs>
      <w:ind w:left="1985" w:hanging="1985"/>
    </w:pPr>
    <w:r>
      <w:tab/>
      <w:t>Melanie Constantin, Jérôme Hubain</w:t>
    </w:r>
  </w:p>
  <w:p w14:paraId="61F67484" w14:textId="77777777" w:rsidR="008B63CD" w:rsidRDefault="008B63CD" w:rsidP="00794F50">
    <w:pPr>
      <w:pStyle w:val="DeckblattMetadatenStudent"/>
      <w:tabs>
        <w:tab w:val="left" w:pos="2127"/>
      </w:tabs>
      <w:ind w:left="1985" w:hanging="1985"/>
    </w:pPr>
  </w:p>
  <w:p w14:paraId="46E0C771" w14:textId="77777777" w:rsidR="008B63CD" w:rsidRDefault="008B63CD" w:rsidP="00E23A21">
    <w:pPr>
      <w:pStyle w:val="DeckblattMetadatenStudent"/>
      <w:tabs>
        <w:tab w:val="left" w:pos="2127"/>
      </w:tabs>
      <w:ind w:left="1985" w:hanging="1985"/>
    </w:pPr>
    <w:r w:rsidRPr="00914102">
      <w:t>Gutachter:</w:t>
    </w:r>
    <w:r w:rsidRPr="00914102">
      <w:tab/>
    </w:r>
    <w:r>
      <w:t xml:space="preserve">Prof. Dr. Stefan </w:t>
    </w:r>
    <w:proofErr w:type="spellStart"/>
    <w:r>
      <w:t>Eicker</w:t>
    </w:r>
    <w:proofErr w:type="spellEnd"/>
  </w:p>
  <w:p w14:paraId="38500B93" w14:textId="77777777" w:rsidR="008B63CD" w:rsidRDefault="008B63CD" w:rsidP="00794F50">
    <w:pPr>
      <w:tabs>
        <w:tab w:val="left" w:pos="2127"/>
      </w:tabs>
      <w:ind w:left="1985" w:hanging="1985"/>
    </w:pPr>
  </w:p>
  <w:p w14:paraId="71D8D1DA" w14:textId="77777777" w:rsidR="008B63CD" w:rsidRDefault="008B63CD" w:rsidP="00794F50">
    <w:pPr>
      <w:tabs>
        <w:tab w:val="left" w:pos="2127"/>
      </w:tabs>
      <w:ind w:left="1985" w:hanging="1985"/>
    </w:pPr>
    <w:r>
      <w:t>Studiengang:</w:t>
    </w:r>
    <w:r>
      <w:tab/>
      <w:t>Bachelor-Studiengang Wirtschaftsinformatik</w:t>
    </w:r>
    <w:r w:rsidR="00E23A21">
      <w:t xml:space="preserve"> &amp; Angewandte Informatik – Systems Engineering</w:t>
    </w:r>
  </w:p>
  <w:p w14:paraId="25F79507" w14:textId="77777777" w:rsidR="008B63CD" w:rsidRPr="00914102" w:rsidRDefault="008B63CD" w:rsidP="00794F50">
    <w:pPr>
      <w:tabs>
        <w:tab w:val="left" w:pos="2127"/>
      </w:tabs>
      <w:ind w:left="1985" w:hanging="1985"/>
    </w:pPr>
    <w:r>
      <w:t xml:space="preserve">Studiensemester: </w:t>
    </w:r>
    <w:r>
      <w:tab/>
    </w:r>
    <w:r w:rsidR="00E23A21">
      <w:t>Sommer</w:t>
    </w:r>
    <w:r w:rsidRPr="00914102">
      <w:t>semeste</w:t>
    </w:r>
    <w:r w:rsidR="00E23A21">
      <w:t>r</w:t>
    </w:r>
    <w:r w:rsidRPr="00914102">
      <w:t xml:space="preserve"> </w:t>
    </w:r>
    <w:r w:rsidR="00E23A21">
      <w:t>2017</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A197" w14:textId="77777777" w:rsidR="008B63CD" w:rsidRDefault="008B63CD"/>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F6F1E" w14:textId="77777777" w:rsidR="008B63CD" w:rsidRDefault="008B63CD">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8B63CD" w:rsidRDefault="008B63CD">
    <w:pPr>
      <w:pStyle w:val="Fuzeile"/>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F8FDEE" w14:textId="77777777" w:rsidR="00D0125C" w:rsidRDefault="00D0125C" w:rsidP="00106448">
      <w:pPr>
        <w:spacing w:before="60" w:after="60" w:line="240" w:lineRule="auto"/>
      </w:pPr>
      <w:r>
        <w:separator/>
      </w:r>
    </w:p>
  </w:footnote>
  <w:footnote w:type="continuationSeparator" w:id="0">
    <w:p w14:paraId="3A1468A2" w14:textId="77777777" w:rsidR="00D0125C" w:rsidRDefault="00D0125C">
      <w:r>
        <w:continuationSeparator/>
      </w:r>
    </w:p>
  </w:footnote>
  <w:footnote w:type="continuationNotice" w:id="1">
    <w:p w14:paraId="3E2E9498" w14:textId="77777777" w:rsidR="00D0125C" w:rsidRPr="00691AF3" w:rsidRDefault="00D0125C" w:rsidP="00691AF3">
      <w:pPr>
        <w:pStyle w:val="Fuzeil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0D6D9" w14:textId="77777777" w:rsidR="008B63CD" w:rsidRDefault="008B63CD">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C6D3" w14:textId="77777777" w:rsidR="008B63CD" w:rsidRDefault="008B63CD">
    <w:pPr>
      <w:pStyle w:val="Kopfzeile"/>
      <w:pBdr>
        <w:bottom w:val="single" w:sz="6" w:space="1" w:color="auto"/>
      </w:pBdr>
      <w:tabs>
        <w:tab w:val="clear" w:pos="9072"/>
        <w:tab w:val="left" w:pos="6720"/>
        <w:tab w:val="right" w:pos="8222"/>
      </w:tabs>
    </w:pPr>
    <w:fldSimple w:instr=" STYLEREF  &quot;Überschrift 1 ohne Nummerierung&quot;  \* MERGEFORMAT ">
      <w:r w:rsidR="00E23A21">
        <w:rPr>
          <w:noProof/>
        </w:rPr>
        <w:t>Tabellenverzeichnis</w:t>
      </w:r>
    </w:fldSimple>
    <w:r>
      <w:tab/>
    </w:r>
    <w:r>
      <w:tab/>
    </w:r>
    <w:r>
      <w:fldChar w:fldCharType="begin"/>
    </w:r>
    <w:r>
      <w:instrText xml:space="preserve"> PAGE </w:instrText>
    </w:r>
    <w:r>
      <w:fldChar w:fldCharType="separate"/>
    </w:r>
    <w:r w:rsidR="00E23A21">
      <w:rPr>
        <w:noProof/>
      </w:rPr>
      <w:t>26</w:t>
    </w:r>
    <w:r>
      <w:rPr>
        <w:noProof/>
      </w:rPr>
      <w:fldChar w:fldCharType="end"/>
    </w:r>
  </w:p>
  <w:p w14:paraId="7B0633FD" w14:textId="77777777" w:rsidR="008B63CD" w:rsidRDefault="008B63CD">
    <w:pPr>
      <w:pStyle w:val="Kopfzeile"/>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5417F" w14:textId="77777777" w:rsidR="008B63CD" w:rsidRDefault="008B63CD">
    <w:pPr>
      <w:pStyle w:val="Kopfzeile"/>
      <w:pBdr>
        <w:bottom w:val="single" w:sz="6" w:space="1" w:color="auto"/>
      </w:pBdr>
      <w:tabs>
        <w:tab w:val="clear" w:pos="9072"/>
        <w:tab w:val="left" w:pos="6720"/>
        <w:tab w:val="right" w:pos="8222"/>
      </w:tabs>
    </w:pPr>
    <w:fldSimple w:instr=" STYLEREF  &quot;Überschrift 1 nicht im Verzeichnis&quot;  \* MERGEFORMAT ">
      <w:r w:rsidR="00E23A21">
        <w:rPr>
          <w:noProof/>
        </w:rPr>
        <w:t>Eidesstattliche Versicherung</w:t>
      </w:r>
    </w:fldSimple>
    <w:r>
      <w:tab/>
    </w:r>
    <w:r>
      <w:tab/>
    </w:r>
    <w:r>
      <w:fldChar w:fldCharType="begin"/>
    </w:r>
    <w:r>
      <w:instrText xml:space="preserve"> PAGE </w:instrText>
    </w:r>
    <w:r>
      <w:fldChar w:fldCharType="separate"/>
    </w:r>
    <w:r w:rsidR="00E23A21">
      <w:rPr>
        <w:noProof/>
      </w:rPr>
      <w:t>27</w:t>
    </w:r>
    <w:r>
      <w:rPr>
        <w:noProof/>
      </w:rPr>
      <w:fldChar w:fldCharType="end"/>
    </w:r>
  </w:p>
  <w:p w14:paraId="704E8365" w14:textId="77777777" w:rsidR="008B63CD" w:rsidRDefault="008B63CD">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DA59F" w14:textId="77777777" w:rsidR="008B63CD" w:rsidRDefault="008B63CD"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E23A21">
      <w:rPr>
        <w:noProof/>
      </w:rPr>
      <w:t>II</w:t>
    </w:r>
    <w:r>
      <w:rPr>
        <w:noProof/>
      </w:rPr>
      <w:fldChar w:fldCharType="end"/>
    </w:r>
  </w:p>
  <w:p w14:paraId="2F47A040" w14:textId="77777777" w:rsidR="008B63CD" w:rsidRDefault="008B63CD">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DF62" w14:textId="77777777" w:rsidR="008B63CD" w:rsidRDefault="008B63CD"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E23A21">
      <w:rPr>
        <w:noProof/>
      </w:rPr>
      <w:t>III</w:t>
    </w:r>
    <w:r>
      <w:rPr>
        <w:noProof/>
      </w:rPr>
      <w:fldChar w:fldCharType="end"/>
    </w:r>
  </w:p>
  <w:p w14:paraId="6FF88911" w14:textId="77777777" w:rsidR="008B63CD" w:rsidRDefault="008B63CD">
    <w:pPr>
      <w:pStyle w:val="Kopfzeile"/>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0FC3D" w14:textId="77777777" w:rsidR="008B63CD" w:rsidRDefault="008B63CD">
    <w:pPr>
      <w:pStyle w:val="Kopfzeile"/>
      <w:pBdr>
        <w:bottom w:val="single" w:sz="6" w:space="1" w:color="auto"/>
      </w:pBdr>
      <w:tabs>
        <w:tab w:val="clear" w:pos="9072"/>
        <w:tab w:val="left" w:pos="7000"/>
      </w:tabs>
    </w:pPr>
    <w:r>
      <w:tab/>
    </w:r>
  </w:p>
  <w:p w14:paraId="7CB98307" w14:textId="77777777" w:rsidR="008B63CD" w:rsidRDefault="008B63CD">
    <w:pPr>
      <w:pStyle w:val="Kopfzeile"/>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22CE" w14:textId="77777777" w:rsidR="008B63CD" w:rsidRDefault="008B63CD"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E23A21">
      <w:rPr>
        <w:noProof/>
      </w:rPr>
      <w:t>IV</w:t>
    </w:r>
    <w:r>
      <w:rPr>
        <w:noProof/>
      </w:rPr>
      <w:fldChar w:fldCharType="end"/>
    </w:r>
  </w:p>
  <w:p w14:paraId="1F74DB75" w14:textId="77777777" w:rsidR="008B63CD" w:rsidRDefault="008B63CD">
    <w:pPr>
      <w:pStyle w:val="Kopfzeile"/>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61649" w14:textId="77777777" w:rsidR="008B63CD" w:rsidRDefault="008B63CD"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E23A21">
      <w:rPr>
        <w:noProof/>
      </w:rPr>
      <w:t>V</w:t>
    </w:r>
    <w:r>
      <w:rPr>
        <w:noProof/>
      </w:rPr>
      <w:fldChar w:fldCharType="end"/>
    </w:r>
  </w:p>
  <w:p w14:paraId="6BF1DB8A" w14:textId="77777777" w:rsidR="008B63CD" w:rsidRDefault="008B63CD">
    <w:pPr>
      <w:pStyle w:val="Kopfzeile"/>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4AD45" w14:textId="77777777" w:rsidR="008B63CD" w:rsidRDefault="008B63CD"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E23A21">
      <w:rPr>
        <w:noProof/>
      </w:rPr>
      <w:t>VI</w:t>
    </w:r>
    <w:r>
      <w:rPr>
        <w:noProof/>
      </w:rPr>
      <w:fldChar w:fldCharType="end"/>
    </w:r>
  </w:p>
  <w:p w14:paraId="1697F90D" w14:textId="77777777" w:rsidR="008B63CD" w:rsidRDefault="008B63CD">
    <w:pPr>
      <w:pStyle w:val="Kopfzeile"/>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98AA1" w14:textId="77777777" w:rsidR="008B63CD" w:rsidRDefault="008B63CD">
    <w:pPr>
      <w:pStyle w:val="Kopfzeile"/>
      <w:pBdr>
        <w:bottom w:val="single" w:sz="6" w:space="1" w:color="auto"/>
      </w:pBdr>
      <w:tabs>
        <w:tab w:val="clear" w:pos="9072"/>
        <w:tab w:val="left" w:pos="6720"/>
        <w:tab w:val="right" w:pos="8222"/>
      </w:tabs>
    </w:pPr>
    <w:fldSimple w:instr=" STYLEREF  &quot;Überschrift 1&quot;  \* MERGEFORMAT ">
      <w:r w:rsidR="00E23A21" w:rsidRPr="00E23A21">
        <w:rPr>
          <w:b/>
          <w:bCs/>
          <w:noProof/>
        </w:rPr>
        <w:t>Einleitung</w:t>
      </w:r>
    </w:fldSimple>
    <w:r>
      <w:tab/>
    </w:r>
    <w:r>
      <w:tab/>
    </w:r>
    <w:r>
      <w:fldChar w:fldCharType="begin"/>
    </w:r>
    <w:r>
      <w:instrText xml:space="preserve"> PAGE </w:instrText>
    </w:r>
    <w:r>
      <w:fldChar w:fldCharType="separate"/>
    </w:r>
    <w:r w:rsidR="00E23A21">
      <w:rPr>
        <w:noProof/>
      </w:rPr>
      <w:t>1</w:t>
    </w:r>
    <w:r>
      <w:rPr>
        <w:noProof/>
      </w:rPr>
      <w:fldChar w:fldCharType="end"/>
    </w:r>
  </w:p>
  <w:p w14:paraId="33082F83" w14:textId="77777777" w:rsidR="008B63CD" w:rsidRDefault="008B63CD">
    <w:pPr>
      <w:pStyle w:val="Kopfzeile"/>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B2D6" w14:textId="77777777" w:rsidR="008B63CD" w:rsidRDefault="008B63CD"/>
  <w:p w14:paraId="41039D26" w14:textId="77777777" w:rsidR="008B63CD" w:rsidRDefault="008B63C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7"/>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2"/>
  </w:num>
  <w:num w:numId="7">
    <w:abstractNumId w:val="5"/>
  </w:num>
  <w:num w:numId="8">
    <w:abstractNumId w:val="9"/>
  </w:num>
  <w:num w:numId="9">
    <w:abstractNumId w:val="0"/>
  </w:num>
  <w:num w:numId="10">
    <w:abstractNumId w:val="13"/>
  </w:num>
  <w:num w:numId="11">
    <w:abstractNumId w:val="14"/>
  </w:num>
  <w:num w:numId="12">
    <w:abstractNumId w:val="3"/>
  </w:num>
  <w:num w:numId="13">
    <w:abstractNumId w:val="11"/>
  </w:num>
  <w:num w:numId="14">
    <w:abstractNumId w:val="18"/>
  </w:num>
  <w:num w:numId="15">
    <w:abstractNumId w:val="1"/>
  </w:num>
  <w:num w:numId="16">
    <w:abstractNumId w:val="16"/>
  </w:num>
  <w:num w:numId="17">
    <w:abstractNumId w:val="15"/>
  </w:num>
  <w:num w:numId="18">
    <w:abstractNumId w:val="8"/>
  </w:num>
  <w:num w:numId="19">
    <w:abstractNumId w:val="10"/>
  </w:num>
  <w:num w:numId="20">
    <w:abstractNumId w:val="7"/>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imngan Tran">
    <w15:presenceInfo w15:providerId="Windows Live" w15:userId="250c0023f8df0c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de-DE"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5340"/>
    <w:rsid w:val="000157E2"/>
    <w:rsid w:val="0001736D"/>
    <w:rsid w:val="00020D19"/>
    <w:rsid w:val="00021BED"/>
    <w:rsid w:val="00024D4F"/>
    <w:rsid w:val="00026919"/>
    <w:rsid w:val="000354F1"/>
    <w:rsid w:val="00042295"/>
    <w:rsid w:val="000675DB"/>
    <w:rsid w:val="000679A2"/>
    <w:rsid w:val="0008331C"/>
    <w:rsid w:val="00086710"/>
    <w:rsid w:val="00087382"/>
    <w:rsid w:val="000955E8"/>
    <w:rsid w:val="000A3BCC"/>
    <w:rsid w:val="000A7D0B"/>
    <w:rsid w:val="000B4682"/>
    <w:rsid w:val="000C0F04"/>
    <w:rsid w:val="000C2AD7"/>
    <w:rsid w:val="000D072D"/>
    <w:rsid w:val="000D0B0D"/>
    <w:rsid w:val="000D7402"/>
    <w:rsid w:val="000F749E"/>
    <w:rsid w:val="000F7DE7"/>
    <w:rsid w:val="00106448"/>
    <w:rsid w:val="001205EE"/>
    <w:rsid w:val="0012130A"/>
    <w:rsid w:val="0012426A"/>
    <w:rsid w:val="001366D1"/>
    <w:rsid w:val="0014359E"/>
    <w:rsid w:val="00145CB9"/>
    <w:rsid w:val="001504E4"/>
    <w:rsid w:val="0016433C"/>
    <w:rsid w:val="001657BE"/>
    <w:rsid w:val="001818F3"/>
    <w:rsid w:val="001878DE"/>
    <w:rsid w:val="00191991"/>
    <w:rsid w:val="0019411F"/>
    <w:rsid w:val="0019514C"/>
    <w:rsid w:val="00197A9A"/>
    <w:rsid w:val="001A6850"/>
    <w:rsid w:val="001B14D2"/>
    <w:rsid w:val="001B2A37"/>
    <w:rsid w:val="001B2FD1"/>
    <w:rsid w:val="001D3529"/>
    <w:rsid w:val="001E6A01"/>
    <w:rsid w:val="001F63CE"/>
    <w:rsid w:val="001F6620"/>
    <w:rsid w:val="001F73BC"/>
    <w:rsid w:val="002038FB"/>
    <w:rsid w:val="0020763C"/>
    <w:rsid w:val="00207DAA"/>
    <w:rsid w:val="00213410"/>
    <w:rsid w:val="00223F8C"/>
    <w:rsid w:val="002263E9"/>
    <w:rsid w:val="00233AB4"/>
    <w:rsid w:val="00236D0C"/>
    <w:rsid w:val="00250701"/>
    <w:rsid w:val="00270598"/>
    <w:rsid w:val="00276A2C"/>
    <w:rsid w:val="00280CD4"/>
    <w:rsid w:val="00283E38"/>
    <w:rsid w:val="00284F2B"/>
    <w:rsid w:val="0029278E"/>
    <w:rsid w:val="00294928"/>
    <w:rsid w:val="002A0F4D"/>
    <w:rsid w:val="002A3017"/>
    <w:rsid w:val="002A53F6"/>
    <w:rsid w:val="002B4A09"/>
    <w:rsid w:val="002C58C5"/>
    <w:rsid w:val="002D4FCF"/>
    <w:rsid w:val="002E3FE5"/>
    <w:rsid w:val="002E43DE"/>
    <w:rsid w:val="002F5DCA"/>
    <w:rsid w:val="002F7C1A"/>
    <w:rsid w:val="0030569F"/>
    <w:rsid w:val="00323E77"/>
    <w:rsid w:val="003254EA"/>
    <w:rsid w:val="00326EF4"/>
    <w:rsid w:val="003331BD"/>
    <w:rsid w:val="003365AA"/>
    <w:rsid w:val="00341A01"/>
    <w:rsid w:val="00355A3E"/>
    <w:rsid w:val="00374FF5"/>
    <w:rsid w:val="00380F72"/>
    <w:rsid w:val="00383346"/>
    <w:rsid w:val="003855D4"/>
    <w:rsid w:val="003A170C"/>
    <w:rsid w:val="003B0499"/>
    <w:rsid w:val="003B1222"/>
    <w:rsid w:val="003C1DA4"/>
    <w:rsid w:val="003C32FE"/>
    <w:rsid w:val="003D4F53"/>
    <w:rsid w:val="003E3153"/>
    <w:rsid w:val="004102AA"/>
    <w:rsid w:val="00415D0B"/>
    <w:rsid w:val="00420D64"/>
    <w:rsid w:val="0042339C"/>
    <w:rsid w:val="00430A33"/>
    <w:rsid w:val="004423F7"/>
    <w:rsid w:val="00442557"/>
    <w:rsid w:val="004479F2"/>
    <w:rsid w:val="0045401C"/>
    <w:rsid w:val="00454254"/>
    <w:rsid w:val="0046184D"/>
    <w:rsid w:val="004703B3"/>
    <w:rsid w:val="00472AA4"/>
    <w:rsid w:val="00482E69"/>
    <w:rsid w:val="00486C3E"/>
    <w:rsid w:val="0049485F"/>
    <w:rsid w:val="004A12B2"/>
    <w:rsid w:val="004B2048"/>
    <w:rsid w:val="004B2532"/>
    <w:rsid w:val="004B40CF"/>
    <w:rsid w:val="004B79B0"/>
    <w:rsid w:val="004B7F84"/>
    <w:rsid w:val="004C756D"/>
    <w:rsid w:val="004D07C8"/>
    <w:rsid w:val="004F30BA"/>
    <w:rsid w:val="005017A0"/>
    <w:rsid w:val="005028A5"/>
    <w:rsid w:val="005109DF"/>
    <w:rsid w:val="005337ED"/>
    <w:rsid w:val="00572AA6"/>
    <w:rsid w:val="00581389"/>
    <w:rsid w:val="00596672"/>
    <w:rsid w:val="005B4470"/>
    <w:rsid w:val="005B5376"/>
    <w:rsid w:val="005D0E73"/>
    <w:rsid w:val="005D5F0D"/>
    <w:rsid w:val="005F37D4"/>
    <w:rsid w:val="005F55E0"/>
    <w:rsid w:val="00611303"/>
    <w:rsid w:val="00622C9C"/>
    <w:rsid w:val="00631752"/>
    <w:rsid w:val="00633F50"/>
    <w:rsid w:val="00640E7F"/>
    <w:rsid w:val="00654417"/>
    <w:rsid w:val="00656745"/>
    <w:rsid w:val="00657D85"/>
    <w:rsid w:val="00664891"/>
    <w:rsid w:val="00670F2E"/>
    <w:rsid w:val="0068401A"/>
    <w:rsid w:val="00685B16"/>
    <w:rsid w:val="006904DA"/>
    <w:rsid w:val="00691AF3"/>
    <w:rsid w:val="0069271D"/>
    <w:rsid w:val="00697B1A"/>
    <w:rsid w:val="006A2964"/>
    <w:rsid w:val="006B04E9"/>
    <w:rsid w:val="006B3084"/>
    <w:rsid w:val="006B6BCA"/>
    <w:rsid w:val="006C0D5D"/>
    <w:rsid w:val="006C112A"/>
    <w:rsid w:val="006C273D"/>
    <w:rsid w:val="006C60DC"/>
    <w:rsid w:val="006C707C"/>
    <w:rsid w:val="006D5D57"/>
    <w:rsid w:val="006E4EF1"/>
    <w:rsid w:val="006F019C"/>
    <w:rsid w:val="006F2E25"/>
    <w:rsid w:val="006F780E"/>
    <w:rsid w:val="006F7ECC"/>
    <w:rsid w:val="00704D87"/>
    <w:rsid w:val="007130D6"/>
    <w:rsid w:val="00713170"/>
    <w:rsid w:val="0072736D"/>
    <w:rsid w:val="00731117"/>
    <w:rsid w:val="00735D7A"/>
    <w:rsid w:val="00740F6E"/>
    <w:rsid w:val="00743DC4"/>
    <w:rsid w:val="007457B5"/>
    <w:rsid w:val="0074599F"/>
    <w:rsid w:val="00753DE5"/>
    <w:rsid w:val="00765A3A"/>
    <w:rsid w:val="007824C0"/>
    <w:rsid w:val="00784A97"/>
    <w:rsid w:val="00794F50"/>
    <w:rsid w:val="00795B62"/>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31A5C"/>
    <w:rsid w:val="00844AC9"/>
    <w:rsid w:val="0085297D"/>
    <w:rsid w:val="00854A67"/>
    <w:rsid w:val="008601DB"/>
    <w:rsid w:val="008667B6"/>
    <w:rsid w:val="0086701A"/>
    <w:rsid w:val="00867AFD"/>
    <w:rsid w:val="00870A36"/>
    <w:rsid w:val="00871C56"/>
    <w:rsid w:val="00873BDF"/>
    <w:rsid w:val="00875C9C"/>
    <w:rsid w:val="008834E5"/>
    <w:rsid w:val="00884138"/>
    <w:rsid w:val="00886DE8"/>
    <w:rsid w:val="00890B47"/>
    <w:rsid w:val="0089294F"/>
    <w:rsid w:val="00894EEE"/>
    <w:rsid w:val="008B1B7A"/>
    <w:rsid w:val="008B4861"/>
    <w:rsid w:val="008B63CD"/>
    <w:rsid w:val="008C1CF8"/>
    <w:rsid w:val="008D15F5"/>
    <w:rsid w:val="008D31FF"/>
    <w:rsid w:val="008D3C87"/>
    <w:rsid w:val="008D4078"/>
    <w:rsid w:val="008D4384"/>
    <w:rsid w:val="008E7CBB"/>
    <w:rsid w:val="008F16A9"/>
    <w:rsid w:val="008F3194"/>
    <w:rsid w:val="008F67B4"/>
    <w:rsid w:val="00910678"/>
    <w:rsid w:val="00912007"/>
    <w:rsid w:val="009133D3"/>
    <w:rsid w:val="00914102"/>
    <w:rsid w:val="00917A4A"/>
    <w:rsid w:val="0093033B"/>
    <w:rsid w:val="00932A8B"/>
    <w:rsid w:val="009369F2"/>
    <w:rsid w:val="00946636"/>
    <w:rsid w:val="00952BDC"/>
    <w:rsid w:val="00955448"/>
    <w:rsid w:val="009575EF"/>
    <w:rsid w:val="00967D65"/>
    <w:rsid w:val="0097115A"/>
    <w:rsid w:val="0097132F"/>
    <w:rsid w:val="00975960"/>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752CF"/>
    <w:rsid w:val="00A8272A"/>
    <w:rsid w:val="00AA2C74"/>
    <w:rsid w:val="00AA3522"/>
    <w:rsid w:val="00AA5E96"/>
    <w:rsid w:val="00AB1DA0"/>
    <w:rsid w:val="00AC1D50"/>
    <w:rsid w:val="00AC35F8"/>
    <w:rsid w:val="00AC624C"/>
    <w:rsid w:val="00AC7067"/>
    <w:rsid w:val="00AD3B60"/>
    <w:rsid w:val="00AE1518"/>
    <w:rsid w:val="00AF566E"/>
    <w:rsid w:val="00B038D1"/>
    <w:rsid w:val="00B13781"/>
    <w:rsid w:val="00B16812"/>
    <w:rsid w:val="00B20D8C"/>
    <w:rsid w:val="00B21FB6"/>
    <w:rsid w:val="00B24931"/>
    <w:rsid w:val="00B24A2D"/>
    <w:rsid w:val="00B30628"/>
    <w:rsid w:val="00B35472"/>
    <w:rsid w:val="00B60D52"/>
    <w:rsid w:val="00B62D2D"/>
    <w:rsid w:val="00B651EB"/>
    <w:rsid w:val="00B837EF"/>
    <w:rsid w:val="00B94E60"/>
    <w:rsid w:val="00B96970"/>
    <w:rsid w:val="00BA47D3"/>
    <w:rsid w:val="00BB13CB"/>
    <w:rsid w:val="00BB5FEC"/>
    <w:rsid w:val="00BB6CB9"/>
    <w:rsid w:val="00BC284F"/>
    <w:rsid w:val="00BD1381"/>
    <w:rsid w:val="00BD430A"/>
    <w:rsid w:val="00BD6B93"/>
    <w:rsid w:val="00BD7A49"/>
    <w:rsid w:val="00BE2782"/>
    <w:rsid w:val="00BF5CF2"/>
    <w:rsid w:val="00C027D1"/>
    <w:rsid w:val="00C02A1B"/>
    <w:rsid w:val="00C02ED5"/>
    <w:rsid w:val="00C031C1"/>
    <w:rsid w:val="00C12A49"/>
    <w:rsid w:val="00C13422"/>
    <w:rsid w:val="00C25CB6"/>
    <w:rsid w:val="00C42626"/>
    <w:rsid w:val="00C529B0"/>
    <w:rsid w:val="00C609FC"/>
    <w:rsid w:val="00C6747A"/>
    <w:rsid w:val="00C703A8"/>
    <w:rsid w:val="00C8485E"/>
    <w:rsid w:val="00CB660B"/>
    <w:rsid w:val="00CE2B62"/>
    <w:rsid w:val="00CF0E44"/>
    <w:rsid w:val="00CF4B32"/>
    <w:rsid w:val="00D0125C"/>
    <w:rsid w:val="00D071FB"/>
    <w:rsid w:val="00D13222"/>
    <w:rsid w:val="00D2234C"/>
    <w:rsid w:val="00D336B9"/>
    <w:rsid w:val="00D36736"/>
    <w:rsid w:val="00D43377"/>
    <w:rsid w:val="00D4366E"/>
    <w:rsid w:val="00D51A69"/>
    <w:rsid w:val="00D51B5E"/>
    <w:rsid w:val="00D532A0"/>
    <w:rsid w:val="00D5573C"/>
    <w:rsid w:val="00D557A8"/>
    <w:rsid w:val="00D63C5B"/>
    <w:rsid w:val="00D72C1A"/>
    <w:rsid w:val="00D74A86"/>
    <w:rsid w:val="00D755FC"/>
    <w:rsid w:val="00D8197A"/>
    <w:rsid w:val="00D828CA"/>
    <w:rsid w:val="00D858FC"/>
    <w:rsid w:val="00DA1802"/>
    <w:rsid w:val="00DC45A3"/>
    <w:rsid w:val="00DD0BF9"/>
    <w:rsid w:val="00DD151E"/>
    <w:rsid w:val="00DD2357"/>
    <w:rsid w:val="00DD26CF"/>
    <w:rsid w:val="00DD5383"/>
    <w:rsid w:val="00DE2FD0"/>
    <w:rsid w:val="00DE39C1"/>
    <w:rsid w:val="00DE5C35"/>
    <w:rsid w:val="00DE5D76"/>
    <w:rsid w:val="00DE76B1"/>
    <w:rsid w:val="00DF2E6A"/>
    <w:rsid w:val="00DF3C00"/>
    <w:rsid w:val="00DF54BF"/>
    <w:rsid w:val="00DF70E2"/>
    <w:rsid w:val="00E04FA3"/>
    <w:rsid w:val="00E11FFD"/>
    <w:rsid w:val="00E160FA"/>
    <w:rsid w:val="00E23A21"/>
    <w:rsid w:val="00E30B82"/>
    <w:rsid w:val="00E359DD"/>
    <w:rsid w:val="00E505EE"/>
    <w:rsid w:val="00E51489"/>
    <w:rsid w:val="00E67BF3"/>
    <w:rsid w:val="00E731C8"/>
    <w:rsid w:val="00E74D7B"/>
    <w:rsid w:val="00E86E2E"/>
    <w:rsid w:val="00E90880"/>
    <w:rsid w:val="00E93DA6"/>
    <w:rsid w:val="00E9460C"/>
    <w:rsid w:val="00EB038F"/>
    <w:rsid w:val="00EC2BC5"/>
    <w:rsid w:val="00EC3EC2"/>
    <w:rsid w:val="00EE1F79"/>
    <w:rsid w:val="00EF076D"/>
    <w:rsid w:val="00EF0DF4"/>
    <w:rsid w:val="00EF2EB9"/>
    <w:rsid w:val="00EF5902"/>
    <w:rsid w:val="00EF5D47"/>
    <w:rsid w:val="00F03952"/>
    <w:rsid w:val="00F04626"/>
    <w:rsid w:val="00F139F6"/>
    <w:rsid w:val="00F144F5"/>
    <w:rsid w:val="00F2279E"/>
    <w:rsid w:val="00F228AA"/>
    <w:rsid w:val="00F22ACA"/>
    <w:rsid w:val="00F3259B"/>
    <w:rsid w:val="00F3697A"/>
    <w:rsid w:val="00F36DEB"/>
    <w:rsid w:val="00F5668D"/>
    <w:rsid w:val="00F569D9"/>
    <w:rsid w:val="00F57DEA"/>
    <w:rsid w:val="00F62D45"/>
    <w:rsid w:val="00F64D5D"/>
    <w:rsid w:val="00F770FC"/>
    <w:rsid w:val="00F83302"/>
    <w:rsid w:val="00F83FF3"/>
    <w:rsid w:val="00F958E7"/>
    <w:rsid w:val="00F96312"/>
    <w:rsid w:val="00F97A6C"/>
    <w:rsid w:val="00FA27B2"/>
    <w:rsid w:val="00FA40C4"/>
    <w:rsid w:val="00FB0407"/>
    <w:rsid w:val="00FB5B70"/>
    <w:rsid w:val="00FC5438"/>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qFormat/>
    <w:rsid w:val="001B2A37"/>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Raster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Rastertabelle3">
    <w:name w:val="Grid Table 3"/>
    <w:basedOn w:val="NormaleTabelle"/>
    <w:uiPriority w:val="48"/>
    <w:rsid w:val="009C39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le2">
    <w:name w:val="Grid Table 2"/>
    <w:basedOn w:val="NormaleTabelle"/>
    <w:uiPriority w:val="47"/>
    <w:rsid w:val="009C399B"/>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le5dunkel-Akzent1">
    <w:name w:val="Grid Table 5 Dark Accent 1"/>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le5dunkel">
    <w:name w:val="Grid Table 5 Dark"/>
    <w:basedOn w:val="NormaleTabelle"/>
    <w:uiPriority w:val="50"/>
    <w:rsid w:val="009C39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4.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37" Type="http://schemas.openxmlformats.org/officeDocument/2006/relationships/image" Target="media/image17.png"/><Relationship Id="rId38" Type="http://schemas.openxmlformats.org/officeDocument/2006/relationships/header" Target="header8.xml"/><Relationship Id="rId39" Type="http://schemas.openxmlformats.org/officeDocument/2006/relationships/header" Target="header9.xml"/><Relationship Id="rId40" Type="http://schemas.openxmlformats.org/officeDocument/2006/relationships/header" Target="header10.xml"/><Relationship Id="rId41" Type="http://schemas.openxmlformats.org/officeDocument/2006/relationships/header" Target="header11.xml"/><Relationship Id="rId42" Type="http://schemas.openxmlformats.org/officeDocument/2006/relationships/fontTable" Target="fontTable.xml"/><Relationship Id="rId43" Type="http://schemas.microsoft.com/office/2011/relationships/people" Target="peop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Jerome/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636915F-79D5-064F-97A6-0BB4F5580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Softec_Vorlage_WissArbeit_MS_Word_v2016-01-20.dotx</Template>
  <TotalTime>0</TotalTime>
  <Pages>33</Pages>
  <Words>8170</Words>
  <Characters>51474</Characters>
  <Application>Microsoft Macintosh Word</Application>
  <DocSecurity>0</DocSecurity>
  <Lines>428</Lines>
  <Paragraphs>119</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59525</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Microsoft Office-Anwender</cp:lastModifiedBy>
  <cp:revision>1</cp:revision>
  <cp:lastPrinted>2014-02-18T10:47:00Z</cp:lastPrinted>
  <dcterms:created xsi:type="dcterms:W3CDTF">2017-08-16T10:34:00Z</dcterms:created>
  <dcterms:modified xsi:type="dcterms:W3CDTF">2017-08-16T15:39:00Z</dcterms:modified>
</cp:coreProperties>
</file>